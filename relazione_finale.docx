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42945F8" w14:textId="5BDCA1AD" w:rsidR="00804B1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623751" w:history="1">
            <w:r w:rsidR="00804B1A" w:rsidRPr="00B760A1">
              <w:rPr>
                <w:rStyle w:val="Collegamentoipertestuale"/>
                <w:noProof/>
              </w:rPr>
              <w:t>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Descrizione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E6E312E" w14:textId="0D72F5B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2" w:history="1">
            <w:r w:rsidR="00804B1A" w:rsidRPr="00B760A1">
              <w:rPr>
                <w:rStyle w:val="Collegamentoipertestuale"/>
                <w:noProof/>
              </w:rPr>
              <w:t>1.1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 del task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46195BE" w14:textId="1E5BB5E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3" w:history="1">
            <w:r w:rsidR="00804B1A" w:rsidRPr="00B760A1">
              <w:rPr>
                <w:rStyle w:val="Collegamentoipertestuale"/>
                <w:noProof/>
              </w:rPr>
              <w:t>1.2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EBA6061" w14:textId="7BF23DD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4" w:history="1">
            <w:r w:rsidR="00804B1A" w:rsidRPr="00B760A1">
              <w:rPr>
                <w:rStyle w:val="Collegamentoipertestuale"/>
                <w:noProof/>
              </w:rPr>
              <w:t>1.2.1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F105895" w14:textId="1330F4A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5" w:history="1">
            <w:r w:rsidR="00804B1A" w:rsidRPr="00B760A1">
              <w:rPr>
                <w:rStyle w:val="Collegamentoipertestuale"/>
                <w:noProof/>
              </w:rPr>
              <w:t>1.2.2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Autenticazione degli amministratori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12322F9" w14:textId="6970ADB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6" w:history="1">
            <w:r w:rsidR="00804B1A" w:rsidRPr="00B760A1">
              <w:rPr>
                <w:rStyle w:val="Collegamentoipertestuale"/>
                <w:noProof/>
              </w:rPr>
              <w:t>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C0171EF" w14:textId="164DB5C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7" w:history="1">
            <w:r w:rsidR="00804B1A" w:rsidRPr="00B760A1">
              <w:rPr>
                <w:rStyle w:val="Collegamentoipertestuale"/>
                <w:noProof/>
              </w:rPr>
              <w:t>2.1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Use Case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E7CE8F7" w14:textId="7C5342B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8" w:history="1">
            <w:r w:rsidR="00804B1A" w:rsidRPr="00B760A1">
              <w:rPr>
                <w:rStyle w:val="Collegamentoipertestuale"/>
                <w:noProof/>
              </w:rPr>
              <w:t>2.2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Storie utente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023168" w14:textId="10A6528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59" w:history="1">
            <w:r w:rsidR="00804B1A" w:rsidRPr="00B760A1">
              <w:rPr>
                <w:rStyle w:val="Collegamentoipertestuale"/>
                <w:noProof/>
              </w:rPr>
              <w:t>2.3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Scenari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_Toc139623759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42E4F47" w14:textId="47BC40DC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0" w:history="1">
            <w:r w:rsidR="00804B1A" w:rsidRPr="00B760A1">
              <w:rPr>
                <w:rStyle w:val="Collegamentoipertestuale"/>
                <w:noProof/>
              </w:rPr>
              <w:t>2.4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Glossario dei termini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FA4313B" w14:textId="1BEA1683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1" w:history="1">
            <w:r w:rsidR="00804B1A" w:rsidRPr="00B760A1">
              <w:rPr>
                <w:rStyle w:val="Collegamentoipertestuale"/>
                <w:noProof/>
              </w:rPr>
              <w:t>2.5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Diagrammi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901877D" w14:textId="1C28B817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2" w:history="1">
            <w:r w:rsidR="00804B1A" w:rsidRPr="00B760A1">
              <w:rPr>
                <w:rStyle w:val="Collegamentoipertestuale"/>
                <w:noProof/>
              </w:rPr>
              <w:t>2.5.1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analisi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AB7A533" w14:textId="0B7A392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3" w:history="1">
            <w:r w:rsidR="00804B1A" w:rsidRPr="00B760A1">
              <w:rPr>
                <w:rStyle w:val="Collegamentoipertestuale"/>
                <w:noProof/>
              </w:rPr>
              <w:t>2.5.2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42494063" w14:textId="346B14B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4" w:history="1">
            <w:r w:rsidR="00804B1A" w:rsidRPr="00B760A1">
              <w:rPr>
                <w:rStyle w:val="Collegamentoipertestuale"/>
                <w:noProof/>
              </w:rPr>
              <w:t>2.5.3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F37EBE9" w14:textId="218024C6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5" w:history="1">
            <w:r w:rsidR="00804B1A" w:rsidRPr="00B760A1">
              <w:rPr>
                <w:rStyle w:val="Collegamentoipertestuale"/>
                <w:noProof/>
              </w:rPr>
              <w:t>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Progettazione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F620A3B" w14:textId="4E2632EF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6" w:history="1">
            <w:r w:rsidR="00804B1A" w:rsidRPr="00B760A1">
              <w:rPr>
                <w:rStyle w:val="Collegamentoipertestuale"/>
                <w:noProof/>
              </w:rPr>
              <w:t>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Component Diagram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F2F694E" w14:textId="7F26AAE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7" w:history="1">
            <w:r w:rsidR="00804B1A" w:rsidRPr="00B760A1">
              <w:rPr>
                <w:rStyle w:val="Collegamentoipertestuale"/>
                <w:noProof/>
              </w:rPr>
              <w:t>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Module Structures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8E79027" w14:textId="45FAEE05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8" w:history="1">
            <w:r w:rsidR="00804B1A" w:rsidRPr="00B760A1">
              <w:rPr>
                <w:rStyle w:val="Collegamentoipertestuale"/>
                <w:noProof/>
              </w:rPr>
              <w:t>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specifici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92188F" w14:textId="4E2CF9A4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69" w:history="1">
            <w:r w:rsidR="00804B1A" w:rsidRPr="00B760A1">
              <w:rPr>
                <w:rStyle w:val="Collegamentoipertestuale"/>
                <w:noProof/>
              </w:rPr>
              <w:t>3.3.1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_Toc139623769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DC5117A" w14:textId="5B5BE76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0" w:history="1">
            <w:r w:rsidR="00804B1A" w:rsidRPr="00B760A1">
              <w:rPr>
                <w:rStyle w:val="Collegamentoipertestuale"/>
                <w:noProof/>
              </w:rPr>
              <w:t>3.3.2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14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C3C1B88" w14:textId="74D3AD0E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1" w:history="1">
            <w:r w:rsidR="00804B1A" w:rsidRPr="00B760A1">
              <w:rPr>
                <w:rStyle w:val="Collegamentoipertestuale"/>
                <w:noProof/>
              </w:rPr>
              <w:t>3.3.3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8F922AD" w14:textId="43F0C49B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2" w:history="1">
            <w:r w:rsidR="00804B1A" w:rsidRPr="00B760A1">
              <w:rPr>
                <w:rStyle w:val="Collegamentoipertestuale"/>
                <w:noProof/>
              </w:rPr>
              <w:t>3.3.4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16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8B3FA66" w14:textId="4A34A54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3" w:history="1">
            <w:r w:rsidR="00804B1A" w:rsidRPr="00B760A1">
              <w:rPr>
                <w:rStyle w:val="Collegamentoipertestuale"/>
                <w:noProof/>
              </w:rPr>
              <w:t>3.3.5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Generazione del path della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18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B99F3B3" w14:textId="5CB41C5D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4" w:history="1">
            <w:r w:rsidR="00804B1A" w:rsidRPr="00B760A1">
              <w:rPr>
                <w:rStyle w:val="Collegamentoipertestuale"/>
                <w:noProof/>
              </w:rPr>
              <w:t>3.4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Requisiti aggiuntivi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C26C8EF" w14:textId="36DD013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5" w:history="1">
            <w:r w:rsidR="00804B1A" w:rsidRPr="00B760A1">
              <w:rPr>
                <w:rStyle w:val="Collegamentoipertestuale"/>
                <w:noProof/>
              </w:rPr>
              <w:t>3.4.1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Class Diagram di dettaglio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19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6F7476C" w14:textId="664B15FD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6" w:history="1">
            <w:r w:rsidR="00804B1A" w:rsidRPr="00B760A1">
              <w:rPr>
                <w:rStyle w:val="Collegamentoipertestuale"/>
                <w:noProof/>
              </w:rPr>
              <w:t>3.4.2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Registrazione di un amministratore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77BE8D4" w14:textId="2D7D0966" w:rsidR="00804B1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7" w:history="1"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279FEAC1" w14:textId="3409EFEC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8" w:history="1">
            <w:r w:rsidR="00804B1A" w:rsidRPr="00B760A1">
              <w:rPr>
                <w:rStyle w:val="Collegamentoipertestuale"/>
                <w:noProof/>
              </w:rPr>
              <w:t>3.4.3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Sequence Diagram: 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_Toc139623778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CFDAA82" w14:textId="7D63174A" w:rsidR="00804B1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79" w:history="1">
            <w:r w:rsidR="00804B1A" w:rsidRPr="00B760A1">
              <w:rPr>
                <w:rStyle w:val="Collegamentoipertestuale"/>
                <w:noProof/>
                <w:lang w:val="en-GB"/>
              </w:rPr>
              <w:t>3.4.4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_Toc139623779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830023" w14:textId="6923FACB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0" w:history="1">
            <w:r w:rsidR="00804B1A" w:rsidRPr="00B760A1">
              <w:rPr>
                <w:rStyle w:val="Collegamentoipertestuale"/>
                <w:noProof/>
              </w:rPr>
              <w:t>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Test API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_Toc139623780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EA9206C" w14:textId="703E15F1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1" w:history="1">
            <w:r w:rsidR="00804B1A" w:rsidRPr="00B760A1">
              <w:rPr>
                <w:rStyle w:val="Collegamentoipertestuale"/>
                <w:noProof/>
              </w:rPr>
              <w:t>4.1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Home Page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_Toc139623781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22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794DA3AD" w14:textId="436C0BB9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2" w:history="1">
            <w:r w:rsidR="00804B1A" w:rsidRPr="00B760A1">
              <w:rPr>
                <w:rStyle w:val="Collegamentoipertestuale"/>
                <w:noProof/>
              </w:rPr>
              <w:t>4.2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Registrazione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_Toc139623782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23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8D18E3" w14:textId="3AD6FEB4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3" w:history="1">
            <w:r w:rsidR="00804B1A" w:rsidRPr="00B760A1">
              <w:rPr>
                <w:rStyle w:val="Collegamentoipertestuale"/>
                <w:noProof/>
              </w:rPr>
              <w:t>4.3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Login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_Toc139623783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25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6A008BD0" w14:textId="580E7E3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4" w:history="1">
            <w:r w:rsidR="00804B1A" w:rsidRPr="00B760A1">
              <w:rPr>
                <w:rStyle w:val="Collegamentoipertestuale"/>
                <w:noProof/>
              </w:rPr>
              <w:t>4.4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Upload di una Classe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_Toc139623784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27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3200921D" w14:textId="010584DB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5" w:history="1">
            <w:r w:rsidR="00804B1A" w:rsidRPr="00B760A1">
              <w:rPr>
                <w:rStyle w:val="Collegamentoipertestuale"/>
                <w:noProof/>
              </w:rPr>
              <w:t>4.5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Visualizzazione della lista delle Classi disponibili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_Toc139623785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29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5AF23D6C" w14:textId="6FFC62DA" w:rsidR="00804B1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6" w:history="1">
            <w:r w:rsidR="00804B1A" w:rsidRPr="00B760A1">
              <w:rPr>
                <w:rStyle w:val="Collegamentoipertestuale"/>
                <w:noProof/>
              </w:rPr>
              <w:t>4.6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Download del file di una Class Under Test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_Toc139623786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30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1A2B3EBD" w14:textId="00B1281C" w:rsidR="00804B1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623787" w:history="1">
            <w:r w:rsidR="00804B1A" w:rsidRPr="00B760A1">
              <w:rPr>
                <w:rStyle w:val="Collegamentoipertestuale"/>
                <w:noProof/>
              </w:rPr>
              <w:t>5</w:t>
            </w:r>
            <w:r w:rsidR="00804B1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804B1A" w:rsidRPr="00B760A1">
              <w:rPr>
                <w:rStyle w:val="Collegamentoipertestuale"/>
                <w:noProof/>
              </w:rPr>
              <w:t>Guida all’installazione ed utilizzo del componente</w:t>
            </w:r>
            <w:r w:rsidR="00804B1A">
              <w:rPr>
                <w:noProof/>
                <w:webHidden/>
              </w:rPr>
              <w:tab/>
            </w:r>
            <w:r w:rsidR="00804B1A">
              <w:rPr>
                <w:noProof/>
                <w:webHidden/>
              </w:rPr>
              <w:fldChar w:fldCharType="begin"/>
            </w:r>
            <w:r w:rsidR="00804B1A">
              <w:rPr>
                <w:noProof/>
                <w:webHidden/>
              </w:rPr>
              <w:instrText xml:space="preserve"> PAGEREF _Toc139623787 \h </w:instrText>
            </w:r>
            <w:r w:rsidR="00804B1A">
              <w:rPr>
                <w:noProof/>
                <w:webHidden/>
              </w:rPr>
            </w:r>
            <w:r w:rsidR="00804B1A">
              <w:rPr>
                <w:noProof/>
                <w:webHidden/>
              </w:rPr>
              <w:fldChar w:fldCharType="separate"/>
            </w:r>
            <w:r w:rsidR="00F213C9">
              <w:rPr>
                <w:noProof/>
                <w:webHidden/>
              </w:rPr>
              <w:t>31</w:t>
            </w:r>
            <w:r w:rsidR="00804B1A">
              <w:rPr>
                <w:noProof/>
                <w:webHidden/>
              </w:rPr>
              <w:fldChar w:fldCharType="end"/>
            </w:r>
          </w:hyperlink>
        </w:p>
        <w:p w14:paraId="062E5C4A" w14:textId="08129EB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20A8F">
      <w:pPr>
        <w:pStyle w:val="Titolo1"/>
      </w:pPr>
      <w:bookmarkStart w:id="0" w:name="_Toc139623751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A07AFC">
      <w:pPr>
        <w:pStyle w:val="Titolo2"/>
      </w:pPr>
      <w:bookmarkStart w:id="1" w:name="_Toc139623752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7411AF">
      <w:pPr>
        <w:pStyle w:val="Titolo2"/>
      </w:pPr>
      <w:bookmarkStart w:id="2" w:name="_Toc139623753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9A5DFC">
      <w:pPr>
        <w:pStyle w:val="Titolo3"/>
      </w:pPr>
      <w:bookmarkStart w:id="3" w:name="_Toc139623754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D31AA4">
      <w:pPr>
        <w:pStyle w:val="Titolo3"/>
        <w:jc w:val="both"/>
      </w:pPr>
      <w:bookmarkStart w:id="4" w:name="_Toc139623755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20A8F">
      <w:pPr>
        <w:pStyle w:val="Titolo1"/>
      </w:pPr>
      <w:bookmarkStart w:id="5" w:name="_Toc139623756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9D5223">
      <w:pPr>
        <w:pStyle w:val="Titolo2"/>
      </w:pPr>
      <w:bookmarkStart w:id="6" w:name="_Toc139623757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15DBA9B3" w:rsidR="00DB0DEE" w:rsidRPr="00DB0DEE" w:rsidRDefault="00DB0DEE" w:rsidP="00DB0DEE">
      <w:r>
        <w:rPr>
          <w:noProof/>
        </w:rPr>
        <w:drawing>
          <wp:inline distT="0" distB="0" distL="0" distR="0" wp14:anchorId="2709FEB0" wp14:editId="66A5D87A">
            <wp:extent cx="5257800" cy="4648200"/>
            <wp:effectExtent l="0" t="0" r="0" b="0"/>
            <wp:docPr id="102248307" name="Immagine 1" descr="Immagine che contiene diagramma, line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307" name="Immagine 1" descr="Immagine che contiene diagramma, linea,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675A944E" w14:textId="71A13819" w:rsidR="009A5DFC" w:rsidRDefault="009A5DFC" w:rsidP="009A5DFC">
      <w:pPr>
        <w:pStyle w:val="Titolo2"/>
      </w:pPr>
      <w:bookmarkStart w:id="7" w:name="_Toc139623758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140F15">
      <w:pPr>
        <w:pStyle w:val="Titolo2"/>
      </w:pPr>
      <w:bookmarkStart w:id="8" w:name="_Toc139623759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67BC8816" w:rsidR="00140F15" w:rsidRDefault="00140F15" w:rsidP="00140F15">
      <w:r>
        <w:t xml:space="preserve">Scenario per il caso d’uso </w:t>
      </w:r>
      <w:proofErr w:type="spellStart"/>
      <w:r>
        <w:t>Registration</w:t>
      </w:r>
      <w:proofErr w:type="spellEnd"/>
      <w:r>
        <w:t>.</w:t>
      </w:r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654AE3EA" w:rsidR="00140F15" w:rsidRDefault="00662788" w:rsidP="00140F15">
            <w:r>
              <w:t>L’amministratore non deve essere già registrato.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1D147B15" w:rsidR="00140F15" w:rsidRDefault="00662788" w:rsidP="00140F15">
            <w:r>
              <w:t>L’amministratore può autenticarsi.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10617A81" w:rsidR="00140F15" w:rsidRDefault="001E4509" w:rsidP="00140F15">
            <w:r>
              <w:t xml:space="preserve">La registrazione fallisce se l’e-mail inserita è già stata usata.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0FC607A3" w:rsidR="001E4509" w:rsidRDefault="001E4509" w:rsidP="00140F15">
      <w:r>
        <w:t>Scenario per il caso d’uso Upload.</w:t>
      </w:r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226BD3DC" w:rsidR="001E4509" w:rsidRDefault="001E4509" w:rsidP="00140F15">
      <w:r>
        <w:lastRenderedPageBreak/>
        <w:t xml:space="preserve">Scenario per il caso d’uso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>.</w:t>
      </w:r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6BF0FA4C" w:rsidR="00662788" w:rsidRDefault="00C50CAA" w:rsidP="00253C62">
            <w:proofErr w:type="spellStart"/>
            <w:r>
              <w:t>Registered</w:t>
            </w:r>
            <w:proofErr w:type="spellEnd"/>
            <w:r>
              <w:t xml:space="preserve"> 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1F942F5F" w:rsidR="00662788" w:rsidRDefault="001E4509" w:rsidP="00140F15">
      <w:r>
        <w:t>Scenario per il caso d’uso Download.</w:t>
      </w:r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07785685" w:rsidR="00483AB9" w:rsidRDefault="00483AB9" w:rsidP="00483AB9">
            <w:proofErr w:type="spellStart"/>
            <w:r>
              <w:t>Registered</w:t>
            </w:r>
            <w:proofErr w:type="spellEnd"/>
            <w:r>
              <w:t xml:space="preserve"> 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63C75BCC" w:rsidR="00483AB9" w:rsidRDefault="004A03B8" w:rsidP="00483AB9">
            <w:r>
              <w:t>I</w:t>
            </w:r>
            <w:r w:rsidR="00BF5C4B">
              <w:t>l download fallisce, viene mostrato un messaggio che specifica l’errore.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3658E9">
      <w:pPr>
        <w:pStyle w:val="Titolo2"/>
      </w:pPr>
      <w:bookmarkStart w:id="9" w:name="_Toc139623760"/>
      <w:r>
        <w:lastRenderedPageBreak/>
        <w:t>Glossario</w:t>
      </w:r>
      <w:r w:rsidR="0044236F">
        <w:t xml:space="preserve"> dei termini</w:t>
      </w:r>
      <w:bookmarkEnd w:id="9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44236F">
      <w:pPr>
        <w:pStyle w:val="Titolo2"/>
      </w:pPr>
      <w:bookmarkStart w:id="10" w:name="_Toc139623761"/>
      <w:r>
        <w:t>Diagrammi di analisi</w:t>
      </w:r>
      <w:bookmarkEnd w:id="10"/>
    </w:p>
    <w:p w14:paraId="6F3ED257" w14:textId="77777777" w:rsidR="009C7754" w:rsidRDefault="009C7754" w:rsidP="009C7754"/>
    <w:p w14:paraId="390355FC" w14:textId="02131460" w:rsidR="009C7754" w:rsidRDefault="009C7754" w:rsidP="009C7754">
      <w:pPr>
        <w:pStyle w:val="Titolo3"/>
      </w:pPr>
      <w:bookmarkStart w:id="11" w:name="_Toc139623762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1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13546B7C" w14:textId="3E5964F2" w:rsidR="009C7754" w:rsidRDefault="00A02BF6" w:rsidP="009C7754">
      <w:r>
        <w:t xml:space="preserve">Il class </w:t>
      </w:r>
      <w:proofErr w:type="spellStart"/>
      <w:r>
        <w:t>diagram</w:t>
      </w:r>
      <w:proofErr w:type="spellEnd"/>
      <w:r>
        <w:t xml:space="preserve"> di analisi </w:t>
      </w:r>
      <w:r w:rsidR="00A4533E">
        <w:t xml:space="preserve">presenta una classe </w:t>
      </w:r>
      <w:r>
        <w:t xml:space="preserve">Admin </w:t>
      </w:r>
      <w:r w:rsidR="00A4533E">
        <w:t xml:space="preserve">contenente come attributi, i dati personali </w:t>
      </w:r>
      <w:r>
        <w:t>dell’amministratore</w:t>
      </w:r>
      <w:r w:rsidR="00A4533E">
        <w:t xml:space="preserve">, </w:t>
      </w:r>
      <w:r>
        <w:t xml:space="preserve">ad essa è associata la classe </w:t>
      </w:r>
      <w:proofErr w:type="spellStart"/>
      <w:r>
        <w:t>ClassUT</w:t>
      </w:r>
      <w:proofErr w:type="spellEnd"/>
      <w:r>
        <w:t xml:space="preserve"> contenente le informazioni relative alla Classe Java da testare. 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classiUT</w:t>
      </w:r>
      <w:proofErr w:type="spellEnd"/>
      <w:r>
        <w:t xml:space="preserve">. Infine, </w:t>
      </w:r>
      <w:r w:rsidR="00AA728D">
        <w:t>a</w:t>
      </w:r>
      <w:r w:rsidR="006A149C" w:rsidRPr="00095653">
        <w:t xml:space="preserve">lle </w:t>
      </w:r>
      <w:r w:rsidR="006A149C">
        <w:t>C</w:t>
      </w:r>
      <w:r w:rsidR="006A149C" w:rsidRPr="00095653">
        <w:t xml:space="preserve">lassi </w:t>
      </w:r>
      <w:r w:rsidR="006A149C">
        <w:t>J</w:t>
      </w:r>
      <w:r w:rsidR="006A149C" w:rsidRPr="00095653">
        <w:t>ava da testare sono associati i</w:t>
      </w:r>
      <w:r w:rsidR="006A149C">
        <w:t xml:space="preserve"> relativi</w:t>
      </w:r>
      <w:r w:rsidR="006A149C" w:rsidRPr="00095653">
        <w:t xml:space="preserve"> test tramite la classe </w:t>
      </w:r>
      <w:r w:rsidR="006A149C" w:rsidRPr="006A149C">
        <w:t>Tes</w:t>
      </w:r>
      <w:r w:rsidR="006A149C">
        <w:t>t</w:t>
      </w:r>
      <w:r w:rsidR="00DF0960">
        <w:t>.</w:t>
      </w:r>
    </w:p>
    <w:p w14:paraId="4D6FF642" w14:textId="7005E5B1" w:rsidR="00A4533E" w:rsidRDefault="00A4533E" w:rsidP="00A4533E">
      <w:pPr>
        <w:pStyle w:val="Titolo3"/>
      </w:pPr>
      <w:bookmarkStart w:id="12" w:name="_Toc139623763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2"/>
    </w:p>
    <w:p w14:paraId="7BECF167" w14:textId="77777777" w:rsidR="00A4533E" w:rsidRDefault="00A4533E" w:rsidP="00A4533E"/>
    <w:p w14:paraId="36DAD23B" w14:textId="7673A578" w:rsidR="00A4533E" w:rsidRDefault="00A4533E" w:rsidP="00A4533E"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E71B10C" w14:textId="3C804D2E" w:rsidR="00A4533E" w:rsidRDefault="006A149C" w:rsidP="00A4533E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</w:t>
      </w:r>
      <w:r w:rsidR="00C957A3">
        <w:t xml:space="preserve"> caso d’uso Download</w:t>
      </w:r>
      <w:r>
        <w:t>.</w:t>
      </w:r>
      <w:r w:rsidR="00D112A6">
        <w:t xml:space="preserve"> L’attore è il giocatore che intende scaricare il codice di un</w:t>
      </w:r>
      <w:r w:rsidR="00257B75">
        <w:t>a</w:t>
      </w:r>
      <w:r w:rsidR="00D112A6">
        <w:t xml:space="preserve"> </w:t>
      </w:r>
      <w:proofErr w:type="spellStart"/>
      <w:r w:rsidR="00D112A6">
        <w:t>classeUT</w:t>
      </w:r>
      <w:proofErr w:type="spellEnd"/>
      <w:r w:rsidR="00D112A6">
        <w:t>.</w:t>
      </w:r>
    </w:p>
    <w:p w14:paraId="2C79443B" w14:textId="69E59C30" w:rsidR="00D112A6" w:rsidRDefault="00D112A6" w:rsidP="00A4533E">
      <w:r>
        <w:t>L’iterazione tra il giocatore ed il sistema avviene tramite i seguenti passi:</w:t>
      </w:r>
    </w:p>
    <w:p w14:paraId="7B96EC61" w14:textId="50AD26C4" w:rsidR="00D112A6" w:rsidRDefault="00D112A6" w:rsidP="00D112A6">
      <w:pPr>
        <w:pStyle w:val="Paragrafoelenco"/>
        <w:numPr>
          <w:ilvl w:val="0"/>
          <w:numId w:val="35"/>
        </w:numPr>
      </w:pPr>
      <w:r>
        <w:t>Il giocatore inserisce il nome della classe di cui vuole scaricare il codice nel</w:t>
      </w:r>
      <w:r w:rsidR="00AA728D">
        <w:t xml:space="preserve"> sistema</w:t>
      </w:r>
      <w:r>
        <w:t>.</w:t>
      </w:r>
    </w:p>
    <w:p w14:paraId="114C6517" w14:textId="4806A48E" w:rsidR="00A4533E" w:rsidRDefault="00D112A6" w:rsidP="00C82B17">
      <w:pPr>
        <w:pStyle w:val="Paragrafoelenco"/>
        <w:numPr>
          <w:ilvl w:val="1"/>
          <w:numId w:val="35"/>
        </w:numPr>
      </w:pPr>
      <w:r>
        <w:t xml:space="preserve">Se il file esiste il sistema </w:t>
      </w:r>
      <w:r w:rsidR="00C82B17" w:rsidRPr="00C82B17">
        <w:t xml:space="preserve">indica che la richiesta è andata a buon fine </w:t>
      </w:r>
      <w:r w:rsidR="00C82B17">
        <w:t xml:space="preserve">tramite il codice di stato </w:t>
      </w:r>
      <w:r w:rsidR="00B25DEC">
        <w:t>HTTP</w:t>
      </w:r>
      <w:r w:rsidR="00C82B17">
        <w:t xml:space="preserve"> 200 e fornisce il codice della </w:t>
      </w:r>
      <w:proofErr w:type="spellStart"/>
      <w:r w:rsidR="00C82B17">
        <w:t>classeUT</w:t>
      </w:r>
      <w:proofErr w:type="spellEnd"/>
      <w:r w:rsidR="00C82B17">
        <w:t xml:space="preserve"> desiderato.</w:t>
      </w:r>
    </w:p>
    <w:p w14:paraId="70BD8BCB" w14:textId="0D854264" w:rsidR="00C82B17" w:rsidRDefault="00C82B17" w:rsidP="00C82B17">
      <w:pPr>
        <w:pStyle w:val="Paragrafoelenco"/>
        <w:numPr>
          <w:ilvl w:val="1"/>
          <w:numId w:val="35"/>
        </w:numPr>
      </w:pPr>
      <w:r>
        <w:t xml:space="preserve">Se il file non esiste il sistema indica che la risorsa non è stata trovata fornendo come risposta il codice di stato </w:t>
      </w:r>
      <w:r w:rsidR="00B25DEC">
        <w:t>HTTP</w:t>
      </w:r>
      <w:r>
        <w:t xml:space="preserve"> 404.</w:t>
      </w:r>
    </w:p>
    <w:p w14:paraId="2F30B73B" w14:textId="77777777" w:rsidR="00A4533E" w:rsidRDefault="00A4533E" w:rsidP="00A4533E"/>
    <w:p w14:paraId="7517FECC" w14:textId="77777777" w:rsidR="00C82B17" w:rsidRDefault="00C82B17" w:rsidP="00A4533E"/>
    <w:p w14:paraId="636EBD72" w14:textId="77777777" w:rsidR="00C957A3" w:rsidRDefault="00C957A3" w:rsidP="00A4533E"/>
    <w:p w14:paraId="51FD1132" w14:textId="77777777" w:rsidR="00D33375" w:rsidRPr="00A4533E" w:rsidRDefault="00D33375" w:rsidP="00A4533E"/>
    <w:p w14:paraId="7368E3D3" w14:textId="36025A3A" w:rsidR="009C7754" w:rsidRDefault="00A4533E" w:rsidP="00A4533E">
      <w:pPr>
        <w:pStyle w:val="Titolo3"/>
      </w:pPr>
      <w:bookmarkStart w:id="13" w:name="_Toc139623764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3"/>
    </w:p>
    <w:p w14:paraId="6ACA365B" w14:textId="77777777" w:rsidR="00A4533E" w:rsidRDefault="00A4533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12E6C7FE" w14:textId="3D0F02FA" w:rsidR="00C82B17" w:rsidRDefault="00C82B17" w:rsidP="00C82B17">
      <w:r>
        <w:t xml:space="preserve">In figura viene riportato il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</w:t>
      </w:r>
      <w:proofErr w:type="spellStart"/>
      <w:r w:rsidR="00C957A3">
        <w:t>relativo</w:t>
      </w:r>
      <w:proofErr w:type="spellEnd"/>
      <w:r w:rsidR="00C957A3">
        <w:t xml:space="preserve"> al caso d’uso Upload</w:t>
      </w:r>
      <w:r>
        <w:t>. L’attore è l’amministratore</w:t>
      </w:r>
      <w:r w:rsidR="00C0784E">
        <w:t xml:space="preserve"> già autenticato</w:t>
      </w:r>
      <w:r>
        <w:t xml:space="preserve"> che intende caricare una nuova </w:t>
      </w:r>
      <w:proofErr w:type="spellStart"/>
      <w:r>
        <w:t>classeUT</w:t>
      </w:r>
      <w:proofErr w:type="spellEnd"/>
      <w:r>
        <w:t>.</w:t>
      </w:r>
    </w:p>
    <w:p w14:paraId="2B048AED" w14:textId="4A776748" w:rsidR="007C2BA6" w:rsidRDefault="00C82B17" w:rsidP="00C82B17">
      <w:r>
        <w:t>L’iterazione tra l’amministratore ed il sistema avviene tramite i seguenti passi:</w:t>
      </w:r>
    </w:p>
    <w:p w14:paraId="6C9B003F" w14:textId="0EB468BF" w:rsidR="00C82B17" w:rsidRDefault="00C82B17" w:rsidP="00C82B17">
      <w:pPr>
        <w:pStyle w:val="Paragrafoelenco"/>
        <w:numPr>
          <w:ilvl w:val="0"/>
          <w:numId w:val="36"/>
        </w:numPr>
        <w:rPr>
          <w:noProof/>
        </w:rPr>
      </w:pPr>
      <w:r>
        <w:rPr>
          <w:noProof/>
        </w:rPr>
        <w:t>L’amministratore inserisce nel sistema il codice della classeUT e la relativa complessità ciclomatica.</w:t>
      </w:r>
    </w:p>
    <w:p w14:paraId="714AF738" w14:textId="3774A7CC" w:rsidR="00C0784E" w:rsidRDefault="00C0784E" w:rsidP="00C0784E">
      <w:pPr>
        <w:ind w:left="360"/>
        <w:rPr>
          <w:noProof/>
        </w:rPr>
      </w:pPr>
      <w:r>
        <w:rPr>
          <w:noProof/>
        </w:rPr>
        <w:t>Se il percorso del file generato è valido:</w:t>
      </w:r>
    </w:p>
    <w:p w14:paraId="6F9C6406" w14:textId="46A039D9" w:rsidR="00C82B17" w:rsidRDefault="00C82B17" w:rsidP="00C82B17">
      <w:pPr>
        <w:ind w:left="360"/>
        <w:rPr>
          <w:noProof/>
        </w:rPr>
      </w:pPr>
      <w:r>
        <w:rPr>
          <w:noProof/>
        </w:rPr>
        <w:t>1.1</w:t>
      </w:r>
      <w:r w:rsidR="00C0784E">
        <w:rPr>
          <w:noProof/>
        </w:rPr>
        <w:t xml:space="preserve"> Il sistema recupera le informazioni relative all’ amministratore.</w:t>
      </w:r>
    </w:p>
    <w:p w14:paraId="22719403" w14:textId="1FFEA3F0" w:rsidR="00C0784E" w:rsidRDefault="00C0784E" w:rsidP="00C82B17">
      <w:pPr>
        <w:ind w:left="360"/>
        <w:rPr>
          <w:noProof/>
        </w:rPr>
      </w:pPr>
      <w:r>
        <w:rPr>
          <w:noProof/>
        </w:rPr>
        <w:t>1.2 Il sistema salva il codice della classUT ed i relativi metadata.</w:t>
      </w:r>
    </w:p>
    <w:p w14:paraId="7199AE4E" w14:textId="1BDB6C6F" w:rsidR="00C0784E" w:rsidRDefault="00C0784E" w:rsidP="00C82B17">
      <w:pPr>
        <w:ind w:left="360"/>
        <w:rPr>
          <w:noProof/>
        </w:rPr>
      </w:pPr>
      <w:r>
        <w:rPr>
          <w:noProof/>
        </w:rPr>
        <w:t>Se il percorso del file generato non è valido o si sono verificati errori durante il salvataggio:</w:t>
      </w:r>
    </w:p>
    <w:p w14:paraId="3BF81A6B" w14:textId="602C87C3" w:rsidR="007C2BA6" w:rsidRDefault="00C0784E" w:rsidP="00C0784E">
      <w:pPr>
        <w:ind w:left="360"/>
        <w:rPr>
          <w:noProof/>
        </w:rPr>
      </w:pPr>
      <w:r>
        <w:rPr>
          <w:noProof/>
        </w:rPr>
        <w:t>1.3 Il sistema fornisce informazioni sul problema verificatosi.</w:t>
      </w:r>
    </w:p>
    <w:p w14:paraId="6B7D7831" w14:textId="50D04702" w:rsidR="00120A8F" w:rsidRDefault="00120A8F" w:rsidP="00120A8F">
      <w:pPr>
        <w:pStyle w:val="Titolo1"/>
      </w:pPr>
      <w:bookmarkStart w:id="14" w:name="_Toc139623765"/>
      <w:r>
        <w:lastRenderedPageBreak/>
        <w:t>Progettazione</w:t>
      </w:r>
      <w:bookmarkEnd w:id="14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6A14C5B9" w:rsidR="008D0938" w:rsidRDefault="00C74C85" w:rsidP="00C74C85">
            <w:r>
              <w:t>Spring Web – Spring Security</w:t>
            </w:r>
          </w:p>
        </w:tc>
        <w:tc>
          <w:tcPr>
            <w:tcW w:w="4814" w:type="dxa"/>
            <w:vAlign w:val="center"/>
          </w:tcPr>
          <w:p w14:paraId="4E9147D1" w14:textId="4D7BB23D" w:rsidR="008D0938" w:rsidRDefault="00C74C85" w:rsidP="00C74C85">
            <w:r>
              <w:t>Supporto all’autenticazione degli amministratori.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6046F8">
      <w:pPr>
        <w:pStyle w:val="Titolo2"/>
      </w:pPr>
      <w:bookmarkStart w:id="15" w:name="_Toc139623766"/>
      <w:r>
        <w:lastRenderedPageBreak/>
        <w:t xml:space="preserve">Component </w:t>
      </w:r>
      <w:proofErr w:type="spellStart"/>
      <w:r>
        <w:t>Diagram</w:t>
      </w:r>
      <w:bookmarkEnd w:id="15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0321B55D">
            <wp:simplePos x="0" y="0"/>
            <wp:positionH relativeFrom="column">
              <wp:posOffset>-397799</wp:posOffset>
            </wp:positionH>
            <wp:positionV relativeFrom="paragraph">
              <wp:posOffset>107315</wp:posOffset>
            </wp:positionV>
            <wp:extent cx="7016965" cy="3041073"/>
            <wp:effectExtent l="0" t="0" r="0" b="6985"/>
            <wp:wrapTight wrapText="bothSides">
              <wp:wrapPolygon edited="0">
                <wp:start x="13077" y="0"/>
                <wp:lineTo x="13077" y="2706"/>
                <wp:lineTo x="17241" y="4330"/>
                <wp:lineTo x="18414" y="4330"/>
                <wp:lineTo x="2052" y="5818"/>
                <wp:lineTo x="2052" y="8254"/>
                <wp:lineTo x="6451" y="8660"/>
                <wp:lineTo x="6451" y="11095"/>
                <wp:lineTo x="8093" y="12990"/>
                <wp:lineTo x="0" y="14478"/>
                <wp:lineTo x="0" y="17590"/>
                <wp:lineTo x="3225" y="19485"/>
                <wp:lineTo x="3225" y="19620"/>
                <wp:lineTo x="8093" y="21514"/>
                <wp:lineTo x="8327" y="21514"/>
                <wp:lineTo x="8562" y="21514"/>
                <wp:lineTo x="21522" y="21514"/>
                <wp:lineTo x="21522" y="20567"/>
                <wp:lineTo x="16948" y="19485"/>
                <wp:lineTo x="17006" y="15155"/>
                <wp:lineTo x="18179" y="13125"/>
                <wp:lineTo x="18121" y="8660"/>
                <wp:lineTo x="20408" y="8660"/>
                <wp:lineTo x="21170" y="8119"/>
                <wp:lineTo x="21229" y="5548"/>
                <wp:lineTo x="20935" y="5277"/>
                <wp:lineTo x="18707" y="4330"/>
                <wp:lineTo x="19352" y="4330"/>
                <wp:lineTo x="21522" y="2706"/>
                <wp:lineTo x="21522" y="541"/>
                <wp:lineTo x="21346" y="0"/>
                <wp:lineTo x="13077" y="0"/>
              </wp:wrapPolygon>
            </wp:wrapTight>
            <wp:docPr id="941783382" name="Immagine 2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 descr="Immagine che contiene testo, schermata, Carattere, diagramma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965" cy="3041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1EFF07BD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FC3479">
      <w:pPr>
        <w:pStyle w:val="Titolo2"/>
      </w:pPr>
      <w:bookmarkStart w:id="16" w:name="_Toc139623767"/>
      <w:r>
        <w:lastRenderedPageBreak/>
        <w:t xml:space="preserve">Module </w:t>
      </w:r>
      <w:proofErr w:type="spellStart"/>
      <w:r>
        <w:t>Structures</w:t>
      </w:r>
      <w:bookmarkEnd w:id="16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A61E6">
      <w:pPr>
        <w:pStyle w:val="Titolo2"/>
      </w:pPr>
      <w:bookmarkStart w:id="17" w:name="_Toc139623768"/>
      <w:r>
        <w:lastRenderedPageBreak/>
        <w:t>Requisiti specifici</w:t>
      </w:r>
      <w:bookmarkEnd w:id="17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2D1082">
      <w:pPr>
        <w:pStyle w:val="Titolo3"/>
      </w:pPr>
      <w:bookmarkStart w:id="18" w:name="_Toc139623769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18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4E6A223D">
            <wp:simplePos x="0" y="0"/>
            <wp:positionH relativeFrom="column">
              <wp:posOffset>-533400</wp:posOffset>
            </wp:positionH>
            <wp:positionV relativeFrom="paragraph">
              <wp:posOffset>165100</wp:posOffset>
            </wp:positionV>
            <wp:extent cx="7219950" cy="6422146"/>
            <wp:effectExtent l="0" t="0" r="0" b="0"/>
            <wp:wrapNone/>
            <wp:docPr id="846717329" name="Immagine 4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 descr="Immagine che contiene testo, schermata, diagramma, Parallel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577C6">
      <w:pPr>
        <w:pStyle w:val="Titolo3"/>
      </w:pPr>
      <w:bookmarkStart w:id="19" w:name="_Toc139623770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19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674791">
      <w:pPr>
        <w:pStyle w:val="Titolo3"/>
      </w:pPr>
      <w:bookmarkStart w:id="20" w:name="_Toc139623771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0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674791">
      <w:pPr>
        <w:pStyle w:val="Titolo3"/>
      </w:pPr>
      <w:bookmarkStart w:id="21" w:name="_Toc139623772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1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720D1E18">
            <wp:simplePos x="0" y="0"/>
            <wp:positionH relativeFrom="column">
              <wp:posOffset>369570</wp:posOffset>
            </wp:positionH>
            <wp:positionV relativeFrom="paragraph">
              <wp:posOffset>434975</wp:posOffset>
            </wp:positionV>
            <wp:extent cx="5772150" cy="6828790"/>
            <wp:effectExtent l="0" t="0" r="0" b="0"/>
            <wp:wrapTopAndBottom/>
            <wp:docPr id="157016552" name="Immagine 12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 descr="Immagine che contiene schermata, testo, diagramm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r>
        <w:rPr>
          <w:i/>
          <w:iCs/>
        </w:rPr>
        <w:t>java.security</w:t>
      </w:r>
      <w:proofErr w:type="spell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lastRenderedPageBreak/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3B56E3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0F5288">
      <w:pPr>
        <w:pStyle w:val="Titolo3"/>
      </w:pPr>
      <w:bookmarkStart w:id="22" w:name="_Toc139623773"/>
      <w:r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2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r w:rsidRPr="004316F1">
        <w:rPr>
          <w:i/>
          <w:iCs/>
        </w:rPr>
        <w:t>file.upload</w:t>
      </w:r>
      <w:proofErr w:type="spell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r w:rsidRPr="004316F1">
        <w:rPr>
          <w:b/>
          <w:bCs/>
          <w:i/>
          <w:iCs/>
        </w:rPr>
        <w:t>application.properties</w:t>
      </w:r>
      <w:proofErr w:type="spell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3811D1">
      <w:pPr>
        <w:pStyle w:val="Titolo2"/>
      </w:pPr>
      <w:bookmarkStart w:id="23" w:name="_Toc139623774"/>
      <w:r>
        <w:lastRenderedPageBreak/>
        <w:t>Requisiti aggiuntivi</w:t>
      </w:r>
      <w:bookmarkEnd w:id="23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23D62">
      <w:pPr>
        <w:pStyle w:val="Titolo3"/>
      </w:pPr>
      <w:bookmarkStart w:id="24" w:name="_Toc139623775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4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A06794">
      <w:pPr>
        <w:pStyle w:val="Titolo3"/>
      </w:pPr>
      <w:bookmarkStart w:id="25" w:name="_Toc139623776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A06794">
      <w:pPr>
        <w:pStyle w:val="Titolo3"/>
        <w:numPr>
          <w:ilvl w:val="0"/>
          <w:numId w:val="0"/>
        </w:numPr>
        <w:ind w:left="720" w:hanging="720"/>
      </w:pPr>
      <w:bookmarkStart w:id="26" w:name="_Toc139623777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6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FE53C9">
      <w:pPr>
        <w:pStyle w:val="Titolo3"/>
      </w:pPr>
      <w:bookmarkStart w:id="27" w:name="_Toc139623778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27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940D14">
      <w:pPr>
        <w:pStyle w:val="Titolo3"/>
        <w:rPr>
          <w:lang w:val="en-GB"/>
        </w:rPr>
      </w:pPr>
      <w:bookmarkStart w:id="28" w:name="_Toc139623779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28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4B61D2D6">
            <wp:simplePos x="0" y="0"/>
            <wp:positionH relativeFrom="column">
              <wp:posOffset>-24552</wp:posOffset>
            </wp:positionH>
            <wp:positionV relativeFrom="paragraph">
              <wp:posOffset>296545</wp:posOffset>
            </wp:positionV>
            <wp:extent cx="6398895" cy="3034131"/>
            <wp:effectExtent l="0" t="0" r="1905" b="0"/>
            <wp:wrapTopAndBottom/>
            <wp:docPr id="1153522470" name="Immagine 19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 descr="Immagine che contiene testo, schermata, diagramma, linea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03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14AEA" w14:textId="71EA8607" w:rsidR="008F5DEE" w:rsidRDefault="008F5DEE" w:rsidP="008F5DEE"/>
    <w:p w14:paraId="4D24B979" w14:textId="77777777" w:rsidR="008F5DEE" w:rsidRDefault="008F5DEE">
      <w:r>
        <w:br w:type="page"/>
      </w:r>
    </w:p>
    <w:p w14:paraId="7F0D3D11" w14:textId="1F217A1F" w:rsidR="008F5DEE" w:rsidRDefault="002F77B8" w:rsidP="008F5DEE">
      <w:pPr>
        <w:pStyle w:val="Titolo1"/>
      </w:pPr>
      <w:bookmarkStart w:id="29" w:name="_Toc139623780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29"/>
    </w:p>
    <w:p w14:paraId="6145E384" w14:textId="1C91AB6A" w:rsidR="00B6056E" w:rsidRDefault="00F44319" w:rsidP="00B6056E">
      <w:r>
        <w:t xml:space="preserve">Di seguito sono riportati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B6056E">
      <w:pPr>
        <w:pStyle w:val="Titolo2"/>
      </w:pPr>
      <w:bookmarkStart w:id="30" w:name="_Toc139623781"/>
      <w:r>
        <w:t>Home Page</w:t>
      </w:r>
      <w:bookmarkEnd w:id="30"/>
    </w:p>
    <w:p w14:paraId="00B69B14" w14:textId="38182500" w:rsidR="00496DA4" w:rsidRDefault="004064DD" w:rsidP="008F5DEE">
      <w:r>
        <w:t>Permette di accedere all</w:t>
      </w:r>
      <w:r w:rsidR="009E3402">
        <w:t>a pagina</w:t>
      </w:r>
      <w:r>
        <w:t xml:space="preserve"> di registrazione cliccando in alto a sinistra su </w:t>
      </w:r>
      <w:r w:rsidR="00995A2B">
        <w:t>“</w:t>
      </w:r>
      <w:proofErr w:type="spellStart"/>
      <w:r>
        <w:t>Register</w:t>
      </w:r>
      <w:proofErr w:type="spellEnd"/>
      <w:r w:rsidR="00995A2B">
        <w:t>”</w:t>
      </w:r>
      <w:r>
        <w:t>.</w:t>
      </w:r>
    </w:p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48098C74" w:rsidR="00FE2547" w:rsidRDefault="00AA728D" w:rsidP="00F44319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S</w:t>
      </w:r>
      <w:r w:rsidR="00FE2547" w:rsidRPr="00FE2547">
        <w:rPr>
          <w:i/>
          <w:iCs/>
          <w:sz w:val="16"/>
          <w:szCs w:val="16"/>
        </w:rPr>
        <w:t>creenshot</w:t>
      </w:r>
      <w:proofErr w:type="spellEnd"/>
      <w:r w:rsidR="00FE2547" w:rsidRPr="00FE2547">
        <w:rPr>
          <w:i/>
          <w:iCs/>
          <w:sz w:val="16"/>
          <w:szCs w:val="16"/>
        </w:rPr>
        <w:t xml:space="preserve"> con </w:t>
      </w:r>
      <w:proofErr w:type="spellStart"/>
      <w:r w:rsidR="00FE2547" w:rsidRPr="00FE2547">
        <w:rPr>
          <w:i/>
          <w:iCs/>
          <w:sz w:val="16"/>
          <w:szCs w:val="16"/>
        </w:rPr>
        <w:t>Postman</w:t>
      </w:r>
      <w:proofErr w:type="spellEnd"/>
    </w:p>
    <w:p w14:paraId="6153E75F" w14:textId="77777777" w:rsidR="00533B26" w:rsidRPr="00FE2547" w:rsidRDefault="00533B26" w:rsidP="00F44319">
      <w:pPr>
        <w:jc w:val="center"/>
        <w:rPr>
          <w:i/>
          <w:iCs/>
          <w:sz w:val="16"/>
          <w:szCs w:val="16"/>
        </w:rPr>
      </w:pPr>
    </w:p>
    <w:p w14:paraId="4D5D0DEB" w14:textId="05EBD78D" w:rsidR="009E3402" w:rsidRDefault="00496DA4" w:rsidP="009E3402">
      <w:pPr>
        <w:jc w:val="center"/>
      </w:pPr>
      <w:r>
        <w:rPr>
          <w:noProof/>
        </w:rPr>
        <w:drawing>
          <wp:inline distT="0" distB="0" distL="0" distR="0" wp14:anchorId="3B5EE60C" wp14:editId="776B8ABE">
            <wp:extent cx="4258102" cy="2401198"/>
            <wp:effectExtent l="0" t="0" r="0" b="0"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90912" cy="24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0A613" w14:textId="59233BA1" w:rsidR="00F33130" w:rsidRDefault="00FE2547" w:rsidP="00FE254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61532858" w14:textId="4E3F976D" w:rsidR="009E3402" w:rsidRPr="00FE2547" w:rsidRDefault="009E3402" w:rsidP="009E3402">
      <w:pPr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br w:type="page"/>
      </w:r>
    </w:p>
    <w:p w14:paraId="7F49C9CA" w14:textId="22A047E8" w:rsidR="00B6056E" w:rsidRDefault="00B6056E" w:rsidP="00B6056E">
      <w:pPr>
        <w:pStyle w:val="Titolo2"/>
      </w:pPr>
      <w:bookmarkStart w:id="31" w:name="_Toc139623782"/>
      <w:r>
        <w:lastRenderedPageBreak/>
        <w:t>Registrazione</w:t>
      </w:r>
      <w:bookmarkEnd w:id="31"/>
    </w:p>
    <w:p w14:paraId="428E62C1" w14:textId="77777777" w:rsidR="004064DD" w:rsidRDefault="004064DD" w:rsidP="004064DD"/>
    <w:p w14:paraId="215E00FA" w14:textId="77777777" w:rsidR="00AA728D" w:rsidRDefault="00AA728D" w:rsidP="00AA728D">
      <w:r>
        <w:t xml:space="preserve">L’API di registrazione è accessibile tramite GET all’URL: </w:t>
      </w:r>
      <w:hyperlink r:id="rId31" w:history="1">
        <w:r w:rsidRPr="00997DAD">
          <w:rPr>
            <w:rStyle w:val="Collegamentoipertestuale"/>
          </w:rPr>
          <w:t>http://localhost:8080/register</w:t>
        </w:r>
      </w:hyperlink>
      <w:r>
        <w:t xml:space="preserve"> o tramite le API di home page o di login.</w:t>
      </w:r>
    </w:p>
    <w:p w14:paraId="2E5836BC" w14:textId="77777777" w:rsidR="00AA728D" w:rsidRDefault="00AA728D" w:rsidP="00AA728D">
      <w:r>
        <w:t>Richiede i seguenti parametri: nome, cognome, e-mail, password.</w:t>
      </w:r>
    </w:p>
    <w:p w14:paraId="0938A1D1" w14:textId="77777777" w:rsidR="00AA728D" w:rsidRDefault="00AA728D" w:rsidP="00AA728D">
      <w:r>
        <w:t xml:space="preserve">Per poter salvare i dati inseriti l’API di registrazione è accessibile tramite POST all’ URL: </w:t>
      </w:r>
      <w:hyperlink r:id="rId32" w:history="1">
        <w:r w:rsidRPr="00D57DCA">
          <w:rPr>
            <w:rStyle w:val="Collegamentoipertestuale"/>
          </w:rPr>
          <w:t>http://localhost:8080/register/save</w:t>
        </w:r>
      </w:hyperlink>
      <w:r>
        <w:rPr>
          <w:rStyle w:val="Collegamentoipertestuale"/>
        </w:rPr>
        <w:t xml:space="preserve"> .</w:t>
      </w:r>
    </w:p>
    <w:p w14:paraId="5CA48865" w14:textId="77777777" w:rsidR="00AA728D" w:rsidRDefault="00AA728D" w:rsidP="00AA728D">
      <w:r>
        <w:t>Viene verificata la validità dell’e-mail, in particolare se esistono già altri amministratori registrati con la suddetta e-mail. La password prima di essere salvata viene crittografata tramite il metodo “</w:t>
      </w:r>
      <w:proofErr w:type="spellStart"/>
      <w:r w:rsidRPr="00C55264">
        <w:t>encode</w:t>
      </w:r>
      <w:proofErr w:type="spellEnd"/>
      <w:r w:rsidRPr="00C55264">
        <w:t>()</w:t>
      </w:r>
      <w:r>
        <w:t>”</w:t>
      </w:r>
      <w:r w:rsidRPr="00C55264">
        <w:t xml:space="preserve"> fornito da Spring Security</w:t>
      </w:r>
      <w:r>
        <w:t>.</w:t>
      </w:r>
    </w:p>
    <w:p w14:paraId="2F1170BF" w14:textId="77777777" w:rsidR="00AA728D" w:rsidRPr="00C55264" w:rsidRDefault="00AA728D" w:rsidP="00AA728D">
      <w:r>
        <w:t>In caso di corretta registrazione viene mostrato a schermo il messaggio “</w:t>
      </w:r>
      <w:proofErr w:type="spellStart"/>
      <w:r w:rsidRPr="00976D88">
        <w:t>You</w:t>
      </w:r>
      <w:proofErr w:type="spellEnd"/>
      <w:r w:rsidRPr="00976D88">
        <w:t xml:space="preserve"> </w:t>
      </w:r>
      <w:proofErr w:type="spellStart"/>
      <w:r w:rsidRPr="00976D88">
        <w:t>have</w:t>
      </w:r>
      <w:proofErr w:type="spellEnd"/>
      <w:r w:rsidRPr="00976D88">
        <w:t xml:space="preserve"> </w:t>
      </w:r>
      <w:proofErr w:type="spellStart"/>
      <w:r w:rsidRPr="00976D88">
        <w:t>successfully</w:t>
      </w:r>
      <w:proofErr w:type="spellEnd"/>
      <w:r w:rsidRPr="00976D88">
        <w:t xml:space="preserve"> </w:t>
      </w:r>
      <w:proofErr w:type="spellStart"/>
      <w:r w:rsidRPr="00976D88">
        <w:t>registered</w:t>
      </w:r>
      <w:proofErr w:type="spellEnd"/>
      <w:r w:rsidRPr="00976D88">
        <w:t xml:space="preserve"> </w:t>
      </w:r>
      <w:proofErr w:type="spellStart"/>
      <w:r w:rsidRPr="00976D88">
        <w:t>our</w:t>
      </w:r>
      <w:proofErr w:type="spellEnd"/>
      <w:r w:rsidRPr="00976D88">
        <w:t xml:space="preserve"> app!”</w:t>
      </w:r>
      <w:r>
        <w:t>.</w:t>
      </w:r>
    </w:p>
    <w:p w14:paraId="4B1F11FF" w14:textId="77777777" w:rsidR="00AA728D" w:rsidRDefault="00AA728D" w:rsidP="00AA728D">
      <w:r>
        <w:t xml:space="preserve">Se si è già registrati è possibile accedere direttamente all’API di login cliccando infondo a destra su “Login </w:t>
      </w:r>
      <w:proofErr w:type="spellStart"/>
      <w:r>
        <w:t>here</w:t>
      </w:r>
      <w:proofErr w:type="spellEnd"/>
      <w:r>
        <w:t>”.</w:t>
      </w:r>
    </w:p>
    <w:p w14:paraId="4EC948B7" w14:textId="77777777" w:rsidR="00C71C6D" w:rsidRDefault="00C71C6D" w:rsidP="004064DD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B6056E">
      <w:pPr>
        <w:pStyle w:val="Titolo2"/>
      </w:pPr>
      <w:bookmarkStart w:id="32" w:name="_Toc139623783"/>
      <w:r>
        <w:lastRenderedPageBreak/>
        <w:t>Login</w:t>
      </w:r>
      <w:bookmarkEnd w:id="32"/>
    </w:p>
    <w:p w14:paraId="7E4987B7" w14:textId="77777777" w:rsidR="00995A2B" w:rsidRDefault="00995A2B" w:rsidP="00995A2B"/>
    <w:p w14:paraId="57588D98" w14:textId="77777777" w:rsidR="00AA728D" w:rsidRDefault="00AA728D" w:rsidP="00AA728D">
      <w:r>
        <w:t xml:space="preserve">L’API di login è accessibile all’URL: </w:t>
      </w:r>
      <w:hyperlink r:id="rId36" w:history="1">
        <w:r w:rsidRPr="00997DAD">
          <w:rPr>
            <w:rStyle w:val="Collegamentoipertestuale"/>
          </w:rPr>
          <w:t>http://localhost:8080/login</w:t>
        </w:r>
      </w:hyperlink>
      <w:r>
        <w:t xml:space="preserve"> o tramite l’API di registrazione.</w:t>
      </w:r>
    </w:p>
    <w:p w14:paraId="7B3CDA18" w14:textId="77777777" w:rsidR="00AA728D" w:rsidRDefault="00AA728D" w:rsidP="00AA728D">
      <w:r>
        <w:t>Richiede i seguenti parametri: indirizzo e-mail, password.</w:t>
      </w:r>
    </w:p>
    <w:p w14:paraId="6887B304" w14:textId="43369311" w:rsidR="00AA728D" w:rsidRDefault="00AA728D" w:rsidP="00AA728D">
      <w:r>
        <w:t xml:space="preserve">In caso di corretto login il sistema si reindirizzerà sull’API di upload di una </w:t>
      </w:r>
      <w:proofErr w:type="spellStart"/>
      <w:r>
        <w:t>classeUT</w:t>
      </w:r>
      <w:proofErr w:type="spellEnd"/>
      <w:r>
        <w:t>, in caso contrario viene mostrato a schermo il messaggio “</w:t>
      </w:r>
      <w:proofErr w:type="spellStart"/>
      <w:r w:rsidRPr="00DC7EEA">
        <w:t>Invalid</w:t>
      </w:r>
      <w:proofErr w:type="spellEnd"/>
      <w:r w:rsidRPr="00DC7EEA">
        <w:t xml:space="preserve"> username or password</w:t>
      </w:r>
      <w:r>
        <w:t>”.</w:t>
      </w:r>
    </w:p>
    <w:p w14:paraId="1CC89678" w14:textId="77777777" w:rsidR="00B94521" w:rsidRDefault="00B94521" w:rsidP="00995A2B"/>
    <w:p w14:paraId="0F516461" w14:textId="77777777" w:rsidR="00B94521" w:rsidRDefault="00B94521" w:rsidP="00995A2B">
      <w:r>
        <w:rPr>
          <w:noProof/>
        </w:rPr>
        <w:drawing>
          <wp:inline distT="0" distB="0" distL="0" distR="0" wp14:anchorId="4D0C0F7A" wp14:editId="73F282F9">
            <wp:extent cx="6120130" cy="3275463"/>
            <wp:effectExtent l="0" t="0" r="0" b="127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04001A8B">
            <wp:extent cx="6120130" cy="3282286"/>
            <wp:effectExtent l="0" t="0" r="0" b="0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6120130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D49A048" w14:textId="77777777" w:rsidR="00995A2B" w:rsidRDefault="00995A2B" w:rsidP="00995A2B"/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251914E4" w14:textId="77777777" w:rsidR="00995A2B" w:rsidRDefault="00995A2B" w:rsidP="00995A2B"/>
    <w:p w14:paraId="742D31A8" w14:textId="77777777" w:rsidR="00B6056E" w:rsidRDefault="00B6056E" w:rsidP="00B6056E"/>
    <w:p w14:paraId="71E0CD23" w14:textId="77777777" w:rsidR="00976D88" w:rsidRDefault="00976D88" w:rsidP="00B6056E"/>
    <w:p w14:paraId="44FA50C0" w14:textId="5798D228" w:rsidR="00B6056E" w:rsidRDefault="00E0033F" w:rsidP="00B6056E">
      <w:pPr>
        <w:pStyle w:val="Titolo2"/>
      </w:pPr>
      <w:bookmarkStart w:id="33" w:name="_Toc139623784"/>
      <w:r w:rsidRPr="00E0033F">
        <w:lastRenderedPageBreak/>
        <w:t>Upload di una Classe Under Test</w:t>
      </w:r>
      <w:bookmarkEnd w:id="33"/>
    </w:p>
    <w:p w14:paraId="240C62B9" w14:textId="77777777" w:rsidR="00995A2B" w:rsidRDefault="00995A2B" w:rsidP="00995A2B"/>
    <w:p w14:paraId="0A92067F" w14:textId="0BE2F36A" w:rsidR="00995A2B" w:rsidRDefault="00995A2B" w:rsidP="00995A2B">
      <w:r>
        <w:t xml:space="preserve">L’API di </w:t>
      </w:r>
      <w:r w:rsidR="00611BFE">
        <w:t xml:space="preserve">upload di una </w:t>
      </w:r>
      <w:proofErr w:type="spellStart"/>
      <w:r w:rsidR="00611BFE">
        <w:t>classeUT</w:t>
      </w:r>
      <w:proofErr w:type="spellEnd"/>
      <w:r>
        <w:t xml:space="preserve"> è accessibile all’URL:</w:t>
      </w:r>
      <w:r w:rsidR="008D023B">
        <w:t xml:space="preserve"> </w:t>
      </w:r>
      <w:hyperlink r:id="rId40" w:history="1">
        <w:r w:rsidR="008D023B" w:rsidRPr="00997DAD">
          <w:rPr>
            <w:rStyle w:val="Collegamentoipertestuale"/>
          </w:rPr>
          <w:t>http://localhost:8080/upload</w:t>
        </w:r>
      </w:hyperlink>
      <w:r w:rsidR="008D023B">
        <w:t xml:space="preserve"> </w:t>
      </w:r>
      <w:r w:rsidR="003D24A8">
        <w:t>in seguito dell’autenticazione tramite login</w:t>
      </w:r>
      <w:r w:rsidR="008D023B">
        <w:t>.</w:t>
      </w:r>
    </w:p>
    <w:p w14:paraId="31D9D7E6" w14:textId="14ED550D" w:rsidR="003D24A8" w:rsidRDefault="003D24A8" w:rsidP="003D24A8">
      <w:r>
        <w:t xml:space="preserve">Richiede i seguenti parametri: il file della </w:t>
      </w:r>
      <w:proofErr w:type="spellStart"/>
      <w:r>
        <w:t>classeUT</w:t>
      </w:r>
      <w:proofErr w:type="spellEnd"/>
      <w:r>
        <w:t xml:space="preserve">, la complessità </w:t>
      </w:r>
      <w:proofErr w:type="spellStart"/>
      <w:r>
        <w:t>ciclomatica</w:t>
      </w:r>
      <w:proofErr w:type="spellEnd"/>
      <w:r>
        <w:t xml:space="preserve"> espressa come intero maggiore di zero.</w:t>
      </w:r>
    </w:p>
    <w:p w14:paraId="66FFB16A" w14:textId="39EEFF0C" w:rsidR="00BB0107" w:rsidRDefault="00BB0107" w:rsidP="003D24A8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 w:rsidR="00031D7E">
        <w:t xml:space="preserve"> </w:t>
      </w:r>
      <w:hyperlink r:id="rId41" w:history="1">
        <w:r w:rsidR="00031D7E" w:rsidRPr="00A97E1F">
          <w:rPr>
            <w:rStyle w:val="Collegamentoipertestuale"/>
          </w:rPr>
          <w:t>http://localhost:8080/classut_repo/uploadClass</w:t>
        </w:r>
      </w:hyperlink>
      <w:r w:rsidR="00031D7E">
        <w:t xml:space="preserve"> </w:t>
      </w:r>
      <w:r w:rsidRPr="00BB0107">
        <w:t>"</w:t>
      </w:r>
      <w:r w:rsidR="00C51869" w:rsidRPr="00C51869">
        <w:t xml:space="preserve"> utilizzando l'API Fetch</w:t>
      </w:r>
      <w:r>
        <w:t>.</w:t>
      </w:r>
    </w:p>
    <w:p w14:paraId="4D561BC7" w14:textId="2C34B6D9" w:rsidR="00BB0107" w:rsidRDefault="00BB0107" w:rsidP="003D24A8">
      <w:r w:rsidRPr="00BB0107">
        <w:t xml:space="preserve">Se la richiesta ha successo, viene ottenuto il corpo della risposta </w:t>
      </w:r>
      <w:r w:rsidR="008A764C">
        <w:t xml:space="preserve">dal server </w:t>
      </w:r>
      <w:r w:rsidRPr="00BB0107">
        <w:t xml:space="preserve">come oggetto JSON e quindi viene mostrato un messaggio di avviso con i dati restituiti </w:t>
      </w:r>
      <w:r w:rsidR="008A764C">
        <w:t>nel campo “Notes”</w:t>
      </w:r>
      <w:r>
        <w:t xml:space="preserve">. </w:t>
      </w:r>
      <w:r w:rsidRPr="00BB0107">
        <w:t xml:space="preserve">Se si verifica un errore durante la richiesta, viene mostrato un </w:t>
      </w:r>
      <w:proofErr w:type="spellStart"/>
      <w:r w:rsidR="00C50CAA"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4A0D5" w14:textId="48F6133E" w:rsidR="00BB0107" w:rsidRPr="004D2C37" w:rsidRDefault="00BB0107" w:rsidP="00BB010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4127C606" w14:textId="77777777" w:rsidR="00BB0107" w:rsidRDefault="00BB0107" w:rsidP="00995A2B"/>
    <w:p w14:paraId="76BE3891" w14:textId="77777777" w:rsidR="00CC68E9" w:rsidRDefault="00CC68E9" w:rsidP="00995A2B"/>
    <w:p w14:paraId="11704F9C" w14:textId="77777777" w:rsidR="00CC68E9" w:rsidRDefault="00CC68E9" w:rsidP="00995A2B"/>
    <w:p w14:paraId="5E5C11D6" w14:textId="77777777" w:rsidR="00CC68E9" w:rsidRDefault="00CC68E9" w:rsidP="00995A2B"/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D175" w14:textId="7DF959B3" w:rsidR="008A764C" w:rsidRPr="00FE2547" w:rsidRDefault="008A764C" w:rsidP="008A764C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572F759B" w14:textId="77777777" w:rsidR="00B6056E" w:rsidRDefault="00B6056E" w:rsidP="00B6056E"/>
    <w:p w14:paraId="79276F9D" w14:textId="77777777" w:rsidR="00CC68E9" w:rsidRDefault="00CC68E9" w:rsidP="00B6056E"/>
    <w:p w14:paraId="70CFAD98" w14:textId="77777777" w:rsidR="00CC68E9" w:rsidRDefault="00CC68E9" w:rsidP="00B6056E"/>
    <w:p w14:paraId="3ED8A7B5" w14:textId="77777777" w:rsidR="00CC68E9" w:rsidRDefault="00CC68E9" w:rsidP="00B6056E"/>
    <w:p w14:paraId="0F2C0739" w14:textId="49CF3747" w:rsidR="006E027C" w:rsidRDefault="00CC68E9" w:rsidP="006E027C">
      <w:r>
        <w:lastRenderedPageBreak/>
        <w:t xml:space="preserve">L’API che si occupa dell’effettivo caricamento della </w:t>
      </w:r>
      <w:proofErr w:type="spellStart"/>
      <w:r>
        <w:t>classeUT</w:t>
      </w:r>
      <w:proofErr w:type="spellEnd"/>
      <w:r>
        <w:t xml:space="preserve"> è accessibile all’URL:</w:t>
      </w:r>
      <w:r w:rsidRPr="00CC68E9">
        <w:t xml:space="preserve"> </w:t>
      </w:r>
      <w:hyperlink r:id="rId45" w:history="1">
        <w:r w:rsidRPr="00A97E1F">
          <w:rPr>
            <w:rStyle w:val="Collegamentoipertestuale"/>
          </w:rPr>
          <w:t>http://localhost:8080/classut_repo/uploadClass</w:t>
        </w:r>
      </w:hyperlink>
      <w:r>
        <w:t>.</w:t>
      </w:r>
    </w:p>
    <w:p w14:paraId="2341A192" w14:textId="26A3EA03" w:rsidR="00533B26" w:rsidRDefault="00CC68E9" w:rsidP="00CC68E9">
      <w:pPr>
        <w:jc w:val="both"/>
      </w:pPr>
      <w:r>
        <w:t>Richiede i seguenti parametri: Complessità della classe Java, File della classe Java, Admin loggato.</w:t>
      </w:r>
      <w:r w:rsidR="00533B26">
        <w:t xml:space="preserve"> Restituisce un oggetto contenente le informazioni sull’esito.</w:t>
      </w:r>
    </w:p>
    <w:p w14:paraId="54D69F44" w14:textId="77777777" w:rsidR="00533B26" w:rsidRDefault="00533B26" w:rsidP="00CC68E9">
      <w:pPr>
        <w:jc w:val="both"/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89E25" w14:textId="0F898E45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914966F" w14:textId="3FA7C104" w:rsidR="00511222" w:rsidRDefault="00511222" w:rsidP="00CC68E9">
      <w:pPr>
        <w:jc w:val="both"/>
      </w:pPr>
    </w:p>
    <w:p w14:paraId="4F88B0B1" w14:textId="77777777" w:rsidR="00611BFE" w:rsidRDefault="00611BFE" w:rsidP="00611BFE"/>
    <w:p w14:paraId="58410CA6" w14:textId="77777777" w:rsidR="00511222" w:rsidRPr="00611BFE" w:rsidRDefault="00511222" w:rsidP="00611BFE"/>
    <w:p w14:paraId="04C28992" w14:textId="36CDFF14" w:rsidR="00B6056E" w:rsidRDefault="00E0033F" w:rsidP="00B6056E">
      <w:pPr>
        <w:pStyle w:val="Titolo2"/>
      </w:pPr>
      <w:bookmarkStart w:id="34" w:name="_Toc139623785"/>
      <w:r w:rsidRPr="00E0033F">
        <w:t>Visualizzazione della lista delle Classi disponibili</w:t>
      </w:r>
      <w:bookmarkEnd w:id="34"/>
    </w:p>
    <w:p w14:paraId="10C90EC6" w14:textId="77777777" w:rsidR="00830958" w:rsidRDefault="00830958" w:rsidP="00830958"/>
    <w:p w14:paraId="2DA6FA44" w14:textId="512E1CB5" w:rsidR="00533B26" w:rsidRDefault="00533B26" w:rsidP="00830958">
      <w:r>
        <w:t xml:space="preserve">L’API per la visualizzazione della lista delle classi disponibili è accessibile all’URL: </w:t>
      </w:r>
      <w:hyperlink r:id="rId47" w:history="1">
        <w:r w:rsidRPr="000B5E06">
          <w:rPr>
            <w:rStyle w:val="Collegamentoipertestuale"/>
          </w:rPr>
          <w:t>http://localhost:8080/classut_repo/viewAll</w:t>
        </w:r>
      </w:hyperlink>
      <w:r>
        <w:t xml:space="preserve"> .</w:t>
      </w:r>
    </w:p>
    <w:p w14:paraId="155674AF" w14:textId="2B2399E0" w:rsidR="00533B26" w:rsidRDefault="00533B26" w:rsidP="00830958">
      <w:r>
        <w:t>Non richiede parametri in ingresso.</w:t>
      </w:r>
      <w:r w:rsidRPr="00533B26">
        <w:t xml:space="preserve"> </w:t>
      </w:r>
      <w:r>
        <w:t xml:space="preserve">Come risposta </w:t>
      </w:r>
      <w:r w:rsidR="00511222">
        <w:t>mostra l</w:t>
      </w:r>
      <w:r>
        <w:t>a lista in formato XML di tutte le classi presenti nel repository</w:t>
      </w:r>
      <w:r w:rsidR="00AA728D">
        <w:t>.</w:t>
      </w:r>
    </w:p>
    <w:p w14:paraId="035ACA27" w14:textId="21FE40F0" w:rsidR="00533B26" w:rsidRDefault="00533B26" w:rsidP="00951CE3">
      <w:pPr>
        <w:jc w:val="center"/>
      </w:pPr>
      <w:r>
        <w:rPr>
          <w:noProof/>
        </w:rPr>
        <w:lastRenderedPageBreak/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F159E" w14:textId="60212334" w:rsidR="00511222" w:rsidRPr="004D2C37" w:rsidRDefault="00511222" w:rsidP="00511222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6345BB2" w14:textId="77777777" w:rsidR="00511222" w:rsidRDefault="00511222" w:rsidP="00830958"/>
    <w:p w14:paraId="5622A20B" w14:textId="0DB79D57" w:rsidR="00830958" w:rsidRPr="00830958" w:rsidRDefault="00E0033F" w:rsidP="00830958">
      <w:pPr>
        <w:pStyle w:val="Titolo2"/>
      </w:pPr>
      <w:bookmarkStart w:id="35" w:name="_Toc139623786"/>
      <w:r w:rsidRPr="00E0033F">
        <w:t>Download del file di una Class Under Test</w:t>
      </w:r>
      <w:bookmarkEnd w:id="35"/>
    </w:p>
    <w:p w14:paraId="1CC66D97" w14:textId="77777777" w:rsidR="00B6056E" w:rsidRDefault="00B6056E" w:rsidP="00B6056E"/>
    <w:p w14:paraId="7EF473F2" w14:textId="77777777" w:rsidR="00951CE3" w:rsidRDefault="00511222" w:rsidP="00B6056E">
      <w:r>
        <w:t xml:space="preserve">L’API per il download del file di una </w:t>
      </w:r>
      <w:proofErr w:type="spellStart"/>
      <w:r>
        <w:t>classeUT</w:t>
      </w:r>
      <w:proofErr w:type="spellEnd"/>
      <w:r>
        <w:t xml:space="preserve"> è accessibile all’URL:</w:t>
      </w:r>
      <w:r w:rsidR="00951CE3">
        <w:t xml:space="preserve"> </w:t>
      </w:r>
      <w:hyperlink r:id="rId49" w:history="1">
        <w:r w:rsidR="00951CE3" w:rsidRPr="000B5E06">
          <w:rPr>
            <w:rStyle w:val="Collegamentoipertestuale"/>
          </w:rPr>
          <w:t>http://localhost:8080/classut_repo//downloadClass/{fileName:.+}</w:t>
        </w:r>
      </w:hyperlink>
      <w:r w:rsidR="00951CE3">
        <w:t>.</w:t>
      </w:r>
    </w:p>
    <w:p w14:paraId="584CDD54" w14:textId="77777777" w:rsidR="00FC4AFA" w:rsidRDefault="00FC4AFA" w:rsidP="00FC4AFA">
      <w:r>
        <w:t>Richiede il nome della classe da scaricare. Come risposta mostra il file .java della classe scelta.</w:t>
      </w:r>
    </w:p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P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0C2B1F27" w14:textId="77777777" w:rsidR="008F5DEE" w:rsidRDefault="008F5DEE" w:rsidP="008F5DEE">
      <w:pPr>
        <w:pStyle w:val="Titolo1"/>
      </w:pPr>
      <w:bookmarkStart w:id="36" w:name="_Toc139623787"/>
      <w:r>
        <w:lastRenderedPageBreak/>
        <w:t>Guida all’installazione ed utilizzo del componente</w:t>
      </w:r>
      <w:bookmarkEnd w:id="36"/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C65BD" w14:textId="77777777" w:rsidR="000A755A" w:rsidRDefault="000A755A" w:rsidP="0003489F">
      <w:pPr>
        <w:spacing w:after="0" w:line="240" w:lineRule="auto"/>
      </w:pPr>
      <w:r>
        <w:separator/>
      </w:r>
    </w:p>
  </w:endnote>
  <w:endnote w:type="continuationSeparator" w:id="0">
    <w:p w14:paraId="022D1BA7" w14:textId="77777777" w:rsidR="000A755A" w:rsidRDefault="000A755A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5EB07" w14:textId="77777777" w:rsidR="000A755A" w:rsidRDefault="000A755A" w:rsidP="0003489F">
      <w:pPr>
        <w:spacing w:after="0" w:line="240" w:lineRule="auto"/>
      </w:pPr>
      <w:r>
        <w:separator/>
      </w:r>
    </w:p>
  </w:footnote>
  <w:footnote w:type="continuationSeparator" w:id="0">
    <w:p w14:paraId="7FAEE738" w14:textId="77777777" w:rsidR="000A755A" w:rsidRDefault="000A755A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8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ED054D5"/>
    <w:multiLevelType w:val="multilevel"/>
    <w:tmpl w:val="62ACC556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num w:numId="1" w16cid:durableId="302515016">
    <w:abstractNumId w:val="13"/>
  </w:num>
  <w:num w:numId="2" w16cid:durableId="823394888">
    <w:abstractNumId w:val="4"/>
  </w:num>
  <w:num w:numId="3" w16cid:durableId="150946421">
    <w:abstractNumId w:val="34"/>
  </w:num>
  <w:num w:numId="4" w16cid:durableId="1840073805">
    <w:abstractNumId w:val="24"/>
  </w:num>
  <w:num w:numId="5" w16cid:durableId="387724406">
    <w:abstractNumId w:val="32"/>
  </w:num>
  <w:num w:numId="6" w16cid:durableId="1139762177">
    <w:abstractNumId w:val="2"/>
  </w:num>
  <w:num w:numId="7" w16cid:durableId="77408430">
    <w:abstractNumId w:val="14"/>
  </w:num>
  <w:num w:numId="8" w16cid:durableId="1616254508">
    <w:abstractNumId w:val="17"/>
  </w:num>
  <w:num w:numId="9" w16cid:durableId="179127419">
    <w:abstractNumId w:val="4"/>
    <w:lvlOverride w:ilvl="0">
      <w:startOverride w:val="1"/>
    </w:lvlOverride>
  </w:num>
  <w:num w:numId="10" w16cid:durableId="1729037943">
    <w:abstractNumId w:val="13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8"/>
  </w:num>
  <w:num w:numId="13" w16cid:durableId="1129855656">
    <w:abstractNumId w:val="36"/>
  </w:num>
  <w:num w:numId="14" w16cid:durableId="64106155">
    <w:abstractNumId w:val="15"/>
  </w:num>
  <w:num w:numId="15" w16cid:durableId="1061056452">
    <w:abstractNumId w:val="7"/>
  </w:num>
  <w:num w:numId="16" w16cid:durableId="87504430">
    <w:abstractNumId w:val="6"/>
  </w:num>
  <w:num w:numId="17" w16cid:durableId="1092512285">
    <w:abstractNumId w:val="21"/>
  </w:num>
  <w:num w:numId="18" w16cid:durableId="2018771913">
    <w:abstractNumId w:val="22"/>
  </w:num>
  <w:num w:numId="19" w16cid:durableId="310988016">
    <w:abstractNumId w:val="3"/>
  </w:num>
  <w:num w:numId="20" w16cid:durableId="1123890504">
    <w:abstractNumId w:val="5"/>
  </w:num>
  <w:num w:numId="21" w16cid:durableId="834951810">
    <w:abstractNumId w:val="0"/>
  </w:num>
  <w:num w:numId="22" w16cid:durableId="1044326918">
    <w:abstractNumId w:val="27"/>
  </w:num>
  <w:num w:numId="23" w16cid:durableId="167407031">
    <w:abstractNumId w:val="25"/>
  </w:num>
  <w:num w:numId="24" w16cid:durableId="1608464720">
    <w:abstractNumId w:val="33"/>
  </w:num>
  <w:num w:numId="25" w16cid:durableId="394012057">
    <w:abstractNumId w:val="10"/>
  </w:num>
  <w:num w:numId="26" w16cid:durableId="2071609394">
    <w:abstractNumId w:val="9"/>
  </w:num>
  <w:num w:numId="27" w16cid:durableId="1507018548">
    <w:abstractNumId w:val="23"/>
  </w:num>
  <w:num w:numId="28" w16cid:durableId="336419627">
    <w:abstractNumId w:val="20"/>
  </w:num>
  <w:num w:numId="29" w16cid:durableId="1444498181">
    <w:abstractNumId w:val="18"/>
  </w:num>
  <w:num w:numId="30" w16cid:durableId="431752148">
    <w:abstractNumId w:val="1"/>
  </w:num>
  <w:num w:numId="31" w16cid:durableId="81335810">
    <w:abstractNumId w:val="35"/>
  </w:num>
  <w:num w:numId="32" w16cid:durableId="141389562">
    <w:abstractNumId w:val="12"/>
  </w:num>
  <w:num w:numId="33" w16cid:durableId="1186288664">
    <w:abstractNumId w:val="30"/>
  </w:num>
  <w:num w:numId="34" w16cid:durableId="317391819">
    <w:abstractNumId w:val="19"/>
  </w:num>
  <w:num w:numId="35" w16cid:durableId="1268274409">
    <w:abstractNumId w:val="11"/>
  </w:num>
  <w:num w:numId="36" w16cid:durableId="1226643769">
    <w:abstractNumId w:val="29"/>
  </w:num>
  <w:num w:numId="37" w16cid:durableId="1297955016">
    <w:abstractNumId w:val="8"/>
  </w:num>
  <w:num w:numId="38" w16cid:durableId="1838180923">
    <w:abstractNumId w:val="16"/>
  </w:num>
  <w:num w:numId="39" w16cid:durableId="1922137698">
    <w:abstractNumId w:val="26"/>
  </w:num>
  <w:num w:numId="40" w16cid:durableId="63098222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1DBA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9F6"/>
    <w:rsid w:val="00106801"/>
    <w:rsid w:val="0010694C"/>
    <w:rsid w:val="00107ED6"/>
    <w:rsid w:val="00110D35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28D7"/>
    <w:rsid w:val="00192958"/>
    <w:rsid w:val="00192969"/>
    <w:rsid w:val="00194226"/>
    <w:rsid w:val="001945E3"/>
    <w:rsid w:val="0019483E"/>
    <w:rsid w:val="001A1770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552"/>
    <w:rsid w:val="00254F3A"/>
    <w:rsid w:val="002551A3"/>
    <w:rsid w:val="00257B75"/>
    <w:rsid w:val="0026049B"/>
    <w:rsid w:val="002633D1"/>
    <w:rsid w:val="00267186"/>
    <w:rsid w:val="00267F8C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EE5"/>
    <w:rsid w:val="003E6C12"/>
    <w:rsid w:val="003F019C"/>
    <w:rsid w:val="003F2342"/>
    <w:rsid w:val="003F302B"/>
    <w:rsid w:val="003F339B"/>
    <w:rsid w:val="003F444F"/>
    <w:rsid w:val="003F499B"/>
    <w:rsid w:val="003F7EDE"/>
    <w:rsid w:val="004020FA"/>
    <w:rsid w:val="00403B5C"/>
    <w:rsid w:val="0040505E"/>
    <w:rsid w:val="00405A7E"/>
    <w:rsid w:val="004064DD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B0C"/>
    <w:rsid w:val="004733A6"/>
    <w:rsid w:val="004738BA"/>
    <w:rsid w:val="0047475C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6532"/>
    <w:rsid w:val="00517FC5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585"/>
    <w:rsid w:val="00707100"/>
    <w:rsid w:val="00710290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50813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419"/>
    <w:rsid w:val="009730EB"/>
    <w:rsid w:val="009743F8"/>
    <w:rsid w:val="00974AB7"/>
    <w:rsid w:val="00976D88"/>
    <w:rsid w:val="00982B16"/>
    <w:rsid w:val="00982E8E"/>
    <w:rsid w:val="00983A06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2897"/>
    <w:rsid w:val="009A2DE3"/>
    <w:rsid w:val="009A4A00"/>
    <w:rsid w:val="009A4FD8"/>
    <w:rsid w:val="009A5DFC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1057F"/>
    <w:rsid w:val="00B11159"/>
    <w:rsid w:val="00B12C2E"/>
    <w:rsid w:val="00B13FA5"/>
    <w:rsid w:val="00B1604C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3716"/>
    <w:rsid w:val="00BC5DDB"/>
    <w:rsid w:val="00BC61D1"/>
    <w:rsid w:val="00BD073C"/>
    <w:rsid w:val="00BD27C1"/>
    <w:rsid w:val="00BD3DE8"/>
    <w:rsid w:val="00BD463E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4B6A"/>
    <w:rsid w:val="00C65456"/>
    <w:rsid w:val="00C66EFE"/>
    <w:rsid w:val="00C679E3"/>
    <w:rsid w:val="00C67C84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54A3"/>
    <w:rsid w:val="00D57E50"/>
    <w:rsid w:val="00D60BB1"/>
    <w:rsid w:val="00D61189"/>
    <w:rsid w:val="00D62F3C"/>
    <w:rsid w:val="00D63D00"/>
    <w:rsid w:val="00D63FB0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7F41"/>
    <w:rsid w:val="00DB0DEE"/>
    <w:rsid w:val="00DB123E"/>
    <w:rsid w:val="00DB1783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1099B"/>
    <w:rsid w:val="00E152BC"/>
    <w:rsid w:val="00E15572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2D43"/>
    <w:rsid w:val="00E4364B"/>
    <w:rsid w:val="00E446A4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70721"/>
    <w:rsid w:val="00E73DB6"/>
    <w:rsid w:val="00E7411F"/>
    <w:rsid w:val="00E81B55"/>
    <w:rsid w:val="00E82193"/>
    <w:rsid w:val="00E86674"/>
    <w:rsid w:val="00E8680D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C6DB9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30ACF"/>
    <w:pPr>
      <w:keepNext/>
      <w:keepLines/>
      <w:numPr>
        <w:ilvl w:val="1"/>
        <w:numId w:val="13"/>
      </w:numPr>
      <w:spacing w:before="40" w:after="12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1C6DB9"/>
    <w:pPr>
      <w:keepNext/>
      <w:keepLines/>
      <w:numPr>
        <w:ilvl w:val="2"/>
        <w:numId w:val="13"/>
      </w:numPr>
      <w:spacing w:before="40" w:after="120" w:line="240" w:lineRule="auto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C6DB9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30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C6DB9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hyperlink" Target="http://localhost:8080/classut_repo/viewAll" TargetMode="External"/><Relationship Id="rId50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://localhost:8080/register/save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://localhost:8080/upload" TargetMode="External"/><Relationship Id="rId45" Type="http://schemas.openxmlformats.org/officeDocument/2006/relationships/hyperlink" Target="http://localhost:8080/classut_repo/uploadClass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://localhost:8080/register" TargetMode="External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hyperlink" Target="http://localhost:8080/classut_repo/uploadClas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080/login" TargetMode="External"/><Relationship Id="rId49" Type="http://schemas.openxmlformats.org/officeDocument/2006/relationships/hyperlink" Target="http://localhost:8080/classut_repo//downloadClass/%7bfileName:.+%7d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1476</TotalTime>
  <Pages>35</Pages>
  <Words>3149</Words>
  <Characters>17954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127</cp:revision>
  <cp:lastPrinted>2023-07-05T13:04:00Z</cp:lastPrinted>
  <dcterms:created xsi:type="dcterms:W3CDTF">2023-07-02T13:10:00Z</dcterms:created>
  <dcterms:modified xsi:type="dcterms:W3CDTF">2023-07-07T15:03:00Z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