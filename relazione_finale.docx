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3FEE9B10" w14:textId="6E8AD775" w:rsidR="00740794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645242" w:history="1">
            <w:r w:rsidR="00740794" w:rsidRPr="00B91EDC">
              <w:rPr>
                <w:rStyle w:val="Collegamentoipertestuale"/>
                <w:noProof/>
              </w:rPr>
              <w:t>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Descrizione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BF8716" w14:textId="2BBE8DA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3" w:history="1">
            <w:r w:rsidR="00740794" w:rsidRPr="00B91EDC">
              <w:rPr>
                <w:rStyle w:val="Collegamentoipertestuale"/>
                <w:noProof/>
              </w:rPr>
              <w:t>1.1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1AE1B67" w14:textId="0DF36AF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4" w:history="1">
            <w:r w:rsidR="00740794" w:rsidRPr="00B91EDC">
              <w:rPr>
                <w:rStyle w:val="Collegamentoipertestuale"/>
                <w:noProof/>
              </w:rPr>
              <w:t>1.2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F5E1209" w14:textId="27B6ECB6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5" w:history="1">
            <w:r w:rsidR="00740794" w:rsidRPr="00B91EDC">
              <w:rPr>
                <w:rStyle w:val="Collegamentoipertestuale"/>
                <w:noProof/>
              </w:rPr>
              <w:t>1.2.1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6E6D862" w14:textId="0C7400BB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6" w:history="1">
            <w:r w:rsidR="00740794" w:rsidRPr="00B91EDC">
              <w:rPr>
                <w:rStyle w:val="Collegamentoipertestuale"/>
                <w:noProof/>
              </w:rPr>
              <w:t>1.2.2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Autenticazione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107FDD7" w14:textId="10113DC5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7" w:history="1">
            <w:r w:rsidR="00740794" w:rsidRPr="00B91EDC">
              <w:rPr>
                <w:rStyle w:val="Collegamentoipertestuale"/>
                <w:noProof/>
              </w:rPr>
              <w:t>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AA223EE" w14:textId="3CE61F84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8" w:history="1">
            <w:r w:rsidR="00740794" w:rsidRPr="00B91EDC">
              <w:rPr>
                <w:rStyle w:val="Collegamentoipertestuale"/>
                <w:noProof/>
              </w:rPr>
              <w:t>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Use Case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4940FF" w14:textId="12D7957C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9" w:history="1">
            <w:r w:rsidR="00740794" w:rsidRPr="00B91EDC">
              <w:rPr>
                <w:rStyle w:val="Collegamentoipertestuale"/>
                <w:noProof/>
              </w:rPr>
              <w:t>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Storie utente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A4F40D1" w14:textId="3E69DAEF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0" w:history="1">
            <w:r w:rsidR="00740794" w:rsidRPr="00B91EDC">
              <w:rPr>
                <w:rStyle w:val="Collegamentoipertestuale"/>
                <w:noProof/>
              </w:rPr>
              <w:t>2.3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Scenari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D766506" w14:textId="01F8B80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1" w:history="1">
            <w:r w:rsidR="00740794" w:rsidRPr="00B91EDC">
              <w:rPr>
                <w:rStyle w:val="Collegamentoipertestuale"/>
                <w:noProof/>
              </w:rPr>
              <w:t>2.3.1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Registration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20E5B85" w14:textId="48E4C6CF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2" w:history="1">
            <w:r w:rsidR="00740794" w:rsidRPr="00B91EDC">
              <w:rPr>
                <w:rStyle w:val="Collegamentoipertestuale"/>
                <w:noProof/>
              </w:rPr>
              <w:t>2.3.2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View All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BD9A39A" w14:textId="7CDA3F8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3" w:history="1">
            <w:r w:rsidR="00740794" w:rsidRPr="00B91EDC">
              <w:rPr>
                <w:rStyle w:val="Collegamentoipertestuale"/>
                <w:noProof/>
              </w:rPr>
              <w:t>2.4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Glossario dei termini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766442E" w14:textId="31A3E55E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4" w:history="1">
            <w:r w:rsidR="00740794" w:rsidRPr="00B91EDC">
              <w:rPr>
                <w:rStyle w:val="Collegamentoipertestuale"/>
                <w:noProof/>
              </w:rPr>
              <w:t>2.5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Diagrammi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528595" w14:textId="7160358C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5" w:history="1">
            <w:r w:rsidR="00740794" w:rsidRPr="00B91EDC">
              <w:rPr>
                <w:rStyle w:val="Collegamentoipertestuale"/>
                <w:noProof/>
              </w:rPr>
              <w:t>2.5.1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DDB7C0C" w14:textId="12370547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6" w:history="1">
            <w:r w:rsidR="00740794" w:rsidRPr="00B91EDC">
              <w:rPr>
                <w:rStyle w:val="Collegamentoipertestuale"/>
                <w:noProof/>
              </w:rPr>
              <w:t>2.5.2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832A6CE" w14:textId="16FD5F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7" w:history="1">
            <w:r w:rsidR="00740794" w:rsidRPr="00B91EDC">
              <w:rPr>
                <w:rStyle w:val="Collegamentoipertestuale"/>
                <w:noProof/>
              </w:rPr>
              <w:t>2.5.3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3633DB" w14:textId="57AACC2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8" w:history="1">
            <w:r w:rsidR="00740794" w:rsidRPr="00B91EDC">
              <w:rPr>
                <w:rStyle w:val="Collegamentoipertestuale"/>
                <w:noProof/>
              </w:rPr>
              <w:t>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Progettazione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C703EB0" w14:textId="5EA5D88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9" w:history="1">
            <w:r w:rsidR="00740794" w:rsidRPr="00B91EDC">
              <w:rPr>
                <w:rStyle w:val="Collegamentoipertestuale"/>
                <w:noProof/>
              </w:rPr>
              <w:t>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Component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21AF85" w14:textId="4CAD4329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0" w:history="1">
            <w:r w:rsidR="00740794" w:rsidRPr="00B91EDC">
              <w:rPr>
                <w:rStyle w:val="Collegamentoipertestuale"/>
                <w:noProof/>
              </w:rPr>
              <w:t>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Module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C574307" w14:textId="353D8EAA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1" w:history="1">
            <w:r w:rsidR="00740794" w:rsidRPr="00B91EDC">
              <w:rPr>
                <w:rStyle w:val="Collegamentoipertestuale"/>
                <w:noProof/>
              </w:rPr>
              <w:t>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AB348D8" w14:textId="05D4B7D1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2" w:history="1">
            <w:r w:rsidR="00740794" w:rsidRPr="00B91EDC">
              <w:rPr>
                <w:rStyle w:val="Collegamentoipertestuale"/>
                <w:noProof/>
              </w:rPr>
              <w:t>3.3.1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FE767C" w14:textId="5B0913C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3" w:history="1">
            <w:r w:rsidR="00740794" w:rsidRPr="00B91EDC">
              <w:rPr>
                <w:rStyle w:val="Collegamentoipertestuale"/>
                <w:noProof/>
              </w:rPr>
              <w:t>3.3.2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F14622B" w14:textId="6446468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4" w:history="1">
            <w:r w:rsidR="00740794" w:rsidRPr="00B91EDC">
              <w:rPr>
                <w:rStyle w:val="Collegamentoipertestuale"/>
                <w:noProof/>
              </w:rPr>
              <w:t>3.3.3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C06CD68" w14:textId="4F5467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5" w:history="1">
            <w:r w:rsidR="00740794" w:rsidRPr="00B91EDC">
              <w:rPr>
                <w:rStyle w:val="Collegamentoipertestuale"/>
                <w:noProof/>
              </w:rPr>
              <w:t>3.3.4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C02FB0D" w14:textId="6F17ABF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6" w:history="1">
            <w:r w:rsidR="00740794" w:rsidRPr="00B91EDC">
              <w:rPr>
                <w:rStyle w:val="Collegamentoipertestuale"/>
                <w:noProof/>
              </w:rPr>
              <w:t>3.3.5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Generazione del path della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9660DB1" w14:textId="6FE89DD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7" w:history="1">
            <w:r w:rsidR="00740794" w:rsidRPr="00B91EDC">
              <w:rPr>
                <w:rStyle w:val="Collegamentoipertestuale"/>
                <w:noProof/>
              </w:rPr>
              <w:t>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B2835B0" w14:textId="6EC3537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8" w:history="1">
            <w:r w:rsidR="00740794" w:rsidRPr="00B91EDC">
              <w:rPr>
                <w:rStyle w:val="Collegamentoipertestuale"/>
                <w:noProof/>
              </w:rPr>
              <w:t>3.4.1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0A07A7A" w14:textId="165B9E80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9" w:history="1">
            <w:r w:rsidR="00740794" w:rsidRPr="00B91EDC">
              <w:rPr>
                <w:rStyle w:val="Collegamentoipertestuale"/>
                <w:noProof/>
              </w:rPr>
              <w:t>3.4.2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Registrazione di un amministratore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787767C" w14:textId="74263719" w:rsidR="00740794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0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2D9368F" w14:textId="164180E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1" w:history="1">
            <w:r w:rsidR="00740794" w:rsidRPr="00B91EDC">
              <w:rPr>
                <w:rStyle w:val="Collegamentoipertestuale"/>
                <w:noProof/>
              </w:rPr>
              <w:t>3.4.3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20ED8AE" w14:textId="01AE6B32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2" w:history="1">
            <w:r w:rsidR="00740794" w:rsidRPr="00B91EDC">
              <w:rPr>
                <w:rStyle w:val="Collegamentoipertestuale"/>
                <w:noProof/>
                <w:lang w:val="en-GB"/>
              </w:rPr>
              <w:t>3.4.4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E9B3EB0" w14:textId="7E4DE485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3" w:history="1">
            <w:r w:rsidR="00740794" w:rsidRPr="00B91EDC">
              <w:rPr>
                <w:rStyle w:val="Collegamentoipertestuale"/>
                <w:noProof/>
              </w:rPr>
              <w:t>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Allocation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4C0B79D" w14:textId="1AF9F1BE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4" w:history="1">
            <w:r w:rsidR="00740794" w:rsidRPr="00B91EDC">
              <w:rPr>
                <w:rStyle w:val="Collegamentoipertestuale"/>
                <w:noProof/>
              </w:rPr>
              <w:t>3.5.1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Vista d’installazione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050B510" w14:textId="7B9F0D2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5" w:history="1">
            <w:r w:rsidR="00740794" w:rsidRPr="00B91EDC">
              <w:rPr>
                <w:rStyle w:val="Collegamentoipertestuale"/>
                <w:noProof/>
              </w:rPr>
              <w:t>3.6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Deployment View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33EF509" w14:textId="1F10589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6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14B4C62" w14:textId="59E1DA1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7" w:history="1">
            <w:r w:rsidR="00740794" w:rsidRPr="00B91EDC">
              <w:rPr>
                <w:rStyle w:val="Collegamentoipertestuale"/>
                <w:noProof/>
              </w:rPr>
              <w:t>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Test API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0BE3E04" w14:textId="60DD9B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8" w:history="1">
            <w:r w:rsidR="00740794" w:rsidRPr="00B91EDC">
              <w:rPr>
                <w:rStyle w:val="Collegamentoipertestuale"/>
                <w:noProof/>
              </w:rPr>
              <w:t>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Home Page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D5E074E" w14:textId="7E13DED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9" w:history="1">
            <w:r w:rsidR="00740794" w:rsidRPr="00B91EDC">
              <w:rPr>
                <w:rStyle w:val="Collegamentoipertestuale"/>
                <w:noProof/>
              </w:rPr>
              <w:t>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B4B0BBD" w14:textId="44890E91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0" w:history="1">
            <w:r w:rsidR="00740794" w:rsidRPr="00B91EDC">
              <w:rPr>
                <w:rStyle w:val="Collegamentoipertestuale"/>
                <w:noProof/>
              </w:rPr>
              <w:t>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0E0150" w14:textId="2AE1BA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1" w:history="1">
            <w:r w:rsidR="00740794" w:rsidRPr="00B91EDC">
              <w:rPr>
                <w:rStyle w:val="Collegamentoipertestuale"/>
                <w:noProof/>
              </w:rPr>
              <w:t>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95547FC" w14:textId="2442754B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2" w:history="1">
            <w:r w:rsidR="00740794" w:rsidRPr="00B91EDC">
              <w:rPr>
                <w:rStyle w:val="Collegamentoipertestuale"/>
                <w:noProof/>
              </w:rPr>
              <w:t>4.5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7B753EF" w14:textId="51B0880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3" w:history="1">
            <w:r w:rsidR="00740794" w:rsidRPr="00B91EDC">
              <w:rPr>
                <w:rStyle w:val="Collegamentoipertestuale"/>
                <w:noProof/>
              </w:rPr>
              <w:t>4.6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1BB2F1" w14:textId="7A193022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4" w:history="1">
            <w:r w:rsidR="00740794" w:rsidRPr="00B91EDC">
              <w:rPr>
                <w:rStyle w:val="Collegamentoipertestuale"/>
                <w:noProof/>
              </w:rPr>
              <w:t>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Guida all’installazione ed utilizzo del componente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62E5C4A" w14:textId="24ACAD75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64524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64524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64524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64524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64524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64524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645248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64524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64525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645251"/>
      <w:proofErr w:type="spellStart"/>
      <w:r>
        <w:t>Registration</w:t>
      </w:r>
      <w:bookmarkEnd w:id="9"/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</w:t>
            </w:r>
            <w:proofErr w:type="spellStart"/>
            <w:r>
              <w:t>Register</w:t>
            </w:r>
            <w:proofErr w:type="spellEnd"/>
            <w:r>
              <w:t>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L’amministratore, nella schermata di registrazione, inserisce i dati richiesti e clicca nuovamente su “</w:t>
            </w:r>
            <w:proofErr w:type="spellStart"/>
            <w:r>
              <w:t>Register</w:t>
            </w:r>
            <w:proofErr w:type="spellEnd"/>
            <w:r>
              <w:t xml:space="preserve">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r>
        <w:t>Upload</w:t>
      </w:r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0" w:name="_Toc139645252"/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bookmarkEnd w:id="10"/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r>
        <w:t>Download.</w:t>
      </w:r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1" w:name="_Toc139645253"/>
      <w:r>
        <w:lastRenderedPageBreak/>
        <w:t>Glossario</w:t>
      </w:r>
      <w:r w:rsidR="0044236F">
        <w:t xml:space="preserve"> dei termini</w:t>
      </w:r>
      <w:bookmarkEnd w:id="11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2" w:name="_Toc139645254"/>
      <w:r>
        <w:t>Diagrammi di analisi</w:t>
      </w:r>
      <w:bookmarkEnd w:id="12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3" w:name="_Toc139645255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3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02786D3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</w:t>
      </w:r>
      <w:proofErr w:type="spellStart"/>
      <w:r>
        <w:t>classUT</w:t>
      </w:r>
      <w:proofErr w:type="spellEnd"/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4" w:name="_Toc139645256"/>
      <w:proofErr w:type="spellStart"/>
      <w:r w:rsidRPr="00A4533E">
        <w:lastRenderedPageBreak/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4"/>
    </w:p>
    <w:p w14:paraId="7BECF167" w14:textId="77777777" w:rsidR="00A4533E" w:rsidRDefault="00A4533E" w:rsidP="00A4533E"/>
    <w:p w14:paraId="253AEE62" w14:textId="3C85CC3D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5" w:name="_Toc139645257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5"/>
    </w:p>
    <w:p w14:paraId="6ACA365B" w14:textId="77777777" w:rsidR="00A4533E" w:rsidRDefault="00A4533E" w:rsidP="00A4533E"/>
    <w:p w14:paraId="01DE76AE" w14:textId="2F6B3EA6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6" w:name="_Toc139645258"/>
      <w:r>
        <w:lastRenderedPageBreak/>
        <w:t>Progettazione</w:t>
      </w:r>
      <w:bookmarkEnd w:id="16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</w:t>
            </w:r>
            <w:proofErr w:type="spellStart"/>
            <w:r w:rsidR="009A1B4B">
              <w:t>APIs</w:t>
            </w:r>
            <w:proofErr w:type="spellEnd"/>
            <w:r w:rsidR="009A1B4B">
              <w:t xml:space="preserve">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7" w:name="_Toc139645259"/>
      <w:r>
        <w:lastRenderedPageBreak/>
        <w:t xml:space="preserve">Component </w:t>
      </w:r>
      <w:proofErr w:type="spellStart"/>
      <w:r>
        <w:t>Diagram</w:t>
      </w:r>
      <w:bookmarkEnd w:id="17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18" w:name="_Toc139645260"/>
      <w:r>
        <w:lastRenderedPageBreak/>
        <w:t xml:space="preserve">Module </w:t>
      </w:r>
      <w:proofErr w:type="spellStart"/>
      <w:r>
        <w:t>Structures</w:t>
      </w:r>
      <w:bookmarkEnd w:id="18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19" w:name="_Toc139645261"/>
      <w:r>
        <w:lastRenderedPageBreak/>
        <w:t>Requisiti specifici</w:t>
      </w:r>
      <w:bookmarkEnd w:id="19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0" w:name="_Toc139645262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20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1" w:name="_Toc139645263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21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2" w:name="_Toc139645264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2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3" w:name="_Toc139645265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3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proofErr w:type="gramStart"/>
      <w:r>
        <w:rPr>
          <w:i/>
          <w:iCs/>
        </w:rPr>
        <w:t>java.security</w:t>
      </w:r>
      <w:proofErr w:type="spellEnd"/>
      <w:proofErr w:type="gram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4" w:name="_Toc139645266"/>
      <w:r>
        <w:lastRenderedPageBreak/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4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proofErr w:type="gramStart"/>
      <w:r w:rsidRPr="004316F1">
        <w:rPr>
          <w:i/>
          <w:iCs/>
        </w:rPr>
        <w:t>file.upload</w:t>
      </w:r>
      <w:proofErr w:type="spellEnd"/>
      <w:proofErr w:type="gramEnd"/>
      <w:r w:rsidRPr="004316F1">
        <w:rPr>
          <w:i/>
          <w:iCs/>
        </w:rPr>
        <w:t>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proofErr w:type="gramStart"/>
      <w:r w:rsidRPr="004316F1">
        <w:rPr>
          <w:b/>
          <w:bCs/>
          <w:i/>
          <w:iCs/>
        </w:rPr>
        <w:t>application.properties</w:t>
      </w:r>
      <w:proofErr w:type="spellEnd"/>
      <w:proofErr w:type="gramEnd"/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5" w:name="_Toc139645267"/>
      <w:r>
        <w:lastRenderedPageBreak/>
        <w:t>Requisiti aggiuntivi</w:t>
      </w:r>
      <w:bookmarkEnd w:id="25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6" w:name="_Toc139645268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6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7" w:name="_Toc139645269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7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28" w:name="_Toc139645270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29" w:name="_Toc139645271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29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0" w:name="_Toc139645272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30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1" w:name="_Toc139645273"/>
      <w:proofErr w:type="spellStart"/>
      <w:r>
        <w:lastRenderedPageBreak/>
        <w:t>Allocation</w:t>
      </w:r>
      <w:proofErr w:type="spellEnd"/>
      <w:r>
        <w:t xml:space="preserve"> </w:t>
      </w:r>
      <w:proofErr w:type="spellStart"/>
      <w:r>
        <w:t>Structures</w:t>
      </w:r>
      <w:bookmarkEnd w:id="31"/>
      <w:proofErr w:type="spellEnd"/>
    </w:p>
    <w:p w14:paraId="0CB922E6" w14:textId="77777777" w:rsidR="0058300A" w:rsidRDefault="0058300A" w:rsidP="0058300A">
      <w:pPr>
        <w:pStyle w:val="Titolo3"/>
      </w:pPr>
      <w:bookmarkStart w:id="32" w:name="_Toc139645274"/>
      <w:r>
        <w:t>Vista d’installazione</w:t>
      </w:r>
      <w:bookmarkEnd w:id="32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3" w:name="_Toc139645275"/>
      <w:r>
        <w:lastRenderedPageBreak/>
        <w:t xml:space="preserve">Deployment </w:t>
      </w:r>
      <w:proofErr w:type="spellStart"/>
      <w:r>
        <w:t>View</w:t>
      </w:r>
      <w:bookmarkEnd w:id="33"/>
      <w:proofErr w:type="spellEnd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4" w:name="_Toc139645276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4"/>
    </w:p>
    <w:p w14:paraId="7F0D3D11" w14:textId="1F217A1F" w:rsidR="008F5DEE" w:rsidRDefault="002F77B8" w:rsidP="00111078">
      <w:pPr>
        <w:pStyle w:val="Titolo1"/>
      </w:pPr>
      <w:bookmarkStart w:id="35" w:name="_Toc139645277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5"/>
    </w:p>
    <w:p w14:paraId="6145E384" w14:textId="1C91AB6A" w:rsidR="00B6056E" w:rsidRDefault="00F44319" w:rsidP="00B6056E">
      <w:r>
        <w:t xml:space="preserve">Di seguito sono riportati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6" w:name="_Toc139645278"/>
      <w:r>
        <w:t>Home Page</w:t>
      </w:r>
      <w:bookmarkEnd w:id="36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proofErr w:type="gramStart"/>
            <w:r>
              <w:t>home(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7" w:name="_Toc139645279"/>
      <w:r>
        <w:lastRenderedPageBreak/>
        <w:t>Registrazione</w:t>
      </w:r>
      <w:bookmarkEnd w:id="37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E86E97">
              <w:rPr>
                <w:sz w:val="18"/>
                <w:szCs w:val="18"/>
              </w:rPr>
              <w:t>showRegistrationForm</w:t>
            </w:r>
            <w:proofErr w:type="spellEnd"/>
            <w:r w:rsidRPr="00E86E97">
              <w:rPr>
                <w:sz w:val="18"/>
                <w:szCs w:val="18"/>
              </w:rPr>
              <w:t xml:space="preserve">( </w:t>
            </w:r>
            <w:proofErr w:type="spellStart"/>
            <w:r w:rsidRPr="00E86E97">
              <w:rPr>
                <w:sz w:val="18"/>
                <w:szCs w:val="18"/>
              </w:rPr>
              <w:t>model</w:t>
            </w:r>
            <w:proofErr w:type="gramEnd"/>
            <w:r w:rsidRPr="00E86E97">
              <w:rPr>
                <w:sz w:val="18"/>
                <w:szCs w:val="18"/>
              </w:rPr>
              <w:t>:Model</w:t>
            </w:r>
            <w:proofErr w:type="spellEnd"/>
            <w:r w:rsidRPr="00E86E97">
              <w:rPr>
                <w:sz w:val="18"/>
                <w:szCs w:val="18"/>
              </w:rPr>
              <w:t>)</w:t>
            </w:r>
            <w:r w:rsidR="00E86E97" w:rsidRPr="00E86E97">
              <w:rPr>
                <w:sz w:val="18"/>
                <w:szCs w:val="18"/>
              </w:rPr>
              <w:t>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</w:t>
            </w:r>
            <w:proofErr w:type="spellStart"/>
            <w:r w:rsidRPr="00466115">
              <w:rPr>
                <w:i/>
                <w:iCs/>
              </w:rPr>
              <w:t>register</w:t>
            </w:r>
            <w:proofErr w:type="spellEnd"/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E86E97" w:rsidRDefault="00406BC0" w:rsidP="0097224A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r</w:t>
            </w:r>
            <w:r w:rsidR="00E86E97" w:rsidRPr="00E86E97">
              <w:rPr>
                <w:sz w:val="18"/>
                <w:szCs w:val="18"/>
              </w:rPr>
              <w:t>egistration</w:t>
            </w:r>
            <w:proofErr w:type="spellEnd"/>
            <w:r w:rsidR="00E86E97" w:rsidRPr="00E86E97">
              <w:rPr>
                <w:sz w:val="18"/>
                <w:szCs w:val="18"/>
              </w:rPr>
              <w:t>(</w:t>
            </w:r>
            <w:proofErr w:type="spellStart"/>
            <w:proofErr w:type="gramEnd"/>
            <w:r w:rsidR="00E86E97" w:rsidRPr="00E86E97">
              <w:rPr>
                <w:sz w:val="18"/>
                <w:szCs w:val="18"/>
              </w:rPr>
              <w:t>adminDto:Admin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result:BindingResult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model:Model</w:t>
            </w:r>
            <w:proofErr w:type="spellEnd"/>
            <w:r w:rsidR="00E86E97" w:rsidRPr="00E86E97">
              <w:rPr>
                <w:sz w:val="18"/>
                <w:szCs w:val="18"/>
              </w:rPr>
              <w:t>):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</w:t>
            </w:r>
            <w:proofErr w:type="spellStart"/>
            <w:r>
              <w:rPr>
                <w:i/>
                <w:iCs/>
              </w:rPr>
              <w:t>register</w:t>
            </w:r>
            <w:proofErr w:type="spellEnd"/>
            <w:r>
              <w:rPr>
                <w:i/>
                <w:iCs/>
              </w:rPr>
              <w:t xml:space="preserve">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proofErr w:type="spellStart"/>
            <w:proofErr w:type="gramStart"/>
            <w:r w:rsidRPr="00E86E97">
              <w:rPr>
                <w:i/>
                <w:iCs/>
              </w:rPr>
              <w:t>redirect</w:t>
            </w:r>
            <w:proofErr w:type="spellEnd"/>
            <w:r w:rsidRPr="00E86E97">
              <w:rPr>
                <w:i/>
                <w:iCs/>
              </w:rPr>
              <w:t>:/</w:t>
            </w:r>
            <w:proofErr w:type="spellStart"/>
            <w:r w:rsidRPr="00E86E97">
              <w:rPr>
                <w:i/>
                <w:iCs/>
              </w:rPr>
              <w:t>register?success</w:t>
            </w:r>
            <w:proofErr w:type="spellEnd"/>
            <w:proofErr w:type="gramEnd"/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38" w:name="_Toc139645280"/>
      <w:r>
        <w:lastRenderedPageBreak/>
        <w:t>Login</w:t>
      </w:r>
      <w:bookmarkEnd w:id="38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proofErr w:type="gramStart"/>
            <w:r>
              <w:t>login(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1A1CCC" w14:paraId="583981F5" w14:textId="77777777" w:rsidTr="003E5772">
        <w:trPr>
          <w:trHeight w:val="54"/>
        </w:trPr>
        <w:tc>
          <w:tcPr>
            <w:tcW w:w="4106" w:type="dxa"/>
            <w:vMerge w:val="restart"/>
            <w:vAlign w:val="center"/>
          </w:tcPr>
          <w:p w14:paraId="5F8876F5" w14:textId="250D9F2A" w:rsidR="001A1CCC" w:rsidRPr="00BC0FBA" w:rsidRDefault="001A1CCC" w:rsidP="001A1CCC">
            <w:pPr>
              <w:jc w:val="center"/>
              <w:rPr>
                <w:sz w:val="22"/>
              </w:rPr>
            </w:pPr>
            <w:proofErr w:type="gramStart"/>
            <w:r w:rsidRPr="00BC0FBA">
              <w:rPr>
                <w:sz w:val="22"/>
              </w:rPr>
              <w:t>login(</w:t>
            </w:r>
            <w:proofErr w:type="spellStart"/>
            <w:proofErr w:type="gramEnd"/>
            <w:r w:rsidRPr="00BC0FBA">
              <w:rPr>
                <w:sz w:val="22"/>
              </w:rPr>
              <w:t>email:string</w:t>
            </w:r>
            <w:proofErr w:type="spellEnd"/>
            <w:r w:rsidRPr="00BC0FBA">
              <w:rPr>
                <w:sz w:val="22"/>
              </w:rPr>
              <w:t xml:space="preserve">, </w:t>
            </w:r>
            <w:proofErr w:type="spellStart"/>
            <w:r w:rsidRPr="00BC0FBA">
              <w:rPr>
                <w:sz w:val="22"/>
              </w:rPr>
              <w:t>password:string</w:t>
            </w:r>
            <w:proofErr w:type="spellEnd"/>
            <w:r w:rsidRPr="00BC0FBA">
              <w:rPr>
                <w:sz w:val="22"/>
              </w:rPr>
              <w:t>):</w:t>
            </w:r>
            <w:proofErr w:type="spellStart"/>
            <w:r w:rsidRPr="00BC0FBA">
              <w:rPr>
                <w:sz w:val="22"/>
              </w:rP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11487A29" w14:textId="121B9F3B" w:rsidR="001A1CCC" w:rsidRPr="0097224A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3254" w:type="dxa"/>
            <w:vMerge w:val="restart"/>
          </w:tcPr>
          <w:p w14:paraId="2C3B55B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  <w:p w14:paraId="2483329D" w14:textId="7B550E78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1A1CCC" w14:paraId="69646777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7DFEE829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1D6C59" w14:textId="39DBF104" w:rsidR="001A1CCC" w:rsidRDefault="001A1CCC" w:rsidP="001A1CCC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  <w:vMerge/>
          </w:tcPr>
          <w:p w14:paraId="7ED26B1E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09EAC10D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4BE22CF3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EE3559F" w14:textId="66BB9CBD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3254" w:type="dxa"/>
            <w:vMerge/>
          </w:tcPr>
          <w:p w14:paraId="32588B74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27F61782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0DFCD662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B92C18" w14:textId="42EFEFB9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/upload</w:t>
            </w:r>
          </w:p>
        </w:tc>
        <w:tc>
          <w:tcPr>
            <w:tcW w:w="3254" w:type="dxa"/>
            <w:vMerge/>
          </w:tcPr>
          <w:p w14:paraId="55DD5AE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</w:tbl>
    <w:p w14:paraId="7E4987B7" w14:textId="77777777" w:rsidR="00995A2B" w:rsidRDefault="00995A2B" w:rsidP="00995A2B"/>
    <w:p w14:paraId="01A0521E" w14:textId="77777777" w:rsidR="00E06BF1" w:rsidRDefault="00E06BF1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lastRenderedPageBreak/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39" w:name="_Toc139645281"/>
      <w:r w:rsidRPr="00E0033F">
        <w:lastRenderedPageBreak/>
        <w:t>Upload di una Classe Under Test</w:t>
      </w:r>
      <w:bookmarkEnd w:id="39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proofErr w:type="gramStart"/>
            <w:r w:rsidRPr="00946896">
              <w:rPr>
                <w:sz w:val="16"/>
                <w:szCs w:val="16"/>
              </w:rPr>
              <w:t>upload(</w:t>
            </w:r>
            <w:proofErr w:type="gramEnd"/>
            <w:r w:rsidRPr="00946896">
              <w:rPr>
                <w:sz w:val="16"/>
                <w:szCs w:val="16"/>
              </w:rPr>
              <w:t>):</w:t>
            </w:r>
            <w:proofErr w:type="spellStart"/>
            <w:r w:rsidRPr="00946896">
              <w:rPr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946896">
              <w:rPr>
                <w:sz w:val="16"/>
                <w:szCs w:val="16"/>
              </w:rPr>
              <w:t>uploadClassUT</w:t>
            </w:r>
            <w:proofErr w:type="spellEnd"/>
            <w:r w:rsidRPr="00946896">
              <w:rPr>
                <w:sz w:val="16"/>
                <w:szCs w:val="16"/>
              </w:rPr>
              <w:t>(</w:t>
            </w:r>
            <w:proofErr w:type="spellStart"/>
            <w:proofErr w:type="gramEnd"/>
            <w:r w:rsidRPr="00946896">
              <w:rPr>
                <w:sz w:val="16"/>
                <w:szCs w:val="16"/>
              </w:rPr>
              <w:t>class_file:MultipartFile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complexity:int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principal:Principal</w:t>
            </w:r>
            <w:proofErr w:type="spellEnd"/>
            <w:r w:rsidRPr="00946896">
              <w:rPr>
                <w:sz w:val="16"/>
                <w:szCs w:val="16"/>
              </w:rPr>
              <w:t>):</w:t>
            </w:r>
            <w:proofErr w:type="spellStart"/>
            <w:r w:rsidRPr="00946896">
              <w:rPr>
                <w:sz w:val="16"/>
                <w:szCs w:val="16"/>
              </w:rPr>
              <w:t>UploadClassResponse</w:t>
            </w:r>
            <w:proofErr w:type="spellEnd"/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  <w:proofErr w:type="spellEnd"/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5AF38F39" w14:textId="77777777" w:rsidR="00060C61" w:rsidRDefault="00060C61" w:rsidP="00060C61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</w:t>
      </w:r>
      <w:proofErr w:type="spellStart"/>
      <w:r w:rsidRPr="00BB0107">
        <w:t>FormData</w:t>
      </w:r>
      <w:proofErr w:type="spellEnd"/>
      <w:r w:rsidRPr="00BB0107">
        <w:t xml:space="preserve"> che rappresenta i dati del modulo, e quindi invia una richiesta POST a "</w:t>
      </w:r>
      <w:r>
        <w:t xml:space="preserve"> </w:t>
      </w:r>
      <w:hyperlink r:id="rId40" w:history="1">
        <w:r w:rsidRPr="00A97E1F">
          <w:rPr>
            <w:rStyle w:val="Collegamentoipertestuale"/>
          </w:rPr>
          <w:t>http://localhost:8080/classut_repo/uploadClass</w:t>
        </w:r>
      </w:hyperlink>
      <w:r>
        <w:t xml:space="preserve"> </w:t>
      </w:r>
      <w:r w:rsidRPr="00BB0107">
        <w:t>"</w:t>
      </w:r>
      <w:r w:rsidRPr="00C51869">
        <w:t xml:space="preserve"> utilizzando l'API Fetch</w:t>
      </w:r>
      <w:r>
        <w:t>.</w:t>
      </w:r>
    </w:p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proofErr w:type="spellStart"/>
      <w:r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9E25" w14:textId="6AB40128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proofErr w:type="gram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</w:t>
      </w:r>
      <w:r w:rsidR="00060C61">
        <w:rPr>
          <w:i/>
          <w:iCs/>
          <w:sz w:val="16"/>
          <w:szCs w:val="16"/>
        </w:rPr>
        <w:t xml:space="preserve"> http</w:t>
      </w:r>
      <w:proofErr w:type="gramEnd"/>
      <w:r w:rsidR="00060C61">
        <w:rPr>
          <w:i/>
          <w:iCs/>
          <w:sz w:val="16"/>
          <w:szCs w:val="16"/>
        </w:rPr>
        <w:t xml:space="preserve"> POST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914966F" w14:textId="3FA7C104" w:rsidR="00511222" w:rsidRDefault="00511222" w:rsidP="00CC68E9">
      <w:pPr>
        <w:jc w:val="both"/>
      </w:pPr>
    </w:p>
    <w:p w14:paraId="4F88B0B1" w14:textId="77777777" w:rsidR="00611BFE" w:rsidRDefault="00611BFE" w:rsidP="00611BFE"/>
    <w:p w14:paraId="58410CA6" w14:textId="386E5FC3" w:rsidR="00060C61" w:rsidRDefault="00060C61">
      <w:r>
        <w:br w:type="page"/>
      </w:r>
    </w:p>
    <w:p w14:paraId="7D5C8484" w14:textId="77777777" w:rsidR="00511222" w:rsidRPr="00611BFE" w:rsidRDefault="00511222" w:rsidP="00611BFE"/>
    <w:p w14:paraId="04C28992" w14:textId="36CDFF14" w:rsidR="00B6056E" w:rsidRDefault="00E0033F" w:rsidP="0058300A">
      <w:pPr>
        <w:pStyle w:val="Titolo2"/>
      </w:pPr>
      <w:bookmarkStart w:id="40" w:name="_Toc139645282"/>
      <w:r w:rsidRPr="00E0033F">
        <w:t>Visualizzazione della lista delle Classi disponibili</w:t>
      </w:r>
      <w:bookmarkEnd w:id="40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60C61" w14:paraId="2B351D10" w14:textId="77777777" w:rsidTr="00060C61">
        <w:tc>
          <w:tcPr>
            <w:tcW w:w="3209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209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060C61">
        <w:tc>
          <w:tcPr>
            <w:tcW w:w="3209" w:type="dxa"/>
          </w:tcPr>
          <w:p w14:paraId="2FA8A6C9" w14:textId="6EA906A3" w:rsidR="00060C61" w:rsidRDefault="00060C61" w:rsidP="00060C61">
            <w:pPr>
              <w:jc w:val="center"/>
            </w:pPr>
            <w:proofErr w:type="spellStart"/>
            <w:proofErr w:type="gramStart"/>
            <w:r>
              <w:t>viewAll</w:t>
            </w:r>
            <w:proofErr w:type="spellEnd"/>
            <w:r>
              <w:t>(</w:t>
            </w:r>
            <w:proofErr w:type="gramEnd"/>
            <w:r>
              <w:t>):</w:t>
            </w:r>
            <w:proofErr w:type="spellStart"/>
            <w:r>
              <w:t>ClassUT_DTO</w:t>
            </w:r>
            <w:proofErr w:type="spellEnd"/>
          </w:p>
        </w:tc>
        <w:tc>
          <w:tcPr>
            <w:tcW w:w="3209" w:type="dxa"/>
          </w:tcPr>
          <w:p w14:paraId="74133ACB" w14:textId="77777777" w:rsidR="00060C61" w:rsidRDefault="00060C61" w:rsidP="00060C61"/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0BDCCF9C" w14:textId="77777777" w:rsidR="00060C61" w:rsidRDefault="00060C61" w:rsidP="00830958"/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159E" w14:textId="60212334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7F7C2BBC" w14:textId="77777777" w:rsidR="00060C61" w:rsidRDefault="00060C61" w:rsidP="00830958"/>
    <w:p w14:paraId="2197EB92" w14:textId="77777777" w:rsidR="00060C61" w:rsidRDefault="00060C61" w:rsidP="00830958"/>
    <w:p w14:paraId="5622A20B" w14:textId="0DB79D57" w:rsidR="00830958" w:rsidRPr="00830958" w:rsidRDefault="00E0033F" w:rsidP="0058300A">
      <w:pPr>
        <w:pStyle w:val="Titolo2"/>
      </w:pPr>
      <w:bookmarkStart w:id="41" w:name="_Toc139645283"/>
      <w:r w:rsidRPr="00E0033F">
        <w:t>Download del file di una Class Under Test</w:t>
      </w:r>
      <w:bookmarkEnd w:id="41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627CBE" w:rsidRDefault="00627CBE" w:rsidP="00627CBE">
            <w:pPr>
              <w:rPr>
                <w:sz w:val="16"/>
                <w:szCs w:val="16"/>
              </w:rPr>
            </w:pPr>
            <w:proofErr w:type="spellStart"/>
            <w:r w:rsidRPr="00627CBE">
              <w:rPr>
                <w:sz w:val="16"/>
                <w:szCs w:val="16"/>
              </w:rPr>
              <w:t>downloadClassUT</w:t>
            </w:r>
            <w:proofErr w:type="spellEnd"/>
            <w:r w:rsidRPr="00627CBE">
              <w:rPr>
                <w:sz w:val="16"/>
                <w:szCs w:val="16"/>
              </w:rPr>
              <w:t>(</w:t>
            </w:r>
            <w:proofErr w:type="spellStart"/>
            <w:proofErr w:type="gramStart"/>
            <w:r w:rsidRPr="00627CBE">
              <w:rPr>
                <w:sz w:val="16"/>
                <w:szCs w:val="16"/>
              </w:rPr>
              <w:t>fileName:string</w:t>
            </w:r>
            <w:proofErr w:type="spellEnd"/>
            <w:proofErr w:type="gramEnd"/>
            <w:r w:rsidRPr="00627CBE">
              <w:rPr>
                <w:sz w:val="16"/>
                <w:szCs w:val="16"/>
              </w:rPr>
              <w:t>):</w:t>
            </w:r>
            <w:proofErr w:type="spellStart"/>
            <w:r w:rsidRPr="00627CBE">
              <w:rPr>
                <w:sz w:val="16"/>
                <w:szCs w:val="16"/>
              </w:rPr>
              <w:t>ResponseEntity</w:t>
            </w:r>
            <w:proofErr w:type="spellEnd"/>
            <w:r w:rsidRPr="00627CBE">
              <w:rPr>
                <w:sz w:val="16"/>
                <w:szCs w:val="16"/>
              </w:rPr>
              <w:t>&lt;Resource&gt;</w:t>
            </w:r>
          </w:p>
        </w:tc>
        <w:tc>
          <w:tcPr>
            <w:tcW w:w="2410" w:type="dxa"/>
          </w:tcPr>
          <w:p w14:paraId="277F2BC4" w14:textId="77777777" w:rsidR="00627CBE" w:rsidRDefault="00627CBE" w:rsidP="00627CBE"/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lastRenderedPageBreak/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4D1FDC54" w14:textId="77777777" w:rsidR="00515485" w:rsidRDefault="00515485" w:rsidP="00515485">
      <w:pPr>
        <w:rPr>
          <w:i/>
          <w:iCs/>
          <w:sz w:val="16"/>
          <w:szCs w:val="16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>
              <w:t>Postcondizioni</w:t>
            </w:r>
            <w:proofErr w:type="spellEnd"/>
            <w:r>
              <w:t xml:space="preserve"> Ottenute</w:t>
            </w:r>
          </w:p>
        </w:tc>
        <w:tc>
          <w:tcPr>
            <w:tcW w:w="1258" w:type="dxa"/>
          </w:tcPr>
          <w:p w14:paraId="34968AD1" w14:textId="6C570A36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 xml:space="preserve">Esito (FAIL, </w:t>
            </w:r>
            <w:proofErr w:type="gramStart"/>
            <w:r>
              <w:t>PASS )</w:t>
            </w:r>
            <w:proofErr w:type="gramEnd"/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60CE58A6" w14:textId="13B52490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72BB032" w14:textId="326EA610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1F42AEF4" w14:textId="59E59285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There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is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already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an account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with the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same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email”</w:t>
            </w:r>
          </w:p>
        </w:tc>
        <w:tc>
          <w:tcPr>
            <w:tcW w:w="1187" w:type="dxa"/>
          </w:tcPr>
          <w:p w14:paraId="09FBD899" w14:textId="2E75F49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There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is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already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an account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with the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same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email”</w:t>
            </w:r>
          </w:p>
        </w:tc>
        <w:tc>
          <w:tcPr>
            <w:tcW w:w="1191" w:type="dxa"/>
          </w:tcPr>
          <w:p w14:paraId="1DB1129E" w14:textId="5732E8EF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L’amministratore può caricare il codice di una nuova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classeUT</w:t>
            </w:r>
            <w:proofErr w:type="spellEnd"/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</w:t>
            </w:r>
            <w:r>
              <w:rPr>
                <w:i/>
                <w:iCs/>
                <w:sz w:val="16"/>
                <w:szCs w:val="16"/>
              </w:rPr>
              <w:t xml:space="preserve">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Scorretto inserimento dei dati di input, </w:t>
            </w:r>
            <w:r>
              <w:rPr>
                <w:i/>
                <w:iCs/>
                <w:sz w:val="16"/>
                <w:szCs w:val="16"/>
              </w:rPr>
              <w:t>password</w:t>
            </w:r>
            <w:r>
              <w:rPr>
                <w:i/>
                <w:iCs/>
                <w:sz w:val="16"/>
                <w:szCs w:val="16"/>
              </w:rPr>
              <w:t xml:space="preserve"> non corretta.</w:t>
            </w:r>
          </w:p>
        </w:tc>
        <w:tc>
          <w:tcPr>
            <w:tcW w:w="1185" w:type="dxa"/>
          </w:tcPr>
          <w:p w14:paraId="2E68D2AF" w14:textId="358DD757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</w:p>
        </w:tc>
        <w:tc>
          <w:tcPr>
            <w:tcW w:w="1408" w:type="dxa"/>
          </w:tcPr>
          <w:p w14:paraId="52C4C09F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hyperlink r:id="rId51" w:history="1">
              <w:r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passwo</w:t>
            </w:r>
            <w:proofErr w:type="spellEnd"/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1C4B8D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L’amministratore si è </w:t>
            </w:r>
            <w:r>
              <w:rPr>
                <w:i/>
                <w:iCs/>
                <w:sz w:val="16"/>
                <w:szCs w:val="16"/>
              </w:rPr>
              <w:t>autenticato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31BEA422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65701F51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5635FFF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</w:t>
            </w:r>
            <w:r>
              <w:rPr>
                <w:i/>
                <w:iCs/>
                <w:sz w:val="16"/>
                <w:szCs w:val="16"/>
              </w:rPr>
              <w:t xml:space="preserve"> non</w:t>
            </w:r>
            <w:r>
              <w:rPr>
                <w:i/>
                <w:iCs/>
                <w:sz w:val="16"/>
                <w:szCs w:val="16"/>
              </w:rPr>
              <w:t xml:space="preserve"> si è autenticato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91" w:type="dxa"/>
          </w:tcPr>
          <w:p w14:paraId="627A039F" w14:textId="1701F6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</w:t>
            </w:r>
            <w:proofErr w:type="gramStart"/>
            <w:r>
              <w:rPr>
                <w:i/>
                <w:iCs/>
                <w:sz w:val="16"/>
                <w:szCs w:val="16"/>
              </w:rPr>
              <w:t xml:space="preserve">non </w:t>
            </w:r>
            <w:r>
              <w:rPr>
                <w:i/>
                <w:iCs/>
                <w:sz w:val="16"/>
                <w:szCs w:val="16"/>
              </w:rPr>
              <w:t xml:space="preserve"> è</w:t>
            </w:r>
            <w:proofErr w:type="gramEnd"/>
            <w:r>
              <w:rPr>
                <w:i/>
                <w:iCs/>
                <w:sz w:val="16"/>
                <w:szCs w:val="16"/>
              </w:rPr>
              <w:t xml:space="preserve"> stata caricata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110FDFF9" w14:textId="633B1419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5" w:type="dxa"/>
          </w:tcPr>
          <w:p w14:paraId="67BB86ED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408" w:type="dxa"/>
          </w:tcPr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258" w:type="dxa"/>
          </w:tcPr>
          <w:p w14:paraId="794B3B57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B0319B" w14:paraId="7EBEB8A1" w14:textId="77777777" w:rsidTr="0098487E">
        <w:tc>
          <w:tcPr>
            <w:tcW w:w="1181" w:type="dxa"/>
          </w:tcPr>
          <w:p w14:paraId="1B6C7C66" w14:textId="5E1B6B4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5" w:type="dxa"/>
          </w:tcPr>
          <w:p w14:paraId="41642472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408" w:type="dxa"/>
          </w:tcPr>
          <w:p w14:paraId="39D70A86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6F075FC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09BB79BF" w14:textId="75559378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783A374D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258" w:type="dxa"/>
          </w:tcPr>
          <w:p w14:paraId="6C687789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2" w:name="_Toc139645284"/>
      <w:r>
        <w:lastRenderedPageBreak/>
        <w:t>Guida all’installazione</w:t>
      </w:r>
      <w:bookmarkEnd w:id="42"/>
    </w:p>
    <w:p w14:paraId="163E78FE" w14:textId="6C2A044E" w:rsidR="00740794" w:rsidRDefault="00111078" w:rsidP="00740794">
      <w:pPr>
        <w:jc w:val="both"/>
      </w:pPr>
      <w:proofErr w:type="spellStart"/>
      <w:r>
        <w:t>Pre</w:t>
      </w:r>
      <w:proofErr w:type="spellEnd"/>
      <w:r>
        <w:t>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proofErr w:type="spellStart"/>
      <w:r w:rsidRPr="00111078">
        <w:rPr>
          <w:i/>
          <w:iCs/>
        </w:rPr>
        <w:t>docker-compose.yml</w:t>
      </w:r>
      <w:proofErr w:type="spellEnd"/>
      <w:r>
        <w:t xml:space="preserve"> presente nella cartella </w:t>
      </w:r>
      <w:proofErr w:type="spellStart"/>
      <w:r>
        <w:rPr>
          <w:i/>
          <w:iCs/>
        </w:rPr>
        <w:t>classUT</w:t>
      </w:r>
      <w:proofErr w:type="spellEnd"/>
      <w:r>
        <w:rPr>
          <w:i/>
          <w:iCs/>
        </w:rPr>
        <w:t>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proofErr w:type="spellStart"/>
      <w:r>
        <w:t>host</w:t>
      </w:r>
      <w:proofErr w:type="spellEnd"/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 w:rsidRPr="00111078">
        <w:rPr>
          <w:i/>
          <w:iCs/>
        </w:rPr>
        <w:t>path</w:t>
      </w:r>
      <w:proofErr w:type="spellEnd"/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</w:t>
      </w:r>
      <w:proofErr w:type="spellStart"/>
      <w:r>
        <w:t>ClassiUT</w:t>
      </w:r>
      <w:proofErr w:type="spellEnd"/>
      <w:r>
        <w:t>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>
        <w:rPr>
          <w:i/>
          <w:iCs/>
        </w:rPr>
        <w:t>path</w:t>
      </w:r>
      <w:proofErr w:type="spellEnd"/>
      <w:r>
        <w:t xml:space="preserve"> assoluto dove devono essere memorizzati le informazioni del database al fine di essere mantenute anche dopo lo </w:t>
      </w:r>
      <w:proofErr w:type="spellStart"/>
      <w:r>
        <w:rPr>
          <w:i/>
          <w:iCs/>
        </w:rPr>
        <w:t>shut</w:t>
      </w:r>
      <w:proofErr w:type="spellEnd"/>
      <w:r>
        <w:rPr>
          <w:i/>
          <w:iCs/>
        </w:rPr>
        <w:t>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Pr="00111078" w:rsidRDefault="00111078" w:rsidP="0016000E">
      <w:pPr>
        <w:jc w:val="center"/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>-compose up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2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C9663" w14:textId="77777777" w:rsidR="009307A8" w:rsidRDefault="009307A8" w:rsidP="0003489F">
      <w:pPr>
        <w:spacing w:after="0" w:line="240" w:lineRule="auto"/>
      </w:pPr>
      <w:r>
        <w:separator/>
      </w:r>
    </w:p>
  </w:endnote>
  <w:endnote w:type="continuationSeparator" w:id="0">
    <w:p w14:paraId="67892782" w14:textId="77777777" w:rsidR="009307A8" w:rsidRDefault="009307A8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C9ABB" w14:textId="77777777" w:rsidR="009307A8" w:rsidRDefault="009307A8" w:rsidP="0003489F">
      <w:pPr>
        <w:spacing w:after="0" w:line="240" w:lineRule="auto"/>
      </w:pPr>
      <w:r>
        <w:separator/>
      </w:r>
    </w:p>
  </w:footnote>
  <w:footnote w:type="continuationSeparator" w:id="0">
    <w:p w14:paraId="1DEDB65B" w14:textId="77777777" w:rsidR="009307A8" w:rsidRDefault="009307A8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  <w:num w:numId="42" w16cid:durableId="16763765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:8080/classut_repo/uploadClass" TargetMode="External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mailto:prova@gmail.com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va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1815</TotalTime>
  <Pages>39</Pages>
  <Words>3173</Words>
  <Characters>18087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163</cp:revision>
  <cp:lastPrinted>2023-07-05T13:04:00Z</cp:lastPrinted>
  <dcterms:created xsi:type="dcterms:W3CDTF">2023-07-02T13:10:00Z</dcterms:created>
  <dcterms:modified xsi:type="dcterms:W3CDTF">2023-07-09T08:27:00Z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