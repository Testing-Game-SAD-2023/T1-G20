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6AEC56B5" w14:textId="3599FC9C" w:rsidR="00C97846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793462" w:history="1">
            <w:r w:rsidR="00C97846" w:rsidRPr="00C5062E">
              <w:rPr>
                <w:rStyle w:val="Collegamentoipertestuale"/>
                <w:noProof/>
              </w:rPr>
              <w:t>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Descrizione del Task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7C75A37" w14:textId="248892D1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3" w:history="1">
            <w:r w:rsidR="00C97846" w:rsidRPr="00C5062E">
              <w:rPr>
                <w:rStyle w:val="Collegamentoipertestuale"/>
                <w:noProof/>
              </w:rPr>
              <w:t>1.1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Requisiti specifici del task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5DC9839" w14:textId="4501252E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4" w:history="1">
            <w:r w:rsidR="00C97846" w:rsidRPr="00C5062E">
              <w:rPr>
                <w:rStyle w:val="Collegamentoipertestuale"/>
                <w:noProof/>
              </w:rPr>
              <w:t>1.2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Requisiti aggiuntivi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AC86492" w14:textId="7A3FD1A5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5" w:history="1">
            <w:r w:rsidR="00C97846" w:rsidRPr="00C5062E">
              <w:rPr>
                <w:rStyle w:val="Collegamentoipertestuale"/>
                <w:noProof/>
              </w:rPr>
              <w:t>1.2.1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Registrazione degli amministratori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4C73922" w14:textId="088DBB71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6" w:history="1">
            <w:r w:rsidR="00C97846" w:rsidRPr="00C5062E">
              <w:rPr>
                <w:rStyle w:val="Collegamentoipertestuale"/>
                <w:noProof/>
              </w:rPr>
              <w:t>1.2.2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Autenticazione degli amministratori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9E7D68C" w14:textId="3F1B48CC" w:rsidR="00C97846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7" w:history="1">
            <w:r w:rsidR="00C97846" w:rsidRPr="00C5062E">
              <w:rPr>
                <w:rStyle w:val="Collegamentoipertestuale"/>
                <w:noProof/>
              </w:rPr>
              <w:t>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Analisi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6E1E82D0" w14:textId="31683E3C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8" w:history="1">
            <w:r w:rsidR="00C97846" w:rsidRPr="00C5062E">
              <w:rPr>
                <w:rStyle w:val="Collegamentoipertestuale"/>
                <w:noProof/>
              </w:rPr>
              <w:t>2.1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Use Case Diagram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_Toc139793468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38D4A1E" w14:textId="7153269B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9" w:history="1">
            <w:r w:rsidR="00C97846" w:rsidRPr="00C5062E">
              <w:rPr>
                <w:rStyle w:val="Collegamentoipertestuale"/>
                <w:noProof/>
              </w:rPr>
              <w:t>2.2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Storie utente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_Toc139793469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E6131BE" w14:textId="2FABC25F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0" w:history="1">
            <w:r w:rsidR="00C97846" w:rsidRPr="00C5062E">
              <w:rPr>
                <w:rStyle w:val="Collegamentoipertestuale"/>
                <w:noProof/>
              </w:rPr>
              <w:t>2.3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Scenari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_Toc139793470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1BE45D9" w14:textId="30117F91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1" w:history="1">
            <w:r w:rsidR="00C97846" w:rsidRPr="00C5062E">
              <w:rPr>
                <w:rStyle w:val="Collegamentoipertestuale"/>
                <w:noProof/>
              </w:rPr>
              <w:t>2.3.1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Registration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_Toc139793471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B8A918A" w14:textId="2FA95D62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2" w:history="1">
            <w:r w:rsidR="00C97846" w:rsidRPr="00C5062E">
              <w:rPr>
                <w:rStyle w:val="Collegamentoipertestuale"/>
                <w:noProof/>
              </w:rPr>
              <w:t>2.3.2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Upload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DFE30C6" w14:textId="196FEED0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3" w:history="1">
            <w:r w:rsidR="00C97846" w:rsidRPr="00C5062E">
              <w:rPr>
                <w:rStyle w:val="Collegamentoipertestuale"/>
                <w:noProof/>
              </w:rPr>
              <w:t>2.3.3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View All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BA20D60" w14:textId="1AC349DC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4" w:history="1">
            <w:r w:rsidR="00C97846" w:rsidRPr="00C5062E">
              <w:rPr>
                <w:rStyle w:val="Collegamentoipertestuale"/>
                <w:noProof/>
              </w:rPr>
              <w:t>2.3.4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Download.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32E7CFA7" w14:textId="65A693F9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5" w:history="1">
            <w:r w:rsidR="00C97846" w:rsidRPr="00C5062E">
              <w:rPr>
                <w:rStyle w:val="Collegamentoipertestuale"/>
                <w:noProof/>
              </w:rPr>
              <w:t>2.4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Glossario dei termini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21600DB" w14:textId="36D10598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6" w:history="1">
            <w:r w:rsidR="00C97846" w:rsidRPr="00C5062E">
              <w:rPr>
                <w:rStyle w:val="Collegamentoipertestuale"/>
                <w:noProof/>
              </w:rPr>
              <w:t>2.5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Diagrammi di analisi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12B741A" w14:textId="41CE58C1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7" w:history="1">
            <w:r w:rsidR="00C97846" w:rsidRPr="00C5062E">
              <w:rPr>
                <w:rStyle w:val="Collegamentoipertestuale"/>
                <w:noProof/>
              </w:rPr>
              <w:t>2.5.1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Class Diagram di analisi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B11D92D" w14:textId="21321FF3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8" w:history="1">
            <w:r w:rsidR="00C97846" w:rsidRPr="00C5062E">
              <w:rPr>
                <w:rStyle w:val="Collegamentoipertestuale"/>
                <w:noProof/>
              </w:rPr>
              <w:t>2.5.2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Download del file di una Class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_Toc139793478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7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6C541A8" w14:textId="568CE8E0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9" w:history="1">
            <w:r w:rsidR="00C97846" w:rsidRPr="00C5062E">
              <w:rPr>
                <w:rStyle w:val="Collegamentoipertestuale"/>
                <w:noProof/>
              </w:rPr>
              <w:t>2.5.3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Upload di una Classe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_Toc139793479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8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8748740" w14:textId="47E1C238" w:rsidR="00C97846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0" w:history="1">
            <w:r w:rsidR="00C97846" w:rsidRPr="00C5062E">
              <w:rPr>
                <w:rStyle w:val="Collegamentoipertestuale"/>
                <w:noProof/>
              </w:rPr>
              <w:t>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Progettazione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_Toc139793480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9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9756517" w14:textId="47D83544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1" w:history="1">
            <w:r w:rsidR="00C97846" w:rsidRPr="00C5062E">
              <w:rPr>
                <w:rStyle w:val="Collegamentoipertestuale"/>
                <w:noProof/>
              </w:rPr>
              <w:t>3.1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Component Diagram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_Toc139793481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10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47B3D7BB" w14:textId="0E1ADB5E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2" w:history="1">
            <w:r w:rsidR="00C97846" w:rsidRPr="00C5062E">
              <w:rPr>
                <w:rStyle w:val="Collegamentoipertestuale"/>
                <w:noProof/>
              </w:rPr>
              <w:t>3.2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Module Structures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5967F97F" w14:textId="1204DC12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3" w:history="1">
            <w:r w:rsidR="00C97846" w:rsidRPr="00C5062E">
              <w:rPr>
                <w:rStyle w:val="Collegamentoipertestuale"/>
                <w:noProof/>
              </w:rPr>
              <w:t>3.3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Requisiti specifici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4DB71CE" w14:textId="1A4400C8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4" w:history="1">
            <w:r w:rsidR="00C97846" w:rsidRPr="00C5062E">
              <w:rPr>
                <w:rStyle w:val="Collegamentoipertestuale"/>
                <w:noProof/>
              </w:rPr>
              <w:t>3.3.1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Class Diagram di dettaglio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1A99831" w14:textId="1AADFE5E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5" w:history="1">
            <w:r w:rsidR="00C97846" w:rsidRPr="00C5062E">
              <w:rPr>
                <w:rStyle w:val="Collegamentoipertestuale"/>
                <w:noProof/>
              </w:rPr>
              <w:t>3.3.2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2407E06" w14:textId="5CA6705B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6" w:history="1">
            <w:r w:rsidR="00C97846" w:rsidRPr="00C5062E">
              <w:rPr>
                <w:rStyle w:val="Collegamentoipertestuale"/>
                <w:noProof/>
              </w:rPr>
              <w:t>3.3.3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Download del file di una Class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4F2F6726" w14:textId="52FCC0DB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7" w:history="1">
            <w:r w:rsidR="00C97846" w:rsidRPr="00C5062E">
              <w:rPr>
                <w:rStyle w:val="Collegamentoipertestuale"/>
                <w:noProof/>
              </w:rPr>
              <w:t>3.3.4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Upload di una Classe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17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6894F4C5" w14:textId="1D9B82D5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8" w:history="1">
            <w:r w:rsidR="00C97846" w:rsidRPr="00C5062E">
              <w:rPr>
                <w:rStyle w:val="Collegamentoipertestuale"/>
                <w:noProof/>
              </w:rPr>
              <w:t>3.3.5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Generazione del path della Classe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_Toc139793488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19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357F0CD9" w14:textId="5D8E7B3C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9" w:history="1">
            <w:r w:rsidR="00C97846" w:rsidRPr="00C5062E">
              <w:rPr>
                <w:rStyle w:val="Collegamentoipertestuale"/>
                <w:noProof/>
              </w:rPr>
              <w:t>3.4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Requisiti aggiuntivi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_Toc139793489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20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661CAE28" w14:textId="32CDFCB9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0" w:history="1">
            <w:r w:rsidR="00C97846" w:rsidRPr="00C5062E">
              <w:rPr>
                <w:rStyle w:val="Collegamentoipertestuale"/>
                <w:noProof/>
              </w:rPr>
              <w:t>3.4.1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Class Diagram di dettaglio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_Toc139793490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20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5521FC0" w14:textId="3A7C0A89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1" w:history="1">
            <w:r w:rsidR="00C97846" w:rsidRPr="00C5062E">
              <w:rPr>
                <w:rStyle w:val="Collegamentoipertestuale"/>
                <w:noProof/>
              </w:rPr>
              <w:t>3.4.2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Registrazione di un amministratore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_Toc139793491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6A99062D" w14:textId="7FC57971" w:rsidR="00C97846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2" w:history="1"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B8EEF40" w14:textId="1C1C8B15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3" w:history="1">
            <w:r w:rsidR="00C97846" w:rsidRPr="00C5062E">
              <w:rPr>
                <w:rStyle w:val="Collegamentoipertestuale"/>
                <w:noProof/>
              </w:rPr>
              <w:t>3.4.3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Login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57D2A3E" w14:textId="094F782D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4" w:history="1">
            <w:r w:rsidR="00C97846" w:rsidRPr="00C5062E">
              <w:rPr>
                <w:rStyle w:val="Collegamentoipertestuale"/>
                <w:noProof/>
                <w:lang w:val="en-GB"/>
              </w:rPr>
              <w:t>3.4.4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DCA44A5" w14:textId="7FAE30F5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5" w:history="1">
            <w:r w:rsidR="00C97846" w:rsidRPr="00C5062E">
              <w:rPr>
                <w:rStyle w:val="Collegamentoipertestuale"/>
                <w:noProof/>
              </w:rPr>
              <w:t>3.5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Allocation Structures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43B849A7" w14:textId="31E0C16C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6" w:history="1">
            <w:r w:rsidR="00C97846" w:rsidRPr="00C5062E">
              <w:rPr>
                <w:rStyle w:val="Collegamentoipertestuale"/>
                <w:noProof/>
              </w:rPr>
              <w:t>3.5.1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Vista d’installazione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FEE7219" w14:textId="1267B310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7" w:history="1">
            <w:r w:rsidR="00C97846" w:rsidRPr="00C5062E">
              <w:rPr>
                <w:rStyle w:val="Collegamentoipertestuale"/>
                <w:noProof/>
              </w:rPr>
              <w:t>3.6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Deployment View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499BE82C" w14:textId="0CC4AF58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8" w:history="1"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_Toc139793498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D26B792" w14:textId="78E49148" w:rsidR="00C97846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9" w:history="1">
            <w:r w:rsidR="00C97846" w:rsidRPr="00C5062E">
              <w:rPr>
                <w:rStyle w:val="Collegamentoipertestuale"/>
                <w:noProof/>
              </w:rPr>
              <w:t>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Test API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_Toc139793499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515D6934" w14:textId="13074047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0" w:history="1">
            <w:r w:rsidR="00C97846" w:rsidRPr="00C5062E">
              <w:rPr>
                <w:rStyle w:val="Collegamentoipertestuale"/>
                <w:noProof/>
              </w:rPr>
              <w:t>4.1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Home Page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_Toc139793500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799D1D3" w14:textId="12F107AB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1" w:history="1">
            <w:r w:rsidR="00C97846" w:rsidRPr="00C5062E">
              <w:rPr>
                <w:rStyle w:val="Collegamentoipertestuale"/>
                <w:noProof/>
              </w:rPr>
              <w:t>4.2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Registrazione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_Toc139793501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33134EA4" w14:textId="632D3A01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2" w:history="1">
            <w:r w:rsidR="00C97846" w:rsidRPr="00C5062E">
              <w:rPr>
                <w:rStyle w:val="Collegamentoipertestuale"/>
                <w:noProof/>
              </w:rPr>
              <w:t>4.3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Login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28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6BCABE5" w14:textId="5594D8AC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3" w:history="1">
            <w:r w:rsidR="00C97846" w:rsidRPr="00C5062E">
              <w:rPr>
                <w:rStyle w:val="Collegamentoipertestuale"/>
                <w:noProof/>
              </w:rPr>
              <w:t>4.4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Upload di una Classe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30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F1B1A28" w14:textId="062AC0C6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4" w:history="1">
            <w:r w:rsidR="00C97846" w:rsidRPr="00C5062E">
              <w:rPr>
                <w:rStyle w:val="Collegamentoipertestuale"/>
                <w:noProof/>
              </w:rPr>
              <w:t>4.5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Visualizzazione della lista delle Classi disponibili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DC71938" w14:textId="2342DCF8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5" w:history="1">
            <w:r w:rsidR="00C97846" w:rsidRPr="00C5062E">
              <w:rPr>
                <w:rStyle w:val="Collegamentoipertestuale"/>
                <w:noProof/>
              </w:rPr>
              <w:t>4.6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Download del file di una Class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A1F4505" w14:textId="3D59A2A6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6" w:history="1">
            <w:r w:rsidR="00C97846" w:rsidRPr="00C5062E">
              <w:rPr>
                <w:rStyle w:val="Collegamentoipertestuale"/>
                <w:noProof/>
              </w:rPr>
              <w:t>4.7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CA7BC31" w14:textId="338B3A94" w:rsidR="00C97846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7" w:history="1">
            <w:r w:rsidR="00C97846" w:rsidRPr="00C5062E">
              <w:rPr>
                <w:rStyle w:val="Collegamentoipertestuale"/>
                <w:noProof/>
              </w:rPr>
              <w:t>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Guida all’installazione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62E5C4A" w14:textId="69EB6283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79346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79346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79346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79346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79346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79346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793468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79346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79347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793471"/>
      <w:proofErr w:type="spellStart"/>
      <w:r>
        <w:t>Registration</w:t>
      </w:r>
      <w:bookmarkEnd w:id="9"/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</w:t>
            </w:r>
            <w:proofErr w:type="spellStart"/>
            <w:r>
              <w:t>Register</w:t>
            </w:r>
            <w:proofErr w:type="spellEnd"/>
            <w:r>
              <w:t>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L’amministratore, nella schermata di registrazione, inserisce i dati richiesti e clicca nuovamente su “</w:t>
            </w:r>
            <w:proofErr w:type="spellStart"/>
            <w:r>
              <w:t>Register</w:t>
            </w:r>
            <w:proofErr w:type="spellEnd"/>
            <w:r>
              <w:t xml:space="preserve">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793472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793473"/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bookmarkEnd w:id="11"/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793474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793475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793476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793477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02786D3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</w:t>
      </w:r>
      <w:proofErr w:type="spellStart"/>
      <w:r>
        <w:t>classUT</w:t>
      </w:r>
      <w:proofErr w:type="spellEnd"/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793478"/>
      <w:proofErr w:type="spellStart"/>
      <w:r w:rsidRPr="00A4533E">
        <w:lastRenderedPageBreak/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793479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793480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</w:t>
            </w:r>
            <w:proofErr w:type="spellStart"/>
            <w:r w:rsidR="009A1B4B">
              <w:t>APIs</w:t>
            </w:r>
            <w:proofErr w:type="spellEnd"/>
            <w:r w:rsidR="009A1B4B">
              <w:t xml:space="preserve">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793481"/>
      <w:r>
        <w:lastRenderedPageBreak/>
        <w:t xml:space="preserve">Component </w:t>
      </w:r>
      <w:proofErr w:type="spellStart"/>
      <w:r>
        <w:t>Diagram</w:t>
      </w:r>
      <w:bookmarkEnd w:id="19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793482"/>
      <w:r>
        <w:lastRenderedPageBreak/>
        <w:t xml:space="preserve">Module </w:t>
      </w:r>
      <w:proofErr w:type="spellStart"/>
      <w:r>
        <w:t>Structures</w:t>
      </w:r>
      <w:bookmarkEnd w:id="20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793483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793484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793485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793486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793487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r>
        <w:rPr>
          <w:i/>
          <w:iCs/>
        </w:rPr>
        <w:t>java.security</w:t>
      </w:r>
      <w:proofErr w:type="spell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793488"/>
      <w:r>
        <w:lastRenderedPageBreak/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r w:rsidRPr="004316F1">
        <w:rPr>
          <w:i/>
          <w:iCs/>
        </w:rPr>
        <w:t>file.upload</w:t>
      </w:r>
      <w:proofErr w:type="spellEnd"/>
      <w:r w:rsidRPr="004316F1">
        <w:rPr>
          <w:i/>
          <w:iCs/>
        </w:rPr>
        <w:t>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r w:rsidRPr="004316F1">
        <w:rPr>
          <w:b/>
          <w:bCs/>
          <w:i/>
          <w:iCs/>
        </w:rPr>
        <w:t>application.properties</w:t>
      </w:r>
      <w:proofErr w:type="spellEnd"/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793489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793490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793491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793492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793493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793494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32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793495"/>
      <w:proofErr w:type="spellStart"/>
      <w:r>
        <w:lastRenderedPageBreak/>
        <w:t>Allocation</w:t>
      </w:r>
      <w:proofErr w:type="spellEnd"/>
      <w:r>
        <w:t xml:space="preserve"> </w:t>
      </w:r>
      <w:proofErr w:type="spellStart"/>
      <w:r>
        <w:t>Structures</w:t>
      </w:r>
      <w:bookmarkEnd w:id="33"/>
      <w:proofErr w:type="spellEnd"/>
    </w:p>
    <w:p w14:paraId="0CB922E6" w14:textId="77777777" w:rsidR="0058300A" w:rsidRDefault="0058300A" w:rsidP="0058300A">
      <w:pPr>
        <w:pStyle w:val="Titolo3"/>
      </w:pPr>
      <w:bookmarkStart w:id="34" w:name="_Toc139793496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793497"/>
      <w:r>
        <w:lastRenderedPageBreak/>
        <w:t xml:space="preserve">Deployment </w:t>
      </w:r>
      <w:proofErr w:type="spellStart"/>
      <w:r>
        <w:t>View</w:t>
      </w:r>
      <w:bookmarkEnd w:id="35"/>
      <w:proofErr w:type="spellEnd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793498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793499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793500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793501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proofErr w:type="spellStart"/>
            <w:r w:rsidRPr="00E86E97">
              <w:rPr>
                <w:sz w:val="18"/>
                <w:szCs w:val="18"/>
              </w:rPr>
              <w:t>showRegistrationForm</w:t>
            </w:r>
            <w:proofErr w:type="spellEnd"/>
            <w:r w:rsidRPr="00E86E97">
              <w:rPr>
                <w:sz w:val="18"/>
                <w:szCs w:val="18"/>
              </w:rPr>
              <w:t xml:space="preserve">( </w:t>
            </w:r>
            <w:proofErr w:type="spellStart"/>
            <w:r w:rsidRPr="00E86E97">
              <w:rPr>
                <w:sz w:val="18"/>
                <w:szCs w:val="18"/>
              </w:rPr>
              <w:t>model:Model</w:t>
            </w:r>
            <w:proofErr w:type="spellEnd"/>
            <w:r w:rsidRPr="00E86E97">
              <w:rPr>
                <w:sz w:val="18"/>
                <w:szCs w:val="18"/>
              </w:rPr>
              <w:t>)</w:t>
            </w:r>
            <w:r w:rsidR="00E86E97" w:rsidRPr="00E86E97">
              <w:rPr>
                <w:sz w:val="18"/>
                <w:szCs w:val="18"/>
              </w:rPr>
              <w:t>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</w:t>
            </w:r>
            <w:proofErr w:type="spellStart"/>
            <w:r w:rsidRPr="00466115">
              <w:rPr>
                <w:i/>
                <w:iCs/>
              </w:rPr>
              <w:t>register</w:t>
            </w:r>
            <w:proofErr w:type="spellEnd"/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E86E97" w:rsidRDefault="00406BC0" w:rsidP="0097224A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</w:t>
            </w:r>
            <w:r w:rsidR="00E86E97" w:rsidRPr="00E86E97">
              <w:rPr>
                <w:sz w:val="18"/>
                <w:szCs w:val="18"/>
              </w:rPr>
              <w:t>egistration</w:t>
            </w:r>
            <w:proofErr w:type="spellEnd"/>
            <w:r w:rsidR="00E86E97" w:rsidRPr="00E86E97">
              <w:rPr>
                <w:sz w:val="18"/>
                <w:szCs w:val="18"/>
              </w:rPr>
              <w:t>(</w:t>
            </w:r>
            <w:proofErr w:type="spellStart"/>
            <w:r w:rsidR="00E86E97" w:rsidRPr="00E86E97">
              <w:rPr>
                <w:sz w:val="18"/>
                <w:szCs w:val="18"/>
              </w:rPr>
              <w:t>adminDto:Admin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result:BindingResult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model:Model</w:t>
            </w:r>
            <w:proofErr w:type="spellEnd"/>
            <w:r w:rsidR="00E86E97" w:rsidRPr="00E86E97">
              <w:rPr>
                <w:sz w:val="18"/>
                <w:szCs w:val="18"/>
              </w:rPr>
              <w:t>):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</w:t>
            </w:r>
            <w:proofErr w:type="spellStart"/>
            <w:r>
              <w:rPr>
                <w:i/>
                <w:iCs/>
              </w:rPr>
              <w:t>register</w:t>
            </w:r>
            <w:proofErr w:type="spellEnd"/>
            <w:r>
              <w:rPr>
                <w:i/>
                <w:iCs/>
              </w:rPr>
              <w:t xml:space="preserve">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proofErr w:type="spellStart"/>
            <w:r w:rsidRPr="00E86E97">
              <w:rPr>
                <w:i/>
                <w:iCs/>
              </w:rPr>
              <w:t>redirect</w:t>
            </w:r>
            <w:proofErr w:type="spellEnd"/>
            <w:r w:rsidRPr="00E86E97">
              <w:rPr>
                <w:i/>
                <w:iCs/>
              </w:rPr>
              <w:t>:/</w:t>
            </w:r>
            <w:proofErr w:type="spellStart"/>
            <w:r w:rsidRPr="00E86E97">
              <w:rPr>
                <w:i/>
                <w:iCs/>
              </w:rPr>
              <w:t>register?success</w:t>
            </w:r>
            <w:proofErr w:type="spellEnd"/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793502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r>
              <w:t>login():</w:t>
            </w:r>
            <w:proofErr w:type="spellStart"/>
            <w: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1A1CCC" w14:paraId="583981F5" w14:textId="77777777" w:rsidTr="003E5772">
        <w:trPr>
          <w:trHeight w:val="54"/>
        </w:trPr>
        <w:tc>
          <w:tcPr>
            <w:tcW w:w="4106" w:type="dxa"/>
            <w:vMerge w:val="restart"/>
            <w:vAlign w:val="center"/>
          </w:tcPr>
          <w:p w14:paraId="5F8876F5" w14:textId="250D9F2A" w:rsidR="001A1CCC" w:rsidRPr="00BC0FBA" w:rsidRDefault="001A1CCC" w:rsidP="001A1CCC">
            <w:pPr>
              <w:jc w:val="center"/>
              <w:rPr>
                <w:sz w:val="22"/>
              </w:rPr>
            </w:pPr>
            <w:r w:rsidRPr="00BC0FBA">
              <w:rPr>
                <w:sz w:val="22"/>
              </w:rPr>
              <w:t>login(</w:t>
            </w:r>
            <w:proofErr w:type="spellStart"/>
            <w:r w:rsidRPr="00BC0FBA">
              <w:rPr>
                <w:sz w:val="22"/>
              </w:rPr>
              <w:t>email:string</w:t>
            </w:r>
            <w:proofErr w:type="spellEnd"/>
            <w:r w:rsidRPr="00BC0FBA">
              <w:rPr>
                <w:sz w:val="22"/>
              </w:rPr>
              <w:t xml:space="preserve">, </w:t>
            </w:r>
            <w:proofErr w:type="spellStart"/>
            <w:r w:rsidRPr="00BC0FBA">
              <w:rPr>
                <w:sz w:val="22"/>
              </w:rPr>
              <w:t>password:string</w:t>
            </w:r>
            <w:proofErr w:type="spellEnd"/>
            <w:r w:rsidRPr="00BC0FBA">
              <w:rPr>
                <w:sz w:val="22"/>
              </w:rPr>
              <w:t>):</w:t>
            </w:r>
            <w:proofErr w:type="spellStart"/>
            <w:r w:rsidRPr="00BC0FBA">
              <w:rPr>
                <w:sz w:val="22"/>
              </w:rP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11487A29" w14:textId="121B9F3B" w:rsidR="001A1CCC" w:rsidRPr="0097224A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3254" w:type="dxa"/>
            <w:vMerge w:val="restart"/>
          </w:tcPr>
          <w:p w14:paraId="2C3B55B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  <w:p w14:paraId="2483329D" w14:textId="7B550E78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1A1CCC" w14:paraId="69646777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7DFEE829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1D6C59" w14:textId="39DBF104" w:rsidR="001A1CCC" w:rsidRDefault="001A1CCC" w:rsidP="001A1CCC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  <w:vMerge/>
          </w:tcPr>
          <w:p w14:paraId="7ED26B1E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09EAC10D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4BE22CF3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EE3559F" w14:textId="66BB9CBD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3254" w:type="dxa"/>
            <w:vMerge/>
          </w:tcPr>
          <w:p w14:paraId="32588B74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27F61782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0DFCD662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B92C18" w14:textId="42EFEFB9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/upload</w:t>
            </w:r>
          </w:p>
        </w:tc>
        <w:tc>
          <w:tcPr>
            <w:tcW w:w="3254" w:type="dxa"/>
            <w:vMerge/>
          </w:tcPr>
          <w:p w14:paraId="55DD5AE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</w:tbl>
    <w:p w14:paraId="7E4987B7" w14:textId="77777777" w:rsidR="00995A2B" w:rsidRDefault="00995A2B" w:rsidP="00995A2B"/>
    <w:p w14:paraId="01A0521E" w14:textId="77777777" w:rsidR="00E06BF1" w:rsidRDefault="00E06BF1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lastRenderedPageBreak/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793503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upload():</w:t>
            </w:r>
            <w:proofErr w:type="spellStart"/>
            <w:r w:rsidRPr="00946896">
              <w:rPr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proofErr w:type="spellStart"/>
            <w:r w:rsidRPr="00946896">
              <w:rPr>
                <w:sz w:val="16"/>
                <w:szCs w:val="16"/>
              </w:rPr>
              <w:t>uploadClassUT</w:t>
            </w:r>
            <w:proofErr w:type="spellEnd"/>
            <w:r w:rsidRPr="00946896">
              <w:rPr>
                <w:sz w:val="16"/>
                <w:szCs w:val="16"/>
              </w:rPr>
              <w:t>(</w:t>
            </w:r>
            <w:proofErr w:type="spellStart"/>
            <w:r w:rsidRPr="00946896">
              <w:rPr>
                <w:sz w:val="16"/>
                <w:szCs w:val="16"/>
              </w:rPr>
              <w:t>class_file:MultipartFile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complexity:int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principal:Principal</w:t>
            </w:r>
            <w:proofErr w:type="spellEnd"/>
            <w:r w:rsidRPr="00946896">
              <w:rPr>
                <w:sz w:val="16"/>
                <w:szCs w:val="16"/>
              </w:rPr>
              <w:t>):</w:t>
            </w:r>
            <w:proofErr w:type="spellStart"/>
            <w:r w:rsidRPr="00946896">
              <w:rPr>
                <w:sz w:val="16"/>
                <w:szCs w:val="16"/>
              </w:rPr>
              <w:t>UploadClassResponse</w:t>
            </w:r>
            <w:proofErr w:type="spellEnd"/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  <w:proofErr w:type="spellEnd"/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5AF38F39" w14:textId="77777777" w:rsidR="00060C61" w:rsidRDefault="00060C61" w:rsidP="00060C61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</w:t>
      </w:r>
      <w:proofErr w:type="spellStart"/>
      <w:r w:rsidRPr="00BB0107">
        <w:t>FormData</w:t>
      </w:r>
      <w:proofErr w:type="spellEnd"/>
      <w:r w:rsidRPr="00BB0107">
        <w:t xml:space="preserve"> che rappresenta i dati del modulo, e quindi invia una richiesta POST a "</w:t>
      </w:r>
      <w:r>
        <w:t xml:space="preserve"> </w:t>
      </w:r>
      <w:hyperlink r:id="rId40" w:history="1">
        <w:r w:rsidRPr="00A97E1F">
          <w:rPr>
            <w:rStyle w:val="Collegamentoipertestuale"/>
          </w:rPr>
          <w:t>http://localhost:8080/classut_repo/uploadClass</w:t>
        </w:r>
      </w:hyperlink>
      <w:r>
        <w:t xml:space="preserve"> </w:t>
      </w:r>
      <w:r w:rsidRPr="00BB0107">
        <w:t>"</w:t>
      </w:r>
      <w:r w:rsidRPr="00C51869">
        <w:t xml:space="preserve"> utilizzando l'API Fetch</w:t>
      </w:r>
      <w:r>
        <w:t>.</w:t>
      </w:r>
    </w:p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proofErr w:type="spellStart"/>
      <w:r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</w:t>
      </w:r>
      <w:r w:rsidR="00060C61">
        <w:rPr>
          <w:i/>
          <w:iCs/>
          <w:sz w:val="16"/>
          <w:szCs w:val="16"/>
        </w:rPr>
        <w:t xml:space="preserve"> http POST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793504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3021"/>
        <w:gridCol w:w="3210"/>
      </w:tblGrid>
      <w:tr w:rsidR="00060C61" w14:paraId="2B351D10" w14:textId="77777777" w:rsidTr="004F4EA0">
        <w:tc>
          <w:tcPr>
            <w:tcW w:w="3397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021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4F4EA0">
        <w:tc>
          <w:tcPr>
            <w:tcW w:w="3397" w:type="dxa"/>
          </w:tcPr>
          <w:p w14:paraId="2FA8A6C9" w14:textId="26E7CA6C" w:rsidR="00060C61" w:rsidRDefault="00060C61" w:rsidP="00060C61">
            <w:pPr>
              <w:jc w:val="center"/>
            </w:pPr>
            <w:proofErr w:type="spellStart"/>
            <w:r>
              <w:t>viewAll</w:t>
            </w:r>
            <w:proofErr w:type="spellEnd"/>
            <w:r>
              <w:t>():</w:t>
            </w:r>
            <w:proofErr w:type="spellStart"/>
            <w:r>
              <w:t>ClassUT_DTO</w:t>
            </w:r>
            <w:proofErr w:type="spellEnd"/>
            <w:r w:rsidR="004F4EA0">
              <w:t>[]</w:t>
            </w:r>
          </w:p>
        </w:tc>
        <w:tc>
          <w:tcPr>
            <w:tcW w:w="3021" w:type="dxa"/>
          </w:tcPr>
          <w:p w14:paraId="74133ACB" w14:textId="7B37ACCD" w:rsidR="00060C61" w:rsidRDefault="004F4EA0" w:rsidP="004F4EA0">
            <w:pPr>
              <w:jc w:val="center"/>
            </w:pPr>
            <w:proofErr w:type="spellStart"/>
            <w:r>
              <w:t>ClassUT_DTO</w:t>
            </w:r>
            <w:proofErr w:type="spellEnd"/>
            <w:r>
              <w:t>[]</w:t>
            </w:r>
          </w:p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22A20B" w14:textId="0DB79D57" w:rsidR="00830958" w:rsidRPr="00830958" w:rsidRDefault="00E0033F" w:rsidP="0058300A">
      <w:pPr>
        <w:pStyle w:val="Titolo2"/>
      </w:pPr>
      <w:bookmarkStart w:id="43" w:name="_Toc139793505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627CBE" w:rsidRDefault="00627CBE" w:rsidP="00627CBE">
            <w:pPr>
              <w:rPr>
                <w:sz w:val="16"/>
                <w:szCs w:val="16"/>
              </w:rPr>
            </w:pPr>
            <w:proofErr w:type="spellStart"/>
            <w:r w:rsidRPr="00627CBE">
              <w:rPr>
                <w:sz w:val="16"/>
                <w:szCs w:val="16"/>
              </w:rPr>
              <w:t>downloadClassUT</w:t>
            </w:r>
            <w:proofErr w:type="spellEnd"/>
            <w:r w:rsidRPr="00627CBE">
              <w:rPr>
                <w:sz w:val="16"/>
                <w:szCs w:val="16"/>
              </w:rPr>
              <w:t>(</w:t>
            </w:r>
            <w:proofErr w:type="spellStart"/>
            <w:r w:rsidRPr="00627CBE">
              <w:rPr>
                <w:sz w:val="16"/>
                <w:szCs w:val="16"/>
              </w:rPr>
              <w:t>fileName:string</w:t>
            </w:r>
            <w:proofErr w:type="spellEnd"/>
            <w:r w:rsidRPr="00627CBE">
              <w:rPr>
                <w:sz w:val="16"/>
                <w:szCs w:val="16"/>
              </w:rPr>
              <w:t>):</w:t>
            </w:r>
            <w:proofErr w:type="spellStart"/>
            <w:r w:rsidRPr="00627CBE">
              <w:rPr>
                <w:sz w:val="16"/>
                <w:szCs w:val="16"/>
              </w:rPr>
              <w:t>ResponseEntity</w:t>
            </w:r>
            <w:proofErr w:type="spellEnd"/>
            <w:r w:rsidRPr="00627CBE">
              <w:rPr>
                <w:sz w:val="16"/>
                <w:szCs w:val="16"/>
              </w:rPr>
              <w:t>&lt;Resource&gt;</w:t>
            </w:r>
          </w:p>
        </w:tc>
        <w:tc>
          <w:tcPr>
            <w:tcW w:w="2410" w:type="dxa"/>
          </w:tcPr>
          <w:p w14:paraId="277F2BC4" w14:textId="1F8D5305" w:rsidR="00627CBE" w:rsidRPr="004F4EA0" w:rsidRDefault="004F4EA0" w:rsidP="004F4EA0">
            <w:pPr>
              <w:jc w:val="center"/>
              <w:rPr>
                <w:sz w:val="18"/>
                <w:szCs w:val="18"/>
              </w:rPr>
            </w:pPr>
            <w:proofErr w:type="spellStart"/>
            <w:r w:rsidRPr="004F4EA0">
              <w:rPr>
                <w:sz w:val="18"/>
                <w:szCs w:val="18"/>
              </w:rPr>
              <w:t>ResponseEntity</w:t>
            </w:r>
            <w:proofErr w:type="spellEnd"/>
            <w:r w:rsidRPr="004F4EA0">
              <w:rPr>
                <w:sz w:val="18"/>
                <w:szCs w:val="18"/>
              </w:rPr>
              <w:t>&lt;Resource&gt;</w:t>
            </w:r>
          </w:p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793506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>
              <w:t>Postcondizioni</w:t>
            </w:r>
            <w:proofErr w:type="spellEnd"/>
            <w:r>
              <w:t xml:space="preserve"> Ottenute</w:t>
            </w:r>
          </w:p>
        </w:tc>
        <w:tc>
          <w:tcPr>
            <w:tcW w:w="1258" w:type="dxa"/>
          </w:tcPr>
          <w:p w14:paraId="34968AD1" w14:textId="6C570A36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Esito (FAIL, PASS )</w:t>
            </w:r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60CE58A6" w14:textId="13B52490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72BB032" w14:textId="47241E49" w:rsidR="0098487E" w:rsidRDefault="000649CD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>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 w:rsidR="0098487E"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1F42AEF4" w14:textId="66BE410C" w:rsidR="0098487E" w:rsidRDefault="000649CD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There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is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already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an account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with the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same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email”</w:t>
            </w:r>
          </w:p>
        </w:tc>
        <w:tc>
          <w:tcPr>
            <w:tcW w:w="1187" w:type="dxa"/>
          </w:tcPr>
          <w:p w14:paraId="09FBD899" w14:textId="2E75F49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There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is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already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an account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with the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same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email”</w:t>
            </w:r>
          </w:p>
        </w:tc>
        <w:tc>
          <w:tcPr>
            <w:tcW w:w="1191" w:type="dxa"/>
          </w:tcPr>
          <w:p w14:paraId="1DB1129E" w14:textId="11E01B8F" w:rsidR="0098487E" w:rsidRDefault="000649CD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L’amministratore può caricare il codice di una nuova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classeUT</w:t>
            </w:r>
            <w:proofErr w:type="spellEnd"/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45C69792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1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passwo</w:t>
            </w:r>
            <w:proofErr w:type="spellEnd"/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EB18B9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2D5CE803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87" w:type="dxa"/>
          </w:tcPr>
          <w:p w14:paraId="31BEA422" w14:textId="585AEA0B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7BD31011" w:rsidR="00B0319B" w:rsidRDefault="000649CD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2C45DC21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non  è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4D1B29" w14:paraId="212573D5" w14:textId="77777777" w:rsidTr="0098487E">
        <w:tc>
          <w:tcPr>
            <w:tcW w:w="1181" w:type="dxa"/>
          </w:tcPr>
          <w:p w14:paraId="06FBBCF9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046B1C8A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BE81165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15860EC" w14:textId="1C32976E" w:rsidR="004D1B29" w:rsidRDefault="004D1B29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3U</w:t>
            </w:r>
          </w:p>
        </w:tc>
        <w:tc>
          <w:tcPr>
            <w:tcW w:w="1200" w:type="dxa"/>
          </w:tcPr>
          <w:p w14:paraId="468B109B" w14:textId="1A1B0342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Incorretto inserimento dei dati input,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con lo stesso nome di una già nella base di dati.</w:t>
            </w:r>
          </w:p>
        </w:tc>
        <w:tc>
          <w:tcPr>
            <w:tcW w:w="1185" w:type="dxa"/>
          </w:tcPr>
          <w:p w14:paraId="6008E01A" w14:textId="554EC31B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autenticato.</w:t>
            </w:r>
          </w:p>
        </w:tc>
        <w:tc>
          <w:tcPr>
            <w:tcW w:w="1408" w:type="dxa"/>
          </w:tcPr>
          <w:p w14:paraId="499FC74A" w14:textId="77777777" w:rsid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4F8A1E76" w14:textId="11AD2B9E" w:rsidR="004D1B29" w:rsidRPr="00B0319B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3C494E0" w14:textId="288CA993" w:rsidR="00073921" w:rsidRPr="00073921" w:rsidRDefault="00073921" w:rsidP="00073921">
            <w:pPr>
              <w:spacing w:after="0" w:line="240" w:lineRule="auto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Errors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occurred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during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saving</w:t>
            </w:r>
            <w:proofErr w:type="spellEnd"/>
            <w:r>
              <w:rPr>
                <w:i/>
                <w:iCs/>
                <w:sz w:val="16"/>
                <w:szCs w:val="16"/>
              </w:rPr>
              <w:t>”</w:t>
            </w:r>
          </w:p>
          <w:p w14:paraId="00BF669E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55E63BE" w14:textId="77777777" w:rsidR="00073921" w:rsidRPr="00073921" w:rsidRDefault="00073921" w:rsidP="00073921">
            <w:pPr>
              <w:spacing w:after="0" w:line="240" w:lineRule="auto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Errors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occurred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during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saving</w:t>
            </w:r>
            <w:proofErr w:type="spellEnd"/>
            <w:r>
              <w:rPr>
                <w:i/>
                <w:iCs/>
                <w:sz w:val="16"/>
                <w:szCs w:val="16"/>
              </w:rPr>
              <w:t>”</w:t>
            </w:r>
          </w:p>
          <w:p w14:paraId="49D07565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5D346DCC" w14:textId="17AEE68E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non  è stata caricata</w:t>
            </w:r>
            <w:r>
              <w:rPr>
                <w:i/>
                <w:iCs/>
                <w:sz w:val="16"/>
                <w:szCs w:val="16"/>
              </w:rPr>
              <w:t xml:space="preserve"> nuovamente.</w:t>
            </w:r>
          </w:p>
        </w:tc>
        <w:tc>
          <w:tcPr>
            <w:tcW w:w="1258" w:type="dxa"/>
          </w:tcPr>
          <w:p w14:paraId="5425F858" w14:textId="77777777" w:rsidR="004D1B29" w:rsidRDefault="004D1B29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6096F66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CDF5E7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F6502B3" w14:textId="0DA02813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0F1AAC97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Il codice della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scelta è stato scaricato</w:t>
            </w:r>
          </w:p>
        </w:tc>
        <w:tc>
          <w:tcPr>
            <w:tcW w:w="1258" w:type="dxa"/>
          </w:tcPr>
          <w:p w14:paraId="37DB0E7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794B3B57" w14:textId="4651A8D4" w:rsidR="007043F9" w:rsidRDefault="007043F9" w:rsidP="007043F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la classe specificata non è disponibile.</w:t>
            </w:r>
          </w:p>
        </w:tc>
        <w:tc>
          <w:tcPr>
            <w:tcW w:w="1185" w:type="dxa"/>
          </w:tcPr>
          <w:p w14:paraId="7534DCF1" w14:textId="0D5BE517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 non 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080D0AF5" w14:textId="53D59E6C" w:rsidR="00C97846" w:rsidRDefault="004D1B29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Esempio.java</w:t>
            </w:r>
          </w:p>
        </w:tc>
        <w:tc>
          <w:tcPr>
            <w:tcW w:w="1018" w:type="dxa"/>
          </w:tcPr>
          <w:p w14:paraId="07859A3D" w14:textId="77777777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776A00CA" w14:textId="2E1B6E20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Not </w:t>
            </w:r>
            <w:proofErr w:type="spellStart"/>
            <w:r>
              <w:rPr>
                <w:i/>
                <w:iCs/>
                <w:sz w:val="16"/>
                <w:szCs w:val="16"/>
              </w:rPr>
              <w:t>Found</w:t>
            </w:r>
            <w:proofErr w:type="spellEnd"/>
          </w:p>
        </w:tc>
        <w:tc>
          <w:tcPr>
            <w:tcW w:w="1187" w:type="dxa"/>
          </w:tcPr>
          <w:p w14:paraId="786E33BE" w14:textId="77777777" w:rsidR="008308BB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38AD3088" w14:textId="36C3EB8C" w:rsidR="00C97846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Not </w:t>
            </w:r>
            <w:proofErr w:type="spellStart"/>
            <w:r>
              <w:rPr>
                <w:i/>
                <w:iCs/>
                <w:sz w:val="16"/>
                <w:szCs w:val="16"/>
              </w:rPr>
              <w:t>Found</w:t>
            </w:r>
            <w:proofErr w:type="spellEnd"/>
          </w:p>
        </w:tc>
        <w:tc>
          <w:tcPr>
            <w:tcW w:w="1191" w:type="dxa"/>
          </w:tcPr>
          <w:p w14:paraId="672BA1A7" w14:textId="3316211E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non è stata trovata.</w:t>
            </w:r>
          </w:p>
        </w:tc>
        <w:tc>
          <w:tcPr>
            <w:tcW w:w="1258" w:type="dxa"/>
          </w:tcPr>
          <w:p w14:paraId="12D34166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  <w:p w14:paraId="5B497429" w14:textId="77777777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</w:p>
          <w:p w14:paraId="0FE5721E" w14:textId="7E1E3780" w:rsidR="008308BB" w:rsidRDefault="008308BB" w:rsidP="008308B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06557454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41642472" w14:textId="19705ABB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651CA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268C7064" w14:textId="77777777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FC8DDAF" w14:textId="5BD4D093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  <w:p w14:paraId="6C687789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175C7D6E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Non 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793507"/>
      <w:r>
        <w:lastRenderedPageBreak/>
        <w:t>Guida all’installazione</w:t>
      </w:r>
      <w:bookmarkEnd w:id="45"/>
    </w:p>
    <w:p w14:paraId="163E78FE" w14:textId="6C2A044E" w:rsidR="00740794" w:rsidRDefault="00111078" w:rsidP="00740794">
      <w:pPr>
        <w:jc w:val="both"/>
      </w:pPr>
      <w:proofErr w:type="spellStart"/>
      <w:r>
        <w:t>Pre</w:t>
      </w:r>
      <w:proofErr w:type="spellEnd"/>
      <w:r>
        <w:t>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proofErr w:type="spellStart"/>
      <w:r w:rsidRPr="00111078">
        <w:rPr>
          <w:i/>
          <w:iCs/>
        </w:rPr>
        <w:t>docker-compose.yml</w:t>
      </w:r>
      <w:proofErr w:type="spellEnd"/>
      <w:r>
        <w:t xml:space="preserve"> presente nella cartella </w:t>
      </w:r>
      <w:proofErr w:type="spellStart"/>
      <w:r>
        <w:rPr>
          <w:i/>
          <w:iCs/>
        </w:rPr>
        <w:t>classUT</w:t>
      </w:r>
      <w:proofErr w:type="spellEnd"/>
      <w:r>
        <w:rPr>
          <w:i/>
          <w:iCs/>
        </w:rPr>
        <w:t>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proofErr w:type="spellStart"/>
      <w:r>
        <w:t>host</w:t>
      </w:r>
      <w:proofErr w:type="spellEnd"/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 w:rsidRPr="00111078">
        <w:rPr>
          <w:i/>
          <w:iCs/>
        </w:rPr>
        <w:t>path</w:t>
      </w:r>
      <w:proofErr w:type="spellEnd"/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</w:t>
      </w:r>
      <w:proofErr w:type="spellStart"/>
      <w:r>
        <w:t>ClassiUT</w:t>
      </w:r>
      <w:proofErr w:type="spellEnd"/>
      <w:r>
        <w:t>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>
        <w:rPr>
          <w:i/>
          <w:iCs/>
        </w:rPr>
        <w:t>path</w:t>
      </w:r>
      <w:proofErr w:type="spellEnd"/>
      <w:r>
        <w:t xml:space="preserve"> assoluto dove devono essere memorizzati le informazioni del database al fine di essere mantenute anche dopo lo </w:t>
      </w:r>
      <w:proofErr w:type="spellStart"/>
      <w:r>
        <w:rPr>
          <w:i/>
          <w:iCs/>
        </w:rPr>
        <w:t>shut</w:t>
      </w:r>
      <w:proofErr w:type="spellEnd"/>
      <w:r>
        <w:rPr>
          <w:i/>
          <w:iCs/>
        </w:rPr>
        <w:t>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Pr="00111078" w:rsidRDefault="00111078" w:rsidP="0016000E">
      <w:pPr>
        <w:jc w:val="center"/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>-compose up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2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A31C3" w14:textId="77777777" w:rsidR="00891A6A" w:rsidRDefault="00891A6A" w:rsidP="0003489F">
      <w:pPr>
        <w:spacing w:after="0" w:line="240" w:lineRule="auto"/>
      </w:pPr>
      <w:r>
        <w:separator/>
      </w:r>
    </w:p>
  </w:endnote>
  <w:endnote w:type="continuationSeparator" w:id="0">
    <w:p w14:paraId="15A08016" w14:textId="77777777" w:rsidR="00891A6A" w:rsidRDefault="00891A6A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E2B36" w14:textId="77777777" w:rsidR="00891A6A" w:rsidRDefault="00891A6A" w:rsidP="0003489F">
      <w:pPr>
        <w:spacing w:after="0" w:line="240" w:lineRule="auto"/>
      </w:pPr>
      <w:r>
        <w:separator/>
      </w:r>
    </w:p>
  </w:footnote>
  <w:footnote w:type="continuationSeparator" w:id="0">
    <w:p w14:paraId="72EC7E7E" w14:textId="77777777" w:rsidR="00891A6A" w:rsidRDefault="00891A6A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  <w:num w:numId="42" w16cid:durableId="16763765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49CD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921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2C7C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1B29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4F4EA0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3F9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8BB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1A6A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48CE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1BFB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29C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:8080/classut_repo/uploadClass" TargetMode="External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mailto:prova@gmail.com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va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1967</TotalTime>
  <Pages>38</Pages>
  <Words>3388</Words>
  <Characters>19313</Characters>
  <Application>Microsoft Office Word</Application>
  <DocSecurity>0</DocSecurity>
  <Lines>160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170</cp:revision>
  <cp:lastPrinted>2023-07-05T13:04:00Z</cp:lastPrinted>
  <dcterms:created xsi:type="dcterms:W3CDTF">2023-07-02T13:10:00Z</dcterms:created>
  <dcterms:modified xsi:type="dcterms:W3CDTF">2023-07-09T14:51:00Z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