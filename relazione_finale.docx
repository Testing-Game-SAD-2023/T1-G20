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802AB6B" w14:textId="010E81EE" w:rsidR="00576A02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17265" w:history="1">
            <w:r w:rsidR="00576A02" w:rsidRPr="0004016E">
              <w:rPr>
                <w:rStyle w:val="Collegamentoipertestuale"/>
                <w:noProof/>
              </w:rPr>
              <w:t>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Descrizione del Task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_Toc139817265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9770D2D" w14:textId="35DBE3C4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6" w:history="1">
            <w:r w:rsidRPr="0004016E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Requisiti specifici del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4102" w14:textId="0E1602CB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7" w:history="1">
            <w:r w:rsidRPr="0004016E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78C0B" w14:textId="5A2D720E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8" w:history="1">
            <w:r w:rsidRPr="0004016E">
              <w:rPr>
                <w:rStyle w:val="Collegamentoipertestuale"/>
                <w:noProof/>
              </w:rPr>
              <w:t>1.2.1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Registrazione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632E" w14:textId="3AE2B28D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9" w:history="1">
            <w:r w:rsidRPr="0004016E">
              <w:rPr>
                <w:rStyle w:val="Collegamentoipertestuale"/>
                <w:noProof/>
              </w:rPr>
              <w:t>1.2.2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Autenticazione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DA5D0" w14:textId="6A54CA45" w:rsidR="00576A02" w:rsidRDefault="00576A02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0" w:history="1">
            <w:r w:rsidRPr="0004016E">
              <w:rPr>
                <w:rStyle w:val="Collegamentoipertestuale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0F0D" w14:textId="68BF8B36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1" w:history="1">
            <w:r w:rsidRPr="0004016E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548B" w14:textId="24146390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2" w:history="1">
            <w:r w:rsidRPr="0004016E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Storie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24DA" w14:textId="32C28964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3" w:history="1">
            <w:r w:rsidRPr="0004016E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7632" w14:textId="643B3930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4" w:history="1">
            <w:r w:rsidRPr="0004016E">
              <w:rPr>
                <w:rStyle w:val="Collegamentoipertestuale"/>
                <w:noProof/>
              </w:rPr>
              <w:t>2.3.1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1C14" w14:textId="4CBC54D4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5" w:history="1">
            <w:r w:rsidRPr="0004016E">
              <w:rPr>
                <w:rStyle w:val="Collegamentoipertestuale"/>
                <w:noProof/>
              </w:rPr>
              <w:t>2.3.2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02C8" w14:textId="7449AEC9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6" w:history="1">
            <w:r w:rsidRPr="0004016E">
              <w:rPr>
                <w:rStyle w:val="Collegamentoipertestuale"/>
                <w:noProof/>
              </w:rPr>
              <w:t>2.3.3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View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927E" w14:textId="54165F2A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7" w:history="1">
            <w:r w:rsidRPr="0004016E">
              <w:rPr>
                <w:rStyle w:val="Collegamentoipertestuale"/>
                <w:noProof/>
              </w:rPr>
              <w:t>2.3.4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Download.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AB76" w14:textId="0F9B8B79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8" w:history="1">
            <w:r w:rsidRPr="0004016E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B6D8" w14:textId="34803BD6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9" w:history="1">
            <w:r w:rsidRPr="0004016E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Diagrammi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424E" w14:textId="7EDF6BC8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0" w:history="1">
            <w:r w:rsidRPr="0004016E">
              <w:rPr>
                <w:rStyle w:val="Collegamentoipertestuale"/>
                <w:noProof/>
              </w:rPr>
              <w:t>2.5.1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Class Diagram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C68E6" w14:textId="407A3241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1" w:history="1">
            <w:r w:rsidRPr="0004016E">
              <w:rPr>
                <w:rStyle w:val="Collegamentoipertestuale"/>
                <w:noProof/>
              </w:rPr>
              <w:t>2.5.2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3317" w14:textId="0B52E41C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2" w:history="1">
            <w:r w:rsidRPr="0004016E">
              <w:rPr>
                <w:rStyle w:val="Collegamentoipertestuale"/>
                <w:noProof/>
              </w:rPr>
              <w:t>2.5.3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FD28" w14:textId="116DFED5" w:rsidR="00576A02" w:rsidRDefault="00576A02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3" w:history="1">
            <w:r w:rsidRPr="0004016E">
              <w:rPr>
                <w:rStyle w:val="Collegamentoipertestuale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AE7D" w14:textId="7D1B01E7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4" w:history="1">
            <w:r w:rsidRPr="0004016E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7CBC6" w14:textId="3B93B082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5" w:history="1">
            <w:r w:rsidRPr="0004016E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Module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4704" w14:textId="65488C17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6" w:history="1">
            <w:r w:rsidRPr="0004016E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475C" w14:textId="3EFA907B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7" w:history="1">
            <w:r w:rsidRPr="0004016E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46546" w14:textId="648BEAAC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8" w:history="1">
            <w:r w:rsidRPr="0004016E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E187" w14:textId="297E8CDB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9" w:history="1">
            <w:r w:rsidRPr="0004016E">
              <w:rPr>
                <w:rStyle w:val="Collegamentoipertestuale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1F399" w14:textId="230C6A0D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0" w:history="1">
            <w:r w:rsidRPr="0004016E">
              <w:rPr>
                <w:rStyle w:val="Collegamentoipertestuale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B22A6" w14:textId="064626C9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1" w:history="1">
            <w:r w:rsidRPr="0004016E">
              <w:rPr>
                <w:rStyle w:val="Collegamentoipertestuale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Generazione del path della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D33FE" w14:textId="27E15CD9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2" w:history="1">
            <w:r w:rsidRPr="0004016E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4A27" w14:textId="74B82B1E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3" w:history="1">
            <w:r w:rsidRPr="0004016E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7A75" w14:textId="5909721D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4" w:history="1">
            <w:r w:rsidRPr="0004016E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Registrazione di un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AE81" w14:textId="131A6C12" w:rsidR="00576A02" w:rsidRDefault="00576A0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2FBB" w14:textId="0C7751ED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6" w:history="1">
            <w:r w:rsidRPr="0004016E">
              <w:rPr>
                <w:rStyle w:val="Collegamentoipertestuale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Sequence Diagram: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DA80" w14:textId="732439C8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7" w:history="1">
            <w:r w:rsidRPr="0004016E">
              <w:rPr>
                <w:rStyle w:val="Collegamentoipertestuale"/>
                <w:noProof/>
                <w:lang w:val="en-GB"/>
              </w:rPr>
              <w:t>3.4.4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  <w:lang w:val="en-GB"/>
              </w:rPr>
              <w:t>Specifica REST APIs per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2882" w14:textId="171555DA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8" w:history="1">
            <w:r w:rsidRPr="0004016E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Allocation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CC10" w14:textId="7B5D22C6" w:rsidR="00576A02" w:rsidRDefault="00576A02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9" w:history="1">
            <w:r w:rsidRPr="0004016E">
              <w:rPr>
                <w:rStyle w:val="Collegamentoipertestuale"/>
                <w:noProof/>
              </w:rPr>
              <w:t>3.5.1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Vista d’installazione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2435" w14:textId="4166CD79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0" w:history="1">
            <w:r w:rsidRPr="0004016E">
              <w:rPr>
                <w:rStyle w:val="Collegamentoipertestuale"/>
                <w:noProof/>
              </w:rPr>
              <w:t>3.6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C70B" w14:textId="6A1486E5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B6E7" w14:textId="07864856" w:rsidR="00576A02" w:rsidRDefault="00576A02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2" w:history="1">
            <w:r w:rsidRPr="0004016E">
              <w:rPr>
                <w:rStyle w:val="Collegamentoipertestuale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Test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A7D1" w14:textId="330E5B29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3" w:history="1">
            <w:r w:rsidRPr="0004016E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C5FB" w14:textId="01875381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4" w:history="1">
            <w:r w:rsidRPr="0004016E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0BD9" w14:textId="534BDBAF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5" w:history="1">
            <w:r w:rsidRPr="0004016E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E3942" w14:textId="576B7DEC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6" w:history="1">
            <w:r w:rsidRPr="0004016E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6003" w14:textId="686F4B50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7" w:history="1">
            <w:r w:rsidRPr="0004016E">
              <w:rPr>
                <w:rStyle w:val="Collegamentoipertestuale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B0E0F" w14:textId="3313194A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8" w:history="1">
            <w:r w:rsidRPr="0004016E">
              <w:rPr>
                <w:rStyle w:val="Collegamentoipertestuale"/>
                <w:noProof/>
              </w:rPr>
              <w:t>4.6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2D6B" w14:textId="17013651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9" w:history="1">
            <w:r w:rsidRPr="0004016E">
              <w:rPr>
                <w:rStyle w:val="Collegamentoipertestuale"/>
                <w:noProof/>
              </w:rPr>
              <w:t>4.7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35CA" w14:textId="571F2A92" w:rsidR="00576A02" w:rsidRDefault="00576A02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10" w:history="1">
            <w:r w:rsidRPr="0004016E">
              <w:rPr>
                <w:rStyle w:val="Collegamentoipertestuale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Guida all’installazione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7102" w14:textId="3F695021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11" w:history="1">
            <w:r w:rsidRPr="0004016E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Docker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E1F68" w14:textId="02A30D40" w:rsidR="00576A02" w:rsidRDefault="00576A02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12" w:history="1">
            <w:r w:rsidRPr="0004016E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04016E">
              <w:rPr>
                <w:rStyle w:val="Collegamentoipertestuale"/>
                <w:noProof/>
              </w:rPr>
              <w:t>Ambiente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5C4A" w14:textId="6EF7D622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17265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17266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17267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17268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17269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817270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17271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17272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17273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17274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17275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17276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1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17277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17278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17279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17280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17281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17282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17283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17284"/>
      <w:r>
        <w:lastRenderedPageBreak/>
        <w:t xml:space="preserve">Component </w:t>
      </w:r>
      <w:proofErr w:type="spellStart"/>
      <w:r>
        <w:t>Diagram</w:t>
      </w:r>
      <w:bookmarkEnd w:id="19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17285"/>
      <w:r>
        <w:lastRenderedPageBreak/>
        <w:t xml:space="preserve">Module </w:t>
      </w:r>
      <w:proofErr w:type="spellStart"/>
      <w:r>
        <w:t>Structures</w:t>
      </w:r>
      <w:bookmarkEnd w:id="20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17286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17287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17288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17289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17290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proofErr w:type="gramStart"/>
      <w:r>
        <w:rPr>
          <w:i/>
          <w:iCs/>
        </w:rPr>
        <w:t>java.security</w:t>
      </w:r>
      <w:proofErr w:type="spellEnd"/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17291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proofErr w:type="gramStart"/>
      <w:r w:rsidRPr="004316F1">
        <w:rPr>
          <w:i/>
          <w:iCs/>
        </w:rPr>
        <w:t>file.upload</w:t>
      </w:r>
      <w:proofErr w:type="spellEnd"/>
      <w:proofErr w:type="gramEnd"/>
      <w:r w:rsidRPr="004316F1">
        <w:rPr>
          <w:i/>
          <w:iCs/>
        </w:rPr>
        <w:t>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proofErr w:type="gramStart"/>
      <w:r w:rsidRPr="004316F1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del progetto</w:t>
      </w:r>
      <w:r w:rsidR="00541CED">
        <w:t xml:space="preserve"> o nel </w:t>
      </w:r>
      <w:proofErr w:type="spellStart"/>
      <w:r w:rsidR="00541CED">
        <w:rPr>
          <w:b/>
          <w:bCs/>
          <w:i/>
          <w:iCs/>
        </w:rPr>
        <w:t>docker-compose.yml</w:t>
      </w:r>
      <w:proofErr w:type="spellEnd"/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17292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17293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17294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172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17296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17297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2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17298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3"/>
      <w:proofErr w:type="spellEnd"/>
    </w:p>
    <w:p w14:paraId="0CB922E6" w14:textId="77777777" w:rsidR="0058300A" w:rsidRDefault="0058300A" w:rsidP="0058300A">
      <w:pPr>
        <w:pStyle w:val="Titolo3"/>
      </w:pPr>
      <w:bookmarkStart w:id="34" w:name="_Toc139817299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17300"/>
      <w:r>
        <w:lastRenderedPageBreak/>
        <w:t xml:space="preserve">Deployment </w:t>
      </w:r>
      <w:proofErr w:type="spellStart"/>
      <w:r>
        <w:t>View</w:t>
      </w:r>
      <w:bookmarkEnd w:id="35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17301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17302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17303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17304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</w:t>
            </w:r>
            <w:proofErr w:type="gramEnd"/>
            <w:r w:rsidRPr="00E86E97">
              <w:rPr>
                <w:sz w:val="18"/>
                <w:szCs w:val="18"/>
              </w:rPr>
              <w:t>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proofErr w:type="gramStart"/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</w:t>
            </w:r>
            <w:proofErr w:type="spellStart"/>
            <w:proofErr w:type="gramEnd"/>
            <w:r w:rsidR="00E86E97" w:rsidRPr="00362BFB">
              <w:rPr>
                <w:sz w:val="18"/>
                <w:szCs w:val="18"/>
                <w:lang w:val="en-GB"/>
              </w:rPr>
              <w:t>adminDto:Admin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result:BindingResult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model:Model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>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proofErr w:type="gram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  <w:proofErr w:type="gram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17305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proofErr w:type="gramStart"/>
            <w:r>
              <w:t>login(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lastRenderedPageBreak/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17306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gramStart"/>
            <w:r w:rsidRPr="00946896">
              <w:rPr>
                <w:sz w:val="16"/>
                <w:szCs w:val="16"/>
              </w:rPr>
              <w:t>upload(</w:t>
            </w:r>
            <w:proofErr w:type="gram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proofErr w:type="spellStart"/>
            <w:proofErr w:type="gramStart"/>
            <w:r w:rsidRPr="00362BFB">
              <w:rPr>
                <w:sz w:val="16"/>
                <w:szCs w:val="16"/>
                <w:lang w:val="en-GB"/>
              </w:rPr>
              <w:t>uploadClassUT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(</w:t>
            </w:r>
            <w:proofErr w:type="spellStart"/>
            <w:proofErr w:type="gramEnd"/>
            <w:r w:rsidRPr="00362BFB">
              <w:rPr>
                <w:sz w:val="16"/>
                <w:szCs w:val="16"/>
                <w:lang w:val="en-GB"/>
              </w:rPr>
              <w:t>class_file:MultipartFile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complexity:int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principal:Principal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):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proofErr w:type="gram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</w:t>
      </w:r>
      <w:proofErr w:type="gramEnd"/>
      <w:r w:rsidR="00060C61">
        <w:rPr>
          <w:i/>
          <w:iCs/>
          <w:sz w:val="16"/>
          <w:szCs w:val="16"/>
        </w:rPr>
        <w:t xml:space="preserve">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17307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</w:t>
            </w:r>
            <w:proofErr w:type="gramStart"/>
            <w:r>
              <w:t>):</w:t>
            </w:r>
            <w:proofErr w:type="spellStart"/>
            <w:r>
              <w:t>ClassUT</w:t>
            </w:r>
            <w:proofErr w:type="gramEnd"/>
            <w:r>
              <w:t>_DTO</w:t>
            </w:r>
            <w:proofErr w:type="spellEnd"/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proofErr w:type="spellStart"/>
            <w:r>
              <w:t>ClassUT_</w:t>
            </w:r>
            <w:proofErr w:type="gramStart"/>
            <w:r>
              <w:t>DTO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22A20B" w14:textId="0DB79D57" w:rsidR="00830958" w:rsidRPr="00830958" w:rsidRDefault="00E0033F" w:rsidP="0058300A">
      <w:pPr>
        <w:pStyle w:val="Titolo2"/>
      </w:pPr>
      <w:bookmarkStart w:id="43" w:name="_Toc139817308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proofErr w:type="spellStart"/>
            <w:r w:rsidRPr="00362BFB">
              <w:rPr>
                <w:sz w:val="16"/>
                <w:szCs w:val="16"/>
                <w:lang w:val="en-GB"/>
              </w:rPr>
              <w:t>downloadClassUT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(</w:t>
            </w:r>
            <w:proofErr w:type="spellStart"/>
            <w:proofErr w:type="gramStart"/>
            <w:r w:rsidRPr="00362BFB">
              <w:rPr>
                <w:sz w:val="16"/>
                <w:szCs w:val="16"/>
                <w:lang w:val="en-GB"/>
              </w:rPr>
              <w:t>fileName:string</w:t>
            </w:r>
            <w:proofErr w:type="spellEnd"/>
            <w:proofErr w:type="gramEnd"/>
            <w:r w:rsidRPr="00362BFB">
              <w:rPr>
                <w:sz w:val="16"/>
                <w:szCs w:val="16"/>
                <w:lang w:val="en-GB"/>
              </w:rPr>
              <w:t>):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ResponseEntity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proofErr w:type="spellStart"/>
            <w:r w:rsidRPr="004F4EA0">
              <w:rPr>
                <w:sz w:val="18"/>
                <w:szCs w:val="18"/>
              </w:rPr>
              <w:t>ResponseEntity</w:t>
            </w:r>
            <w:proofErr w:type="spellEnd"/>
            <w:r w:rsidRPr="004F4EA0">
              <w:rPr>
                <w:sz w:val="18"/>
                <w:szCs w:val="18"/>
              </w:rPr>
              <w:t>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17309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iCs/>
                <w:sz w:val="16"/>
                <w:szCs w:val="16"/>
              </w:rPr>
              <w:t>non  è</w:t>
            </w:r>
            <w:proofErr w:type="gramEnd"/>
            <w:r>
              <w:rPr>
                <w:i/>
                <w:iCs/>
                <w:sz w:val="16"/>
                <w:szCs w:val="16"/>
              </w:rPr>
              <w:t xml:space="preserve">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Incorretto inserimento dei dati input,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iCs/>
                <w:sz w:val="16"/>
                <w:szCs w:val="16"/>
              </w:rPr>
              <w:t>non  è</w:t>
            </w:r>
            <w:proofErr w:type="gramEnd"/>
            <w:r>
              <w:rPr>
                <w:i/>
                <w:iCs/>
                <w:sz w:val="16"/>
                <w:szCs w:val="16"/>
              </w:rPr>
              <w:t xml:space="preserve">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Il codice della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Non 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17310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bookmarkStart w:id="46" w:name="_Toc139817311"/>
      <w:r>
        <w:t>Docker Desktop</w:t>
      </w:r>
      <w:bookmarkEnd w:id="46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2FAE986C" w14:textId="11708B7E" w:rsidR="00145B54" w:rsidRDefault="00145B54" w:rsidP="00145B54">
      <w:pPr>
        <w:pStyle w:val="Titolo2"/>
      </w:pPr>
      <w:bookmarkStart w:id="47" w:name="_Toc139817312"/>
      <w:r>
        <w:t>Ambiente Windows</w:t>
      </w:r>
      <w:bookmarkEnd w:id="47"/>
    </w:p>
    <w:p w14:paraId="23A3C1AC" w14:textId="7C767D43" w:rsidR="00145B54" w:rsidRDefault="00145B54" w:rsidP="00145B54">
      <w:pPr>
        <w:jc w:val="both"/>
      </w:pPr>
      <w:proofErr w:type="spellStart"/>
      <w:r>
        <w:t>Pre</w:t>
      </w:r>
      <w:proofErr w:type="spellEnd"/>
      <w:r>
        <w:t>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proofErr w:type="spellStart"/>
      <w:proofErr w:type="gramStart"/>
      <w:r>
        <w:rPr>
          <w:i/>
          <w:iCs/>
        </w:rPr>
        <w:t>application.properties</w:t>
      </w:r>
      <w:proofErr w:type="spellEnd"/>
      <w:proofErr w:type="gramEnd"/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proofErr w:type="spellStart"/>
      <w:r w:rsidRPr="00145B54">
        <w:rPr>
          <w:i/>
          <w:iCs/>
        </w:rPr>
        <w:t>path</w:t>
      </w:r>
      <w:proofErr w:type="spellEnd"/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EBDDB" w14:textId="77777777" w:rsidR="00F7688D" w:rsidRDefault="00F7688D" w:rsidP="0003489F">
      <w:pPr>
        <w:spacing w:after="0" w:line="240" w:lineRule="auto"/>
      </w:pPr>
      <w:r>
        <w:separator/>
      </w:r>
    </w:p>
  </w:endnote>
  <w:endnote w:type="continuationSeparator" w:id="0">
    <w:p w14:paraId="23C669D3" w14:textId="77777777" w:rsidR="00F7688D" w:rsidRDefault="00F7688D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8C76E" w14:textId="77777777" w:rsidR="00F7688D" w:rsidRDefault="00F7688D" w:rsidP="0003489F">
      <w:pPr>
        <w:spacing w:after="0" w:line="240" w:lineRule="auto"/>
      </w:pPr>
      <w:r>
        <w:separator/>
      </w:r>
    </w:p>
  </w:footnote>
  <w:footnote w:type="continuationSeparator" w:id="0">
    <w:p w14:paraId="01339A93" w14:textId="77777777" w:rsidR="00F7688D" w:rsidRDefault="00F7688D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4E6F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6A02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7688D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2003</TotalTime>
  <Pages>38</Pages>
  <Words>3423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174</cp:revision>
  <cp:lastPrinted>2023-07-05T13:04:00Z</cp:lastPrinted>
  <dcterms:created xsi:type="dcterms:W3CDTF">2023-07-02T13:10:00Z</dcterms:created>
  <dcterms:modified xsi:type="dcterms:W3CDTF">2023-07-09T15:47:00Z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