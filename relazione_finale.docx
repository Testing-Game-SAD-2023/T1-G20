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F33559F" w14:textId="2F72D78D" w:rsidR="00362BFB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815069" w:history="1">
            <w:r w:rsidR="00362BFB" w:rsidRPr="00143053">
              <w:rPr>
                <w:rStyle w:val="Collegamentoipertestuale"/>
                <w:noProof/>
              </w:rPr>
              <w:t>1</w:t>
            </w:r>
            <w:r w:rsidR="00362BFB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362BFB" w:rsidRPr="00143053">
              <w:rPr>
                <w:rStyle w:val="Collegamentoipertestuale"/>
                <w:noProof/>
              </w:rPr>
              <w:t>Descrizione del Task</w:t>
            </w:r>
            <w:r w:rsidR="00362BFB">
              <w:rPr>
                <w:noProof/>
                <w:webHidden/>
              </w:rPr>
              <w:tab/>
            </w:r>
            <w:r w:rsidR="00362BFB">
              <w:rPr>
                <w:noProof/>
                <w:webHidden/>
              </w:rPr>
              <w:fldChar w:fldCharType="begin"/>
            </w:r>
            <w:r w:rsidR="00362BFB">
              <w:rPr>
                <w:noProof/>
                <w:webHidden/>
              </w:rPr>
              <w:instrText xml:space="preserve"> PAGEREF _Toc139815069 \h </w:instrText>
            </w:r>
            <w:r w:rsidR="00362BFB">
              <w:rPr>
                <w:noProof/>
                <w:webHidden/>
              </w:rPr>
            </w:r>
            <w:r w:rsidR="00362BFB">
              <w:rPr>
                <w:noProof/>
                <w:webHidden/>
              </w:rPr>
              <w:fldChar w:fldCharType="separate"/>
            </w:r>
            <w:r w:rsidR="00362BFB">
              <w:rPr>
                <w:noProof/>
                <w:webHidden/>
              </w:rPr>
              <w:t>1</w:t>
            </w:r>
            <w:r w:rsidR="00362BFB">
              <w:rPr>
                <w:noProof/>
                <w:webHidden/>
              </w:rPr>
              <w:fldChar w:fldCharType="end"/>
            </w:r>
          </w:hyperlink>
        </w:p>
        <w:p w14:paraId="6F68A84C" w14:textId="5119859D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0" w:history="1">
            <w:r w:rsidRPr="00143053">
              <w:rPr>
                <w:rStyle w:val="Collegamentoipertestuale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Requisiti specifici del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D6F69" w14:textId="28FE6988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1" w:history="1">
            <w:r w:rsidRPr="00143053">
              <w:rPr>
                <w:rStyle w:val="Collegamentoipertestuale"/>
                <w:noProof/>
              </w:rPr>
              <w:t>1.2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7D61A" w14:textId="3EC8A731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2" w:history="1">
            <w:r w:rsidRPr="00143053">
              <w:rPr>
                <w:rStyle w:val="Collegamentoipertestuale"/>
                <w:noProof/>
              </w:rPr>
              <w:t>1.2.1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Registrazione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D7DCF" w14:textId="67B06DE5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3" w:history="1">
            <w:r w:rsidRPr="00143053">
              <w:rPr>
                <w:rStyle w:val="Collegamentoipertestuale"/>
                <w:noProof/>
              </w:rPr>
              <w:t>1.2.2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Autenticazione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04A4A" w14:textId="390EB540" w:rsidR="00362BFB" w:rsidRDefault="00362BFB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4" w:history="1">
            <w:r w:rsidRPr="00143053">
              <w:rPr>
                <w:rStyle w:val="Collegamentoipertestuale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B56C" w14:textId="40B3D740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5" w:history="1">
            <w:r w:rsidRPr="00143053">
              <w:rPr>
                <w:rStyle w:val="Collegamentoipertestuale"/>
                <w:noProof/>
              </w:rPr>
              <w:t>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2E772" w14:textId="6BEDF355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6" w:history="1">
            <w:r w:rsidRPr="00143053">
              <w:rPr>
                <w:rStyle w:val="Collegamentoipertestuale"/>
                <w:noProof/>
              </w:rPr>
              <w:t>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Storie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D9E2" w14:textId="71BCD015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7" w:history="1">
            <w:r w:rsidRPr="00143053">
              <w:rPr>
                <w:rStyle w:val="Collegamentoipertestuale"/>
                <w:noProof/>
              </w:rPr>
              <w:t>2.3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61EF" w14:textId="17A676BE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8" w:history="1">
            <w:r w:rsidRPr="00143053">
              <w:rPr>
                <w:rStyle w:val="Collegamentoipertestuale"/>
                <w:noProof/>
              </w:rPr>
              <w:t>2.3.1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DD576" w14:textId="62E48D9E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79" w:history="1">
            <w:r w:rsidRPr="00143053">
              <w:rPr>
                <w:rStyle w:val="Collegamentoipertestuale"/>
                <w:noProof/>
              </w:rPr>
              <w:t>2.3.2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B5DA" w14:textId="55E9240F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0" w:history="1">
            <w:r w:rsidRPr="00143053">
              <w:rPr>
                <w:rStyle w:val="Collegamentoipertestuale"/>
                <w:noProof/>
              </w:rPr>
              <w:t>2.3.3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View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6FEC" w14:textId="40DBF143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1" w:history="1">
            <w:r w:rsidRPr="00143053">
              <w:rPr>
                <w:rStyle w:val="Collegamentoipertestuale"/>
                <w:noProof/>
              </w:rPr>
              <w:t>2.3.4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Download.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70CC" w14:textId="3046DA38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2" w:history="1">
            <w:r w:rsidRPr="00143053">
              <w:rPr>
                <w:rStyle w:val="Collegamentoipertestuale"/>
                <w:noProof/>
              </w:rPr>
              <w:t>2.4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D2791" w14:textId="72C72AE5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3" w:history="1">
            <w:r w:rsidRPr="00143053">
              <w:rPr>
                <w:rStyle w:val="Collegamentoipertestuale"/>
                <w:noProof/>
              </w:rPr>
              <w:t>2.5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Diagrammi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396E7" w14:textId="5E98FB84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4" w:history="1">
            <w:r w:rsidRPr="00143053">
              <w:rPr>
                <w:rStyle w:val="Collegamentoipertestuale"/>
                <w:noProof/>
              </w:rPr>
              <w:t>2.5.1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Class Diagram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02B8" w14:textId="30AA9BCB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5" w:history="1">
            <w:r w:rsidRPr="00143053">
              <w:rPr>
                <w:rStyle w:val="Collegamentoipertestuale"/>
                <w:noProof/>
              </w:rPr>
              <w:t>2.5.2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2EC6" w14:textId="4245178E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6" w:history="1">
            <w:r w:rsidRPr="00143053">
              <w:rPr>
                <w:rStyle w:val="Collegamentoipertestuale"/>
                <w:noProof/>
              </w:rPr>
              <w:t>2.5.3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94B48" w14:textId="67114902" w:rsidR="00362BFB" w:rsidRDefault="00362BFB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7" w:history="1">
            <w:r w:rsidRPr="00143053">
              <w:rPr>
                <w:rStyle w:val="Collegamentoipertestuale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CB9E" w14:textId="516110F1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8" w:history="1">
            <w:r w:rsidRPr="00143053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54AA8" w14:textId="37F97C5C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89" w:history="1">
            <w:r w:rsidRPr="00143053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Module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DFC33" w14:textId="11A04858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0" w:history="1">
            <w:r w:rsidRPr="00143053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2351" w14:textId="50FFB228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1" w:history="1">
            <w:r w:rsidRPr="00143053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4BEC2" w14:textId="4775593F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2" w:history="1">
            <w:r w:rsidRPr="00143053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Sequence Diagram: 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6D458" w14:textId="308214D2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3" w:history="1">
            <w:r w:rsidRPr="00143053">
              <w:rPr>
                <w:rStyle w:val="Collegamentoipertestuale"/>
                <w:noProof/>
              </w:rPr>
              <w:t>3.3.3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12D5" w14:textId="30F80C24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4" w:history="1">
            <w:r w:rsidRPr="00143053">
              <w:rPr>
                <w:rStyle w:val="Collegamentoipertestuale"/>
                <w:noProof/>
              </w:rPr>
              <w:t>3.3.4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2735" w14:textId="20F2A521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5" w:history="1">
            <w:r w:rsidRPr="00143053">
              <w:rPr>
                <w:rStyle w:val="Collegamentoipertestuale"/>
                <w:noProof/>
              </w:rPr>
              <w:t>3.3.5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Generazione del path della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4EE14" w14:textId="7D119805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6" w:history="1">
            <w:r w:rsidRPr="00143053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E363B" w14:textId="1713A424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7" w:history="1">
            <w:r w:rsidRPr="00143053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3B6C" w14:textId="40F0BDB1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8" w:history="1">
            <w:r w:rsidRPr="00143053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Sequence Diagram: Registrazione di un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4460" w14:textId="146D35BD" w:rsidR="00362BFB" w:rsidRDefault="00362BFB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09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ADBD0" w14:textId="58C356B9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0" w:history="1">
            <w:r w:rsidRPr="00143053">
              <w:rPr>
                <w:rStyle w:val="Collegamentoipertestuale"/>
                <w:noProof/>
              </w:rPr>
              <w:t>3.4.3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Sequence Diagram: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F723C" w14:textId="189D580E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1" w:history="1">
            <w:r w:rsidRPr="00143053">
              <w:rPr>
                <w:rStyle w:val="Collegamentoipertestuale"/>
                <w:noProof/>
                <w:lang w:val="en-GB"/>
              </w:rPr>
              <w:t>3.4.4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  <w:lang w:val="en-GB"/>
              </w:rPr>
              <w:t>Specifica REST APIs per AuthController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4010" w14:textId="21524CA6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2" w:history="1">
            <w:r w:rsidRPr="00143053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Allocation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C959B" w14:textId="161C5964" w:rsidR="00362BFB" w:rsidRDefault="00362BFB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3" w:history="1">
            <w:r w:rsidRPr="00143053">
              <w:rPr>
                <w:rStyle w:val="Collegamentoipertestuale"/>
                <w:noProof/>
              </w:rPr>
              <w:t>3.5.1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Vista d’installazione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43573" w14:textId="7B6215EC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4" w:history="1">
            <w:r w:rsidRPr="00143053">
              <w:rPr>
                <w:rStyle w:val="Collegamentoipertestuale"/>
                <w:noProof/>
              </w:rPr>
              <w:t>3.6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43F6" w14:textId="14A4B4B1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FD45" w14:textId="1985271B" w:rsidR="00362BFB" w:rsidRDefault="00362BFB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6" w:history="1">
            <w:r w:rsidRPr="00143053">
              <w:rPr>
                <w:rStyle w:val="Collegamentoipertestuale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Test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B3627" w14:textId="50891610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7" w:history="1">
            <w:r w:rsidRPr="00143053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95A32" w14:textId="72735F55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8" w:history="1">
            <w:r w:rsidRPr="00143053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1CD0" w14:textId="1BA165D3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09" w:history="1">
            <w:r w:rsidRPr="00143053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C19B9" w14:textId="060ED7BC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10" w:history="1">
            <w:r w:rsidRPr="00143053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B6F6" w14:textId="64674FFC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11" w:history="1">
            <w:r w:rsidRPr="00143053">
              <w:rPr>
                <w:rStyle w:val="Collegamentoipertestuale"/>
                <w:noProof/>
              </w:rPr>
              <w:t>4.5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EAC73" w14:textId="24F57F32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12" w:history="1">
            <w:r w:rsidRPr="00143053">
              <w:rPr>
                <w:rStyle w:val="Collegamentoipertestuale"/>
                <w:noProof/>
              </w:rPr>
              <w:t>4.6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A6A48" w14:textId="49621C80" w:rsidR="00362BFB" w:rsidRDefault="00362BFB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13" w:history="1">
            <w:r w:rsidRPr="00143053">
              <w:rPr>
                <w:rStyle w:val="Collegamentoipertestuale"/>
                <w:noProof/>
              </w:rPr>
              <w:t>4.7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C0FF7" w14:textId="138D2F42" w:rsidR="00362BFB" w:rsidRDefault="00362BFB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5114" w:history="1">
            <w:r w:rsidRPr="00143053">
              <w:rPr>
                <w:rStyle w:val="Collegamentoipertestuale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143053">
              <w:rPr>
                <w:rStyle w:val="Collegamentoipertestuale"/>
                <w:noProof/>
              </w:rPr>
              <w:t>Guida all’installazione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_Toc139815114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5C4A" w14:textId="0B2D5F55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815069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815070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815071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815072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815073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815074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815075"/>
      <w:r>
        <w:t>Use Case Diagram</w:t>
      </w:r>
      <w:bookmarkEnd w:id="6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815076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815077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815078"/>
      <w:r>
        <w:t>Registration</w:t>
      </w:r>
      <w:bookmarkEnd w:id="9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>Permette ad un amministratore di registrarsi per poter caricare una classUT</w:t>
            </w:r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68CDA169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 </w:t>
            </w:r>
            <w:r w:rsidR="00362BFB">
              <w:t>accede alla schermata di registrazione</w:t>
            </w:r>
          </w:p>
          <w:p w14:paraId="481A4206" w14:textId="200362C2" w:rsidR="00662788" w:rsidRDefault="00362BFB" w:rsidP="00662788">
            <w:pPr>
              <w:pStyle w:val="Paragrafoelenco"/>
              <w:numPr>
                <w:ilvl w:val="0"/>
                <w:numId w:val="37"/>
              </w:numPr>
            </w:pPr>
            <w:r>
              <w:t>I</w:t>
            </w:r>
            <w:r w:rsidR="00662788">
              <w:t>nserisce i dati richiesti e c</w:t>
            </w:r>
            <w:r>
              <w:t>onferma</w:t>
            </w:r>
            <w:r w:rsidR="00662788">
              <w:t xml:space="preserve">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815079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r>
              <w:t>Registered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>Permette ad un amministratore di caricare una nuova classUT</w:t>
            </w:r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48991C05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 xml:space="preserve">L’amministratore inserisce </w:t>
            </w:r>
            <w:r w:rsidR="00362BFB">
              <w:t>il file della classe UT e la sua complessità e conferma.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>La classeUT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alert</w:t>
            </w:r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815080"/>
      <w:r>
        <w:lastRenderedPageBreak/>
        <w:t>View All</w:t>
      </w:r>
      <w:bookmarkEnd w:id="11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>Permette di vedere tutte le class</w:t>
            </w:r>
            <w:r w:rsidR="00483AB9">
              <w:t>UT</w:t>
            </w:r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>L’attore apre la schermata per visualizzare le class</w:t>
            </w:r>
            <w:r w:rsidR="0064234B">
              <w:t>UT</w:t>
            </w:r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>Vengono visualizzate tutte le classUT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815081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>Permette di scaricare il codice di una determinata classUT</w:t>
            </w:r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>L’attore specifica il nome della class</w:t>
            </w:r>
            <w:r w:rsidR="00BF5C4B">
              <w:t>UT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815082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r>
              <w:t>ClassUT</w:t>
            </w:r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>Insieme di Test generati automaticamente tramite Randoop o Evosuite relativi ad una specifica classUT</w:t>
            </w:r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815083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815084"/>
      <w:r>
        <w:t>Class Diagram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1CE6FF3" w:rsidR="00E15A6A" w:rsidRDefault="00A02BF6" w:rsidP="009C7754">
      <w:r>
        <w:t>La classe ClassUT_IE fornisce i servizi per gestire le operazioni CRUD delle class</w:t>
      </w:r>
      <w:r w:rsidR="00541CED">
        <w:t>i under test</w:t>
      </w:r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815085"/>
      <w:r w:rsidRPr="00A4533E">
        <w:lastRenderedPageBreak/>
        <w:t>Sequence Diagram: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r>
        <w:t>Sequence diagram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815086"/>
      <w:r>
        <w:lastRenderedPageBreak/>
        <w:t xml:space="preserve">Sequence Diagram: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r>
        <w:t>Sequence diagram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815087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r w:rsidRPr="00C74C85">
              <w:rPr>
                <w:i/>
                <w:iCs/>
              </w:rPr>
              <w:t>Hibernate</w:t>
            </w:r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APIs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r w:rsidRPr="009434B0">
              <w:rPr>
                <w:i/>
                <w:iCs/>
              </w:rPr>
              <w:t>ClassUTs</w:t>
            </w:r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r>
              <w:t>FasterXML</w:t>
            </w:r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r>
              <w:t>Maven</w:t>
            </w:r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build-automation</w:t>
            </w:r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r>
              <w:t>Thymeleaf</w:t>
            </w:r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815088"/>
      <w:r>
        <w:lastRenderedPageBreak/>
        <w:t>Component Diagram</w:t>
      </w:r>
      <w:bookmarkEnd w:id="19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CRUD ClassUT</w:t>
            </w:r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ClassUT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815089"/>
      <w:r>
        <w:lastRenderedPageBreak/>
        <w:t>Module Structures</w:t>
      </w:r>
      <w:bookmarkEnd w:id="20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815090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815091"/>
      <w:r>
        <w:t>Class Diagram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r>
              <w:t>uploadClassUT</w:t>
            </w:r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r>
              <w:t>downloadClassUT</w:t>
            </w:r>
          </w:p>
        </w:tc>
        <w:tc>
          <w:tcPr>
            <w:tcW w:w="3208" w:type="dxa"/>
          </w:tcPr>
          <w:p w14:paraId="122A632D" w14:textId="77FCAF84" w:rsidR="005577C6" w:rsidRDefault="00541CED" w:rsidP="00541CED">
            <w:pPr>
              <w:jc w:val="both"/>
            </w:pPr>
            <w:r>
              <w:t>-</w:t>
            </w:r>
            <w:r w:rsidR="005577C6"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r>
              <w:t>viewAll</w:t>
            </w:r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r w:rsidR="008E669F">
        <w:rPr>
          <w:i/>
          <w:iCs/>
        </w:rPr>
        <w:t>Entity</w:t>
      </w:r>
      <w:r w:rsidR="001F0338">
        <w:t xml:space="preserve"> si</w:t>
      </w:r>
      <w:r w:rsidR="008E669F">
        <w:t xml:space="preserve"> fa riferimento ed il tipo della chiave primaria utilizzata. Nello specifico, per gestire la persistenza dei metadati delle ClassiUT: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r w:rsidRPr="008E669F">
        <w:rPr>
          <w:i/>
          <w:iCs/>
          <w:lang w:val="en-GB"/>
        </w:rPr>
        <w:t>ClassUTRepository extends JpaRepository &lt;ClassUT,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r w:rsidR="004A6781">
        <w:rPr>
          <w:i/>
          <w:iCs/>
        </w:rPr>
        <w:t>find</w:t>
      </w:r>
      <w:r w:rsidR="00C52D42">
        <w:t>/</w:t>
      </w:r>
      <w:r w:rsidR="00C52D42">
        <w:rPr>
          <w:i/>
          <w:iCs/>
        </w:rPr>
        <w:t>findAll</w:t>
      </w:r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815092"/>
      <w:r>
        <w:t>Sequence Diagram: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815093"/>
      <w:r w:rsidRPr="003B56E3">
        <w:lastRenderedPageBreak/>
        <w:t>Sequence Diagram: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r>
        <w:rPr>
          <w:i/>
          <w:iCs/>
        </w:rPr>
        <w:t>ResponseEntity</w:t>
      </w:r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815094"/>
      <w:r>
        <w:lastRenderedPageBreak/>
        <w:t>Sequence Diagram: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r>
        <w:rPr>
          <w:i/>
          <w:iCs/>
        </w:rPr>
        <w:t>Principal</w:t>
      </w:r>
      <w:r>
        <w:t xml:space="preserve"> presente nel package </w:t>
      </w:r>
      <w:r>
        <w:rPr>
          <w:i/>
          <w:iCs/>
        </w:rPr>
        <w:t>java.security</w:t>
      </w:r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r>
        <w:rPr>
          <w:i/>
          <w:iCs/>
        </w:rPr>
        <w:t>UploadClassResponse</w:t>
      </w:r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>Errori dovuti al path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non contiene caratteri ammissibili ma il path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r w:rsidR="00B83E6C">
        <w:rPr>
          <w:i/>
          <w:iCs/>
        </w:rPr>
        <w:t>InvalidPathException</w:t>
      </w:r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815095"/>
      <w:r>
        <w:lastRenderedPageBreak/>
        <w:t xml:space="preserve">Generazione del path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>La regola di generazione del path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r w:rsidRPr="004316F1">
        <w:rPr>
          <w:i/>
          <w:iCs/>
        </w:rPr>
        <w:t>root_directory</w:t>
      </w:r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r w:rsidRPr="004316F1">
        <w:rPr>
          <w:i/>
          <w:iCs/>
        </w:rPr>
        <w:t>file.upload-dir</w:t>
      </w:r>
    </w:p>
    <w:p w14:paraId="7B03A7F5" w14:textId="6CC3CFAA" w:rsidR="004316F1" w:rsidRDefault="004316F1" w:rsidP="004316F1">
      <w:pPr>
        <w:pStyle w:val="Paragrafoelenco"/>
        <w:jc w:val="both"/>
      </w:pPr>
      <w:r>
        <w:t xml:space="preserve"> nel file </w:t>
      </w:r>
      <w:r w:rsidRPr="004316F1">
        <w:rPr>
          <w:b/>
          <w:bCs/>
          <w:i/>
          <w:iCs/>
        </w:rPr>
        <w:t>application.properties</w:t>
      </w:r>
      <w:r>
        <w:t xml:space="preserve"> del progetto</w:t>
      </w:r>
      <w:r w:rsidR="00541CED">
        <w:t xml:space="preserve"> o nel </w:t>
      </w:r>
      <w:r w:rsidR="00541CED">
        <w:rPr>
          <w:b/>
          <w:bCs/>
          <w:i/>
          <w:iCs/>
        </w:rPr>
        <w:t>docker-compose.yml</w:t>
      </w:r>
      <w:r w:rsidR="00541CED">
        <w:t xml:space="preserve"> se il componente è eseguito in un ambiente Docker</w:t>
      </w:r>
      <w:r>
        <w:t>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r>
        <w:rPr>
          <w:i/>
          <w:iCs/>
        </w:rPr>
        <w:t>ClassUT_directory</w:t>
      </w:r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815096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815097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>Class Diagram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r w:rsidRPr="001D279C">
        <w:rPr>
          <w:i/>
          <w:iCs/>
        </w:rPr>
        <w:t>con</w:t>
      </w:r>
      <w:r>
        <w:rPr>
          <w:i/>
          <w:iCs/>
        </w:rPr>
        <w:t>fig</w:t>
      </w:r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>la homepage, alla pagina di login, alla pagina di registrazione e alle funzionalità di download e visualizzazione delle ClassiUT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r>
        <w:rPr>
          <w:i/>
          <w:iCs/>
        </w:rPr>
        <w:t>CustomUserDetailsService</w:t>
      </w:r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815098"/>
      <w:r>
        <w:t>Sequence Diagram: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815099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r w:rsidRPr="00A06794">
        <w:rPr>
          <w:i/>
          <w:iCs/>
        </w:rPr>
        <w:t>result</w:t>
      </w:r>
      <w:r>
        <w:t xml:space="preserve"> valida i dati inseriti nel form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815100"/>
      <w:r>
        <w:lastRenderedPageBreak/>
        <w:t>Sequence Diagram: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815101"/>
      <w:r>
        <w:rPr>
          <w:lang w:val="en-GB"/>
        </w:rPr>
        <w:t>Specifica REST APIs per AuthController</w:t>
      </w:r>
      <w:bookmarkEnd w:id="32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815102"/>
      <w:r>
        <w:lastRenderedPageBreak/>
        <w:t>Allocation Structures</w:t>
      </w:r>
      <w:bookmarkEnd w:id="33"/>
    </w:p>
    <w:p w14:paraId="0CB922E6" w14:textId="77777777" w:rsidR="0058300A" w:rsidRDefault="0058300A" w:rsidP="0058300A">
      <w:pPr>
        <w:pStyle w:val="Titolo3"/>
      </w:pPr>
      <w:bookmarkStart w:id="34" w:name="_Toc139815103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815104"/>
      <w:r>
        <w:lastRenderedPageBreak/>
        <w:t>Deployment View</w:t>
      </w:r>
      <w:bookmarkEnd w:id="35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815105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815106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screenshot delle richieste effettuate</w:t>
      </w:r>
      <w:r w:rsidR="009E3402">
        <w:t xml:space="preserve"> tramite API</w:t>
      </w:r>
      <w:r>
        <w:t xml:space="preserve"> con Postman</w:t>
      </w:r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815107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home():string</w:t>
            </w:r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815108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r w:rsidRPr="00E86E97">
              <w:rPr>
                <w:sz w:val="18"/>
                <w:szCs w:val="18"/>
              </w:rPr>
              <w:t>showRegistrationForm( model:Model)</w:t>
            </w:r>
            <w:r w:rsidR="00E86E97" w:rsidRPr="00E86E97">
              <w:rPr>
                <w:sz w:val="18"/>
                <w:szCs w:val="18"/>
              </w:rPr>
              <w:t>:string</w:t>
            </w:r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/register</w:t>
            </w:r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362BFB" w:rsidRDefault="00406BC0" w:rsidP="0097224A">
            <w:pPr>
              <w:jc w:val="center"/>
              <w:rPr>
                <w:sz w:val="18"/>
                <w:szCs w:val="18"/>
                <w:lang w:val="en-GB"/>
              </w:rPr>
            </w:pPr>
            <w:r w:rsidRPr="00362BFB">
              <w:rPr>
                <w:sz w:val="18"/>
                <w:szCs w:val="18"/>
                <w:lang w:val="en-GB"/>
              </w:rPr>
              <w:t>r</w:t>
            </w:r>
            <w:r w:rsidR="00E86E97" w:rsidRPr="00362BFB">
              <w:rPr>
                <w:sz w:val="18"/>
                <w:szCs w:val="18"/>
                <w:lang w:val="en-GB"/>
              </w:rPr>
              <w:t>egistration(adminDto:Admin, result:BindingResult, model:Model):string</w:t>
            </w:r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/register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r w:rsidRPr="00E86E97">
              <w:rPr>
                <w:i/>
                <w:iCs/>
              </w:rPr>
              <w:t>redirect:/register?success</w:t>
            </w:r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815109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login():string</w:t>
            </w:r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1A1CCC" w14:paraId="583981F5" w14:textId="77777777" w:rsidTr="003E5772">
        <w:trPr>
          <w:trHeight w:val="54"/>
        </w:trPr>
        <w:tc>
          <w:tcPr>
            <w:tcW w:w="4106" w:type="dxa"/>
            <w:vMerge w:val="restart"/>
            <w:vAlign w:val="center"/>
          </w:tcPr>
          <w:p w14:paraId="5F8876F5" w14:textId="250D9F2A" w:rsidR="001A1CCC" w:rsidRPr="00362BFB" w:rsidRDefault="001A1CCC" w:rsidP="001A1CCC">
            <w:pPr>
              <w:jc w:val="center"/>
              <w:rPr>
                <w:sz w:val="22"/>
                <w:lang w:val="en-GB"/>
              </w:rPr>
            </w:pPr>
            <w:r w:rsidRPr="00362BFB">
              <w:rPr>
                <w:sz w:val="22"/>
                <w:lang w:val="en-GB"/>
              </w:rPr>
              <w:t>login(email:string, password:string):string</w:t>
            </w:r>
          </w:p>
        </w:tc>
        <w:tc>
          <w:tcPr>
            <w:tcW w:w="2268" w:type="dxa"/>
            <w:vAlign w:val="center"/>
          </w:tcPr>
          <w:p w14:paraId="11487A29" w14:textId="121B9F3B" w:rsidR="001A1CCC" w:rsidRPr="0097224A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3254" w:type="dxa"/>
            <w:vMerge w:val="restart"/>
          </w:tcPr>
          <w:p w14:paraId="2C3B55B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  <w:p w14:paraId="2483329D" w14:textId="7B550E78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1A1CCC" w14:paraId="69646777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7DFEE829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1D6C59" w14:textId="39DBF104" w:rsidR="001A1CCC" w:rsidRDefault="001A1CCC" w:rsidP="001A1CCC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  <w:vMerge/>
          </w:tcPr>
          <w:p w14:paraId="7ED26B1E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09EAC10D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4BE22CF3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EE3559F" w14:textId="66BB9CBD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3254" w:type="dxa"/>
            <w:vMerge/>
          </w:tcPr>
          <w:p w14:paraId="32588B74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27F61782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0DFCD662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B92C18" w14:textId="42EFEFB9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/upload</w:t>
            </w:r>
          </w:p>
        </w:tc>
        <w:tc>
          <w:tcPr>
            <w:tcW w:w="3254" w:type="dxa"/>
            <w:vMerge/>
          </w:tcPr>
          <w:p w14:paraId="55DD5AE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</w:tbl>
    <w:p w14:paraId="7E4987B7" w14:textId="77777777" w:rsidR="00995A2B" w:rsidRDefault="00995A2B" w:rsidP="00995A2B"/>
    <w:p w14:paraId="01A0521E" w14:textId="77777777" w:rsidR="00E06BF1" w:rsidRDefault="00E06BF1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lastRenderedPageBreak/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815110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upload():string</w:t>
            </w:r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362BFB" w:rsidRDefault="00946896" w:rsidP="00946896">
            <w:pPr>
              <w:jc w:val="center"/>
              <w:rPr>
                <w:sz w:val="16"/>
                <w:szCs w:val="16"/>
                <w:lang w:val="en-GB"/>
              </w:rPr>
            </w:pPr>
            <w:r w:rsidRPr="00362BFB">
              <w:rPr>
                <w:sz w:val="16"/>
                <w:szCs w:val="16"/>
                <w:lang w:val="en-GB"/>
              </w:rPr>
              <w:t>uploadClassUT(class_file:MultipartFile, complexity:int, principal:Principal):UploadClassResponse</w:t>
            </w:r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r>
        <w:t>alert</w:t>
      </w:r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Alert </w:t>
      </w:r>
      <w:r w:rsidR="003D0E33">
        <w:rPr>
          <w:i/>
          <w:iCs/>
          <w:sz w:val="16"/>
          <w:szCs w:val="16"/>
        </w:rPr>
        <w:t>che indica il corretto caricamento della classeUT</w:t>
      </w:r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r w:rsidRPr="00FE2547">
        <w:rPr>
          <w:i/>
          <w:iCs/>
          <w:sz w:val="16"/>
          <w:szCs w:val="16"/>
        </w:rPr>
        <w:t xml:space="preserve">Screenshot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>con Postman</w:t>
      </w:r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815111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r>
              <w:t>viewAll():ClassUT_DTO</w:t>
            </w:r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r>
              <w:t>ClassUT_DTO[]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5622A20B" w14:textId="0DB79D57" w:rsidR="00830958" w:rsidRPr="00830958" w:rsidRDefault="00E0033F" w:rsidP="0058300A">
      <w:pPr>
        <w:pStyle w:val="Titolo2"/>
      </w:pPr>
      <w:bookmarkStart w:id="43" w:name="_Toc139815112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362BFB" w:rsidRDefault="00627CBE" w:rsidP="00627CBE">
            <w:pPr>
              <w:rPr>
                <w:sz w:val="16"/>
                <w:szCs w:val="16"/>
                <w:lang w:val="en-GB"/>
              </w:rPr>
            </w:pPr>
            <w:r w:rsidRPr="00362BFB">
              <w:rPr>
                <w:sz w:val="16"/>
                <w:szCs w:val="16"/>
                <w:lang w:val="en-GB"/>
              </w:rPr>
              <w:t>downloadClassUT(fileName:string):ResponseEntity&lt;Resource&gt;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r w:rsidRPr="004F4EA0">
              <w:rPr>
                <w:sz w:val="18"/>
                <w:szCs w:val="18"/>
              </w:rPr>
              <w:t>ResponseEntity&lt;Resource&gt;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815113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Postcondizioni Ottenute</w:t>
            </w:r>
          </w:p>
        </w:tc>
        <w:tc>
          <w:tcPr>
            <w:tcW w:w="1258" w:type="dxa"/>
          </w:tcPr>
          <w:p w14:paraId="34968AD1" w14:textId="2F02943C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6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87" w:type="dxa"/>
          </w:tcPr>
          <w:p w14:paraId="60CE58A6" w14:textId="13B52490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Pr="00362BFB" w:rsidRDefault="0098487E" w:rsidP="00233F9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87" w:type="dxa"/>
          </w:tcPr>
          <w:p w14:paraId="09FBD899" w14:textId="2E75F493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può caricare il codice di una nuova classeUT.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</w:t>
            </w:r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>"File uploaded successfully!"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>"File uploaded successfully!"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Forbidden</w:t>
            </w:r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Forbidden</w:t>
            </w:r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 è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4D1B29" w14:paraId="212573D5" w14:textId="77777777" w:rsidTr="0098487E">
        <w:tc>
          <w:tcPr>
            <w:tcW w:w="1181" w:type="dxa"/>
          </w:tcPr>
          <w:p w14:paraId="06FBBCF9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046B1C8A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BE81165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15860EC" w14:textId="1C32976E" w:rsidR="004D1B29" w:rsidRDefault="004D1B29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3U</w:t>
            </w:r>
          </w:p>
        </w:tc>
        <w:tc>
          <w:tcPr>
            <w:tcW w:w="1200" w:type="dxa"/>
          </w:tcPr>
          <w:p w14:paraId="468B109B" w14:textId="1A1B0342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Incorretto inserimento dei dati input, classUT con lo stesso nome di una già nella base di dati.</w:t>
            </w:r>
          </w:p>
        </w:tc>
        <w:tc>
          <w:tcPr>
            <w:tcW w:w="1185" w:type="dxa"/>
          </w:tcPr>
          <w:p w14:paraId="6008E01A" w14:textId="554EC31B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autenticato.</w:t>
            </w:r>
          </w:p>
        </w:tc>
        <w:tc>
          <w:tcPr>
            <w:tcW w:w="1408" w:type="dxa"/>
          </w:tcPr>
          <w:p w14:paraId="499FC74A" w14:textId="77777777" w:rsid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4F8A1E76" w14:textId="11AD2B9E" w:rsidR="004D1B29" w:rsidRPr="00B0319B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3C494E0" w14:textId="288CA993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073921">
              <w:rPr>
                <w:i/>
                <w:iCs/>
                <w:sz w:val="16"/>
                <w:szCs w:val="16"/>
              </w:rPr>
              <w:t>Errors occurred during saving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  <w:p w14:paraId="00BF669E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55E63BE" w14:textId="77777777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073921">
              <w:rPr>
                <w:i/>
                <w:iCs/>
                <w:sz w:val="16"/>
                <w:szCs w:val="16"/>
              </w:rPr>
              <w:t>Errors occurred during saving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  <w:p w14:paraId="49D07565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5D346DCC" w14:textId="17AEE68E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 è stata caricata nuovamente.</w:t>
            </w:r>
          </w:p>
        </w:tc>
        <w:tc>
          <w:tcPr>
            <w:tcW w:w="1258" w:type="dxa"/>
          </w:tcPr>
          <w:p w14:paraId="5425F858" w14:textId="77777777" w:rsidR="004D1B29" w:rsidRDefault="004D1B29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6096F66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CDF5E7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F6502B3" w14:textId="0DA02813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Il codice della classUT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53D59E6C" w:rsidR="00C97846" w:rsidRDefault="004D1B29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Esempio.java</w:t>
            </w:r>
          </w:p>
        </w:tc>
        <w:tc>
          <w:tcPr>
            <w:tcW w:w="1018" w:type="dxa"/>
          </w:tcPr>
          <w:p w14:paraId="07859A3D" w14:textId="77777777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776A00CA" w14:textId="2E1B6E20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Not Found</w:t>
            </w:r>
          </w:p>
        </w:tc>
        <w:tc>
          <w:tcPr>
            <w:tcW w:w="1187" w:type="dxa"/>
          </w:tcPr>
          <w:p w14:paraId="786E33BE" w14:textId="77777777" w:rsidR="008308BB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38AD3088" w14:textId="36C3EB8C" w:rsidR="00C97846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Not Found</w:t>
            </w:r>
          </w:p>
        </w:tc>
        <w:tc>
          <w:tcPr>
            <w:tcW w:w="1191" w:type="dxa"/>
          </w:tcPr>
          <w:p w14:paraId="672BA1A7" w14:textId="3316211E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è stata trovata.</w:t>
            </w:r>
          </w:p>
        </w:tc>
        <w:tc>
          <w:tcPr>
            <w:tcW w:w="1258" w:type="dxa"/>
          </w:tcPr>
          <w:p w14:paraId="12D34166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  <w:p w14:paraId="5B497429" w14:textId="77777777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</w:p>
          <w:p w14:paraId="0FE5721E" w14:textId="7E1E3780" w:rsidR="008308BB" w:rsidRDefault="008308BB" w:rsidP="008308B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Ci sono classUT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>Vengono visualizzate tutte le classUT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651CA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268C7064" w14:textId="77777777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FC8DDAF" w14:textId="5BD4D093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  <w:p w14:paraId="6C687789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Non ci sono classUT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>Vengono visualizzate tutte le classUT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815114"/>
      <w:r>
        <w:lastRenderedPageBreak/>
        <w:t>Guida all’installazione</w:t>
      </w:r>
      <w:bookmarkEnd w:id="45"/>
    </w:p>
    <w:p w14:paraId="6B6857F9" w14:textId="2724D3B3" w:rsidR="00541CED" w:rsidRPr="00541CED" w:rsidRDefault="00145B54" w:rsidP="00541CED">
      <w:pPr>
        <w:pStyle w:val="Titolo2"/>
      </w:pPr>
      <w:r>
        <w:t>Docker Desktop</w:t>
      </w:r>
    </w:p>
    <w:p w14:paraId="163E78FE" w14:textId="6C2A044E" w:rsidR="00740794" w:rsidRDefault="00111078" w:rsidP="00740794">
      <w:pPr>
        <w:jc w:val="both"/>
      </w:pPr>
      <w:r>
        <w:t>Pre-requisiti: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r w:rsidRPr="00111078">
        <w:rPr>
          <w:i/>
          <w:iCs/>
        </w:rPr>
        <w:t>docker-compose.yml</w:t>
      </w:r>
      <w:r>
        <w:t xml:space="preserve"> presente nella cartella </w:t>
      </w:r>
      <w:r>
        <w:rPr>
          <w:i/>
          <w:iCs/>
        </w:rPr>
        <w:t>classUT-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host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 w:rsidRPr="00111078">
        <w:rPr>
          <w:i/>
          <w:iCs/>
        </w:rPr>
        <w:t>path</w:t>
      </w:r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ClassiUT.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>
        <w:rPr>
          <w:i/>
          <w:iCs/>
        </w:rPr>
        <w:t>path</w:t>
      </w:r>
      <w:r>
        <w:t xml:space="preserve"> assoluto dove devono essere memorizzati le informazioni del database al fine di essere mantenute anche dopo lo </w:t>
      </w:r>
      <w:r>
        <w:rPr>
          <w:i/>
          <w:iCs/>
        </w:rPr>
        <w:t>shut-down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Default="00111078" w:rsidP="0016000E">
      <w:pPr>
        <w:jc w:val="center"/>
        <w:rPr>
          <w:i/>
          <w:iCs/>
        </w:rPr>
      </w:pPr>
      <w:r>
        <w:rPr>
          <w:i/>
          <w:iCs/>
        </w:rPr>
        <w:t>docker-compose up</w:t>
      </w:r>
    </w:p>
    <w:p w14:paraId="2FAE986C" w14:textId="11708B7E" w:rsidR="00145B54" w:rsidRDefault="00145B54" w:rsidP="00145B54">
      <w:pPr>
        <w:pStyle w:val="Titolo2"/>
      </w:pPr>
      <w:r>
        <w:t>Ambiente Windows</w:t>
      </w:r>
    </w:p>
    <w:p w14:paraId="23A3C1AC" w14:textId="7C767D43" w:rsidR="00145B54" w:rsidRDefault="00145B54" w:rsidP="00145B54">
      <w:pPr>
        <w:jc w:val="both"/>
      </w:pPr>
      <w:r>
        <w:t>Pre-requisiti:</w:t>
      </w:r>
    </w:p>
    <w:p w14:paraId="06AAE397" w14:textId="77777777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MySQL Workbench 8.0</w:t>
      </w:r>
    </w:p>
    <w:p w14:paraId="53AF5448" w14:textId="0C5175A7" w:rsidR="00145B54" w:rsidRDefault="00145B54" w:rsidP="00145B54">
      <w:pPr>
        <w:jc w:val="both"/>
      </w:pPr>
      <w:r>
        <w:t>Di seguito sono riportati i passi per l’installazione ed esecuzione del componente:</w:t>
      </w:r>
    </w:p>
    <w:p w14:paraId="3D8E6008" w14:textId="3DA3F109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Clonare il repository da GitHub</w:t>
      </w:r>
    </w:p>
    <w:p w14:paraId="47BE8BDD" w14:textId="126F2A56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 xml:space="preserve">Editare il file </w:t>
      </w:r>
      <w:r>
        <w:rPr>
          <w:i/>
          <w:iCs/>
        </w:rPr>
        <w:t>application.properties</w:t>
      </w:r>
      <w:r>
        <w:t xml:space="preserve"> specificando:</w:t>
      </w:r>
    </w:p>
    <w:p w14:paraId="2174D758" w14:textId="6D15E0A0" w:rsid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>URL del server database a cui il componente deve collegarsi</w:t>
      </w:r>
    </w:p>
    <w:p w14:paraId="61CF3339" w14:textId="5B5BCC93" w:rsidR="00145B54" w:rsidRP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 xml:space="preserve">Il </w:t>
      </w:r>
      <w:r w:rsidRPr="00145B54">
        <w:rPr>
          <w:i/>
          <w:iCs/>
        </w:rPr>
        <w:t>path</w:t>
      </w:r>
      <w:r>
        <w:t xml:space="preserve"> assoluto dove devono essere salvati file caricati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6803F" w14:textId="77777777" w:rsidR="00722CF9" w:rsidRDefault="00722CF9" w:rsidP="0003489F">
      <w:pPr>
        <w:spacing w:after="0" w:line="240" w:lineRule="auto"/>
      </w:pPr>
      <w:r>
        <w:separator/>
      </w:r>
    </w:p>
  </w:endnote>
  <w:endnote w:type="continuationSeparator" w:id="0">
    <w:p w14:paraId="3F1A8136" w14:textId="77777777" w:rsidR="00722CF9" w:rsidRDefault="00722CF9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DD560" w14:textId="77777777" w:rsidR="00722CF9" w:rsidRDefault="00722CF9" w:rsidP="0003489F">
      <w:pPr>
        <w:spacing w:after="0" w:line="240" w:lineRule="auto"/>
      </w:pPr>
      <w:r>
        <w:separator/>
      </w:r>
    </w:p>
  </w:footnote>
  <w:footnote w:type="continuationSeparator" w:id="0">
    <w:p w14:paraId="05059F28" w14:textId="77777777" w:rsidR="00722CF9" w:rsidRDefault="00722CF9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A7FC8"/>
    <w:multiLevelType w:val="hybridMultilevel"/>
    <w:tmpl w:val="FD9291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64A75"/>
    <w:multiLevelType w:val="hybridMultilevel"/>
    <w:tmpl w:val="D5BE8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A39D7"/>
    <w:multiLevelType w:val="hybridMultilevel"/>
    <w:tmpl w:val="43DC999A"/>
    <w:lvl w:ilvl="0" w:tplc="6FE4F2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6"/>
  </w:num>
  <w:num w:numId="2" w16cid:durableId="823394888">
    <w:abstractNumId w:val="4"/>
  </w:num>
  <w:num w:numId="3" w16cid:durableId="150946421">
    <w:abstractNumId w:val="38"/>
  </w:num>
  <w:num w:numId="4" w16cid:durableId="1840073805">
    <w:abstractNumId w:val="27"/>
  </w:num>
  <w:num w:numId="5" w16cid:durableId="387724406">
    <w:abstractNumId w:val="36"/>
  </w:num>
  <w:num w:numId="6" w16cid:durableId="1139762177">
    <w:abstractNumId w:val="2"/>
  </w:num>
  <w:num w:numId="7" w16cid:durableId="77408430">
    <w:abstractNumId w:val="17"/>
  </w:num>
  <w:num w:numId="8" w16cid:durableId="1616254508">
    <w:abstractNumId w:val="20"/>
  </w:num>
  <w:num w:numId="9" w16cid:durableId="179127419">
    <w:abstractNumId w:val="4"/>
    <w:lvlOverride w:ilvl="0">
      <w:startOverride w:val="1"/>
    </w:lvlOverride>
  </w:num>
  <w:num w:numId="10" w16cid:durableId="1729037943">
    <w:abstractNumId w:val="16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31"/>
  </w:num>
  <w:num w:numId="13" w16cid:durableId="1129855656">
    <w:abstractNumId w:val="40"/>
  </w:num>
  <w:num w:numId="14" w16cid:durableId="64106155">
    <w:abstractNumId w:val="18"/>
  </w:num>
  <w:num w:numId="15" w16cid:durableId="1061056452">
    <w:abstractNumId w:val="9"/>
  </w:num>
  <w:num w:numId="16" w16cid:durableId="87504430">
    <w:abstractNumId w:val="8"/>
  </w:num>
  <w:num w:numId="17" w16cid:durableId="1092512285">
    <w:abstractNumId w:val="24"/>
  </w:num>
  <w:num w:numId="18" w16cid:durableId="2018771913">
    <w:abstractNumId w:val="25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30"/>
  </w:num>
  <w:num w:numId="23" w16cid:durableId="167407031">
    <w:abstractNumId w:val="28"/>
  </w:num>
  <w:num w:numId="24" w16cid:durableId="1608464720">
    <w:abstractNumId w:val="37"/>
  </w:num>
  <w:num w:numId="25" w16cid:durableId="394012057">
    <w:abstractNumId w:val="12"/>
  </w:num>
  <w:num w:numId="26" w16cid:durableId="2071609394">
    <w:abstractNumId w:val="11"/>
  </w:num>
  <w:num w:numId="27" w16cid:durableId="1507018548">
    <w:abstractNumId w:val="26"/>
  </w:num>
  <w:num w:numId="28" w16cid:durableId="336419627">
    <w:abstractNumId w:val="23"/>
  </w:num>
  <w:num w:numId="29" w16cid:durableId="1444498181">
    <w:abstractNumId w:val="21"/>
  </w:num>
  <w:num w:numId="30" w16cid:durableId="431752148">
    <w:abstractNumId w:val="1"/>
  </w:num>
  <w:num w:numId="31" w16cid:durableId="81335810">
    <w:abstractNumId w:val="39"/>
  </w:num>
  <w:num w:numId="32" w16cid:durableId="141389562">
    <w:abstractNumId w:val="14"/>
  </w:num>
  <w:num w:numId="33" w16cid:durableId="1186288664">
    <w:abstractNumId w:val="33"/>
  </w:num>
  <w:num w:numId="34" w16cid:durableId="317391819">
    <w:abstractNumId w:val="22"/>
  </w:num>
  <w:num w:numId="35" w16cid:durableId="1268274409">
    <w:abstractNumId w:val="13"/>
  </w:num>
  <w:num w:numId="36" w16cid:durableId="1226643769">
    <w:abstractNumId w:val="32"/>
  </w:num>
  <w:num w:numId="37" w16cid:durableId="1297955016">
    <w:abstractNumId w:val="10"/>
  </w:num>
  <w:num w:numId="38" w16cid:durableId="1838180923">
    <w:abstractNumId w:val="19"/>
  </w:num>
  <w:num w:numId="39" w16cid:durableId="1922137698">
    <w:abstractNumId w:val="29"/>
  </w:num>
  <w:num w:numId="40" w16cid:durableId="630982223">
    <w:abstractNumId w:val="35"/>
  </w:num>
  <w:num w:numId="41" w16cid:durableId="1389455326">
    <w:abstractNumId w:val="5"/>
  </w:num>
  <w:num w:numId="42" w16cid:durableId="1676376525">
    <w:abstractNumId w:val="41"/>
  </w:num>
  <w:num w:numId="43" w16cid:durableId="2132703056">
    <w:abstractNumId w:val="7"/>
  </w:num>
  <w:num w:numId="44" w16cid:durableId="1668629182">
    <w:abstractNumId w:val="34"/>
  </w:num>
  <w:num w:numId="45" w16cid:durableId="1985160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921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B54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2C7C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BFB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1B29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41CED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2CF9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8BB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1A6A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48CE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29C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va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mailto:prova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2002</TotalTime>
  <Pages>38</Pages>
  <Words>3414</Words>
  <Characters>19460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CARDELLICCHIO</cp:lastModifiedBy>
  <cp:revision>172</cp:revision>
  <cp:lastPrinted>2023-07-05T13:04:00Z</cp:lastPrinted>
  <dcterms:created xsi:type="dcterms:W3CDTF">2023-07-02T13:10:00Z</dcterms:created>
  <dcterms:modified xsi:type="dcterms:W3CDTF">2023-07-09T15:45:00Z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