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42945F8" w14:textId="5BDCA1AD" w:rsidR="00804B1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23751" w:history="1">
            <w:r w:rsidR="00804B1A" w:rsidRPr="00B760A1">
              <w:rPr>
                <w:rStyle w:val="Collegamentoipertestuale"/>
                <w:noProof/>
              </w:rPr>
              <w:t>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Descrizione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E6E312E" w14:textId="0D72F5B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2" w:history="1">
            <w:r w:rsidR="00804B1A" w:rsidRPr="00B760A1">
              <w:rPr>
                <w:rStyle w:val="Collegamentoipertestuale"/>
                <w:noProof/>
              </w:rPr>
              <w:t>1.1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46195BE" w14:textId="1E5BB5E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3" w:history="1">
            <w:r w:rsidR="00804B1A" w:rsidRPr="00B760A1">
              <w:rPr>
                <w:rStyle w:val="Collegamentoipertestuale"/>
                <w:noProof/>
              </w:rPr>
              <w:t>1.2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EBA6061" w14:textId="7BF23DD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4" w:history="1">
            <w:r w:rsidR="00804B1A" w:rsidRPr="00B760A1">
              <w:rPr>
                <w:rStyle w:val="Collegamentoipertestuale"/>
                <w:noProof/>
              </w:rPr>
              <w:t>1.2.1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F105895" w14:textId="1330F4A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5" w:history="1">
            <w:r w:rsidR="00804B1A" w:rsidRPr="00B760A1">
              <w:rPr>
                <w:rStyle w:val="Collegamentoipertestuale"/>
                <w:noProof/>
              </w:rPr>
              <w:t>1.2.2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Autenticazione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12322F9" w14:textId="6970ADB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6" w:history="1">
            <w:r w:rsidR="00804B1A" w:rsidRPr="00B760A1">
              <w:rPr>
                <w:rStyle w:val="Collegamentoipertestuale"/>
                <w:noProof/>
              </w:rPr>
              <w:t>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C0171EF" w14:textId="164DB5C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7" w:history="1">
            <w:r w:rsidR="00804B1A" w:rsidRPr="00B760A1">
              <w:rPr>
                <w:rStyle w:val="Collegamentoipertestuale"/>
                <w:noProof/>
              </w:rPr>
              <w:t>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Use Case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E7CE8F7" w14:textId="7C5342B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8" w:history="1">
            <w:r w:rsidR="00804B1A" w:rsidRPr="00B760A1">
              <w:rPr>
                <w:rStyle w:val="Collegamentoipertestuale"/>
                <w:noProof/>
              </w:rPr>
              <w:t>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Storie utente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023168" w14:textId="10A6528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9" w:history="1">
            <w:r w:rsidR="00804B1A" w:rsidRPr="00B760A1">
              <w:rPr>
                <w:rStyle w:val="Collegamentoipertestuale"/>
                <w:noProof/>
              </w:rPr>
              <w:t>2.3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Scenari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42E4F47" w14:textId="47BC40D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0" w:history="1">
            <w:r w:rsidR="00804B1A" w:rsidRPr="00B760A1">
              <w:rPr>
                <w:rStyle w:val="Collegamentoipertestuale"/>
                <w:noProof/>
              </w:rPr>
              <w:t>2.4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Glossario dei termini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FA4313B" w14:textId="1BEA1683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1" w:history="1">
            <w:r w:rsidR="00804B1A" w:rsidRPr="00B760A1">
              <w:rPr>
                <w:rStyle w:val="Collegamentoipertestuale"/>
                <w:noProof/>
              </w:rPr>
              <w:t>2.5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Diagrammi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901877D" w14:textId="1C28B81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2" w:history="1">
            <w:r w:rsidR="00804B1A" w:rsidRPr="00B760A1">
              <w:rPr>
                <w:rStyle w:val="Collegamentoipertestuale"/>
                <w:noProof/>
              </w:rPr>
              <w:t>2.5.1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AB7A533" w14:textId="0B7A392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3" w:history="1">
            <w:r w:rsidR="00804B1A" w:rsidRPr="00B760A1">
              <w:rPr>
                <w:rStyle w:val="Collegamentoipertestuale"/>
                <w:noProof/>
              </w:rPr>
              <w:t>2.5.2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2494063" w14:textId="346B14B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4" w:history="1">
            <w:r w:rsidR="00804B1A" w:rsidRPr="00B760A1">
              <w:rPr>
                <w:rStyle w:val="Collegamentoipertestuale"/>
                <w:noProof/>
              </w:rPr>
              <w:t>2.5.3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F37EBE9" w14:textId="218024C6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5" w:history="1">
            <w:r w:rsidR="00804B1A" w:rsidRPr="00B760A1">
              <w:rPr>
                <w:rStyle w:val="Collegamentoipertestuale"/>
                <w:noProof/>
              </w:rPr>
              <w:t>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Progettazione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F620A3B" w14:textId="4E2632E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6" w:history="1">
            <w:r w:rsidR="00804B1A" w:rsidRPr="00B760A1">
              <w:rPr>
                <w:rStyle w:val="Collegamentoipertestuale"/>
                <w:noProof/>
              </w:rPr>
              <w:t>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Component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F2F694E" w14:textId="7F26AAE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7" w:history="1">
            <w:r w:rsidR="00804B1A" w:rsidRPr="00B760A1">
              <w:rPr>
                <w:rStyle w:val="Collegamentoipertestuale"/>
                <w:noProof/>
              </w:rPr>
              <w:t>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Module Structures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8E79027" w14:textId="45FAEE05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8" w:history="1">
            <w:r w:rsidR="00804B1A" w:rsidRPr="00B760A1">
              <w:rPr>
                <w:rStyle w:val="Collegamentoipertestuale"/>
                <w:noProof/>
              </w:rPr>
              <w:t>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92188F" w14:textId="4E2CF9A4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9" w:history="1">
            <w:r w:rsidR="00804B1A" w:rsidRPr="00B760A1">
              <w:rPr>
                <w:rStyle w:val="Collegamentoipertestuale"/>
                <w:noProof/>
              </w:rPr>
              <w:t>3.3.1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DC5117A" w14:textId="5B5BE76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0" w:history="1">
            <w:r w:rsidR="00804B1A" w:rsidRPr="00B760A1">
              <w:rPr>
                <w:rStyle w:val="Collegamentoipertestuale"/>
                <w:noProof/>
              </w:rPr>
              <w:t>3.3.2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C3C1B88" w14:textId="74D3AD0E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1" w:history="1">
            <w:r w:rsidR="00804B1A" w:rsidRPr="00B760A1">
              <w:rPr>
                <w:rStyle w:val="Collegamentoipertestuale"/>
                <w:noProof/>
              </w:rPr>
              <w:t>3.3.3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8F922AD" w14:textId="43F0C49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2" w:history="1">
            <w:r w:rsidR="00804B1A" w:rsidRPr="00B760A1">
              <w:rPr>
                <w:rStyle w:val="Collegamentoipertestuale"/>
                <w:noProof/>
              </w:rPr>
              <w:t>3.3.4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8B3FA66" w14:textId="4A34A54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3" w:history="1">
            <w:r w:rsidR="00804B1A" w:rsidRPr="00B760A1">
              <w:rPr>
                <w:rStyle w:val="Collegamentoipertestuale"/>
                <w:noProof/>
              </w:rPr>
              <w:t>3.3.5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Generazione del path della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B99F3B3" w14:textId="5CB41C5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4" w:history="1">
            <w:r w:rsidR="00804B1A" w:rsidRPr="00B760A1">
              <w:rPr>
                <w:rStyle w:val="Collegamentoipertestuale"/>
                <w:noProof/>
              </w:rPr>
              <w:t>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C26C8EF" w14:textId="36DD013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5" w:history="1">
            <w:r w:rsidR="00804B1A" w:rsidRPr="00B760A1">
              <w:rPr>
                <w:rStyle w:val="Collegamentoipertestuale"/>
                <w:noProof/>
              </w:rPr>
              <w:t>3.4.1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F7476C" w14:textId="664B15F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6" w:history="1">
            <w:r w:rsidR="00804B1A" w:rsidRPr="00B760A1">
              <w:rPr>
                <w:rStyle w:val="Collegamentoipertestuale"/>
                <w:noProof/>
              </w:rPr>
              <w:t>3.4.2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Registrazione di un amministratore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77BE8D4" w14:textId="2D7D0966" w:rsidR="00804B1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7" w:history="1"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79FEAC1" w14:textId="3409EFEC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8" w:history="1">
            <w:r w:rsidR="00804B1A" w:rsidRPr="00B760A1">
              <w:rPr>
                <w:rStyle w:val="Collegamentoipertestuale"/>
                <w:noProof/>
              </w:rPr>
              <w:t>3.4.3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CFDAA82" w14:textId="7D63174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9" w:history="1">
            <w:r w:rsidR="00804B1A" w:rsidRPr="00B760A1">
              <w:rPr>
                <w:rStyle w:val="Collegamentoipertestuale"/>
                <w:noProof/>
                <w:lang w:val="en-GB"/>
              </w:rPr>
              <w:t>3.4.4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830023" w14:textId="6923FACB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0" w:history="1">
            <w:r w:rsidR="00804B1A" w:rsidRPr="00B760A1">
              <w:rPr>
                <w:rStyle w:val="Collegamentoipertestuale"/>
                <w:noProof/>
              </w:rPr>
              <w:t>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Test API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EA9206C" w14:textId="703E15F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1" w:history="1">
            <w:r w:rsidR="00804B1A" w:rsidRPr="00B760A1">
              <w:rPr>
                <w:rStyle w:val="Collegamentoipertestuale"/>
                <w:noProof/>
              </w:rPr>
              <w:t>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Home Page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4DA3AD" w14:textId="436C0BB9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2" w:history="1">
            <w:r w:rsidR="00804B1A" w:rsidRPr="00B760A1">
              <w:rPr>
                <w:rStyle w:val="Collegamentoipertestuale"/>
                <w:noProof/>
              </w:rPr>
              <w:t>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8D18E3" w14:textId="3AD6FEB4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3" w:history="1">
            <w:r w:rsidR="00804B1A" w:rsidRPr="00B760A1">
              <w:rPr>
                <w:rStyle w:val="Collegamentoipertestuale"/>
                <w:noProof/>
              </w:rPr>
              <w:t>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008BD0" w14:textId="580E7E3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4" w:history="1">
            <w:r w:rsidR="00804B1A" w:rsidRPr="00B760A1">
              <w:rPr>
                <w:rStyle w:val="Collegamentoipertestuale"/>
                <w:noProof/>
              </w:rPr>
              <w:t>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00921D" w14:textId="010584D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5" w:history="1">
            <w:r w:rsidR="00804B1A" w:rsidRPr="00B760A1">
              <w:rPr>
                <w:rStyle w:val="Collegamentoipertestuale"/>
                <w:noProof/>
              </w:rPr>
              <w:t>4.5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AF23D6C" w14:textId="6FFC62DA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6" w:history="1">
            <w:r w:rsidR="00804B1A" w:rsidRPr="00B760A1">
              <w:rPr>
                <w:rStyle w:val="Collegamentoipertestuale"/>
                <w:noProof/>
              </w:rPr>
              <w:t>4.6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A2B3EBD" w14:textId="00B1281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7" w:history="1">
            <w:r w:rsidR="00804B1A" w:rsidRPr="00B760A1">
              <w:rPr>
                <w:rStyle w:val="Collegamentoipertestuale"/>
                <w:noProof/>
              </w:rPr>
              <w:t>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Guida all’installazione ed utilizzo del componente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62E5C4A" w14:textId="08129EB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20A8F">
      <w:pPr>
        <w:pStyle w:val="Titolo1"/>
      </w:pPr>
      <w:bookmarkStart w:id="0" w:name="_Toc139623751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A07AFC">
      <w:pPr>
        <w:pStyle w:val="Titolo2"/>
      </w:pPr>
      <w:bookmarkStart w:id="1" w:name="_Toc139623752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7411AF">
      <w:pPr>
        <w:pStyle w:val="Titolo2"/>
      </w:pPr>
      <w:bookmarkStart w:id="2" w:name="_Toc139623753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9A5DFC">
      <w:pPr>
        <w:pStyle w:val="Titolo3"/>
      </w:pPr>
      <w:bookmarkStart w:id="3" w:name="_Toc139623754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D31AA4">
      <w:pPr>
        <w:pStyle w:val="Titolo3"/>
        <w:jc w:val="both"/>
      </w:pPr>
      <w:bookmarkStart w:id="4" w:name="_Toc139623755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20A8F">
      <w:pPr>
        <w:pStyle w:val="Titolo1"/>
      </w:pPr>
      <w:bookmarkStart w:id="5" w:name="_Toc139623756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9D5223">
      <w:pPr>
        <w:pStyle w:val="Titolo2"/>
      </w:pPr>
      <w:bookmarkStart w:id="6" w:name="_Toc139623757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15DBA9B3" w:rsidR="00DB0DEE" w:rsidRPr="00DB0DEE" w:rsidRDefault="00DB0DEE" w:rsidP="00DB0DEE">
      <w:r>
        <w:rPr>
          <w:noProof/>
        </w:rPr>
        <w:drawing>
          <wp:inline distT="0" distB="0" distL="0" distR="0" wp14:anchorId="2709FEB0" wp14:editId="66A5D87A">
            <wp:extent cx="5257800" cy="4648200"/>
            <wp:effectExtent l="0" t="0" r="0" b="0"/>
            <wp:docPr id="102248307" name="Immagine 1" descr="Immagine che contiene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307" name="Immagine 1" descr="Immagine che contiene diagramma, linea,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675A944E" w14:textId="71A13819" w:rsidR="009A5DFC" w:rsidRDefault="009A5DFC" w:rsidP="009A5DFC">
      <w:pPr>
        <w:pStyle w:val="Titolo2"/>
      </w:pPr>
      <w:bookmarkStart w:id="7" w:name="_Toc139623758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140F15">
      <w:pPr>
        <w:pStyle w:val="Titolo2"/>
      </w:pPr>
      <w:bookmarkStart w:id="8" w:name="_Toc139623759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C61A65">
      <w:pPr>
        <w:pStyle w:val="Titolo3"/>
      </w:pPr>
      <w:proofErr w:type="spellStart"/>
      <w:r>
        <w:t>Registration</w:t>
      </w:r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654AE3EA" w:rsidR="00140F15" w:rsidRDefault="00662788" w:rsidP="00140F15">
            <w:r>
              <w:t>L’amministratore non deve essere già registrato.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1D147B15" w:rsidR="00140F15" w:rsidRDefault="00662788" w:rsidP="00140F15">
            <w:r>
              <w:t>L’amministratore può autenticarsi.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10617A81" w:rsidR="00140F15" w:rsidRDefault="001E4509" w:rsidP="00140F15">
            <w:r>
              <w:t xml:space="preserve">La registrazione fallisce se l’e-mail inserita è già stata usata.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0FC607A3" w:rsidR="001E4509" w:rsidRDefault="001E4509" w:rsidP="00140F15">
      <w:r>
        <w:t>Scenario per il caso d’uso Upload.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C61A65">
      <w:pPr>
        <w:pStyle w:val="Titolo3"/>
      </w:pPr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1F942F5F" w:rsidR="00662788" w:rsidRDefault="001E4509" w:rsidP="00140F15">
      <w:r>
        <w:t>Scenario per il caso d’uso 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3658E9">
      <w:pPr>
        <w:pStyle w:val="Titolo2"/>
      </w:pPr>
      <w:bookmarkStart w:id="9" w:name="_Toc139623760"/>
      <w:r>
        <w:lastRenderedPageBreak/>
        <w:t>Glossario</w:t>
      </w:r>
      <w:r w:rsidR="0044236F">
        <w:t xml:space="preserve"> dei termini</w:t>
      </w:r>
      <w:bookmarkEnd w:id="9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44236F">
      <w:pPr>
        <w:pStyle w:val="Titolo2"/>
      </w:pPr>
      <w:bookmarkStart w:id="10" w:name="_Toc139623761"/>
      <w:r>
        <w:t>Diagrammi di analisi</w:t>
      </w:r>
      <w:bookmarkEnd w:id="10"/>
    </w:p>
    <w:p w14:paraId="6F3ED257" w14:textId="77777777" w:rsidR="009C7754" w:rsidRDefault="009C7754" w:rsidP="009C7754"/>
    <w:p w14:paraId="390355FC" w14:textId="02131460" w:rsidR="009C7754" w:rsidRDefault="009C7754" w:rsidP="009C7754">
      <w:pPr>
        <w:pStyle w:val="Titolo3"/>
      </w:pPr>
      <w:bookmarkStart w:id="11" w:name="_Toc139623762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1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67413ACE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classiUT</w:t>
      </w:r>
      <w:proofErr w:type="spellEnd"/>
    </w:p>
    <w:p w14:paraId="4C79D038" w14:textId="77777777" w:rsidR="00E15A6A" w:rsidRDefault="00E15A6A">
      <w:r>
        <w:br w:type="page"/>
      </w:r>
    </w:p>
    <w:p w14:paraId="16E84239" w14:textId="77777777" w:rsidR="00E15A6A" w:rsidRDefault="00E15A6A" w:rsidP="009C7754"/>
    <w:p w14:paraId="4D6FF642" w14:textId="7005E5B1" w:rsidR="00A4533E" w:rsidRDefault="00A4533E" w:rsidP="00A4533E">
      <w:pPr>
        <w:pStyle w:val="Titolo3"/>
      </w:pPr>
      <w:bookmarkStart w:id="12" w:name="_Toc139623763"/>
      <w:proofErr w:type="spellStart"/>
      <w:r w:rsidRPr="00A4533E"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2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</w:t>
      </w:r>
      <w:proofErr w:type="spellStart"/>
      <w:r w:rsidR="00D112A6">
        <w:t>classeUT</w:t>
      </w:r>
      <w:proofErr w:type="spellEnd"/>
      <w:r w:rsidR="00D112A6">
        <w:t>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</w:t>
      </w:r>
      <w:proofErr w:type="spellStart"/>
      <w:r w:rsidR="00C82B17">
        <w:t>classeUT</w:t>
      </w:r>
      <w:proofErr w:type="spellEnd"/>
      <w:r w:rsidR="00C82B17">
        <w:t xml:space="preserve">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A4533E">
      <w:pPr>
        <w:pStyle w:val="Titolo3"/>
      </w:pPr>
      <w:bookmarkStart w:id="13" w:name="_Toc139623764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3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</w:t>
      </w:r>
      <w:proofErr w:type="spellStart"/>
      <w:r w:rsidR="00C957A3">
        <w:t>relativo</w:t>
      </w:r>
      <w:proofErr w:type="spellEnd"/>
      <w:r w:rsidR="00C957A3">
        <w:t xml:space="preserve"> al caso d’uso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</w:t>
      </w:r>
      <w:proofErr w:type="spellStart"/>
      <w:r>
        <w:t>classeUT</w:t>
      </w:r>
      <w:proofErr w:type="spellEnd"/>
      <w:r>
        <w:t>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20A8F">
      <w:pPr>
        <w:pStyle w:val="Titolo1"/>
      </w:pPr>
      <w:bookmarkStart w:id="14" w:name="_Toc139623765"/>
      <w:r>
        <w:lastRenderedPageBreak/>
        <w:t>Progettazione</w:t>
      </w:r>
      <w:bookmarkEnd w:id="14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6A14C5B9" w:rsidR="008D0938" w:rsidRDefault="00C74C85" w:rsidP="00C74C85">
            <w:r>
              <w:t>Spring Web – Spring Security</w:t>
            </w:r>
          </w:p>
        </w:tc>
        <w:tc>
          <w:tcPr>
            <w:tcW w:w="4814" w:type="dxa"/>
            <w:vAlign w:val="center"/>
          </w:tcPr>
          <w:p w14:paraId="4E9147D1" w14:textId="4D7BB23D" w:rsidR="008D0938" w:rsidRDefault="00C74C85" w:rsidP="00C74C85">
            <w:r>
              <w:t>Supporto all’autenticazione degli amministratori.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6046F8">
      <w:pPr>
        <w:pStyle w:val="Titolo2"/>
      </w:pPr>
      <w:bookmarkStart w:id="15" w:name="_Toc139623766"/>
      <w:r>
        <w:lastRenderedPageBreak/>
        <w:t xml:space="preserve">Component </w:t>
      </w:r>
      <w:proofErr w:type="spellStart"/>
      <w:r>
        <w:t>Diagram</w:t>
      </w:r>
      <w:bookmarkEnd w:id="15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0321B55D">
            <wp:simplePos x="0" y="0"/>
            <wp:positionH relativeFrom="column">
              <wp:posOffset>-397799</wp:posOffset>
            </wp:positionH>
            <wp:positionV relativeFrom="paragraph">
              <wp:posOffset>107315</wp:posOffset>
            </wp:positionV>
            <wp:extent cx="7016965" cy="3041073"/>
            <wp:effectExtent l="0" t="0" r="0" b="6985"/>
            <wp:wrapTight wrapText="bothSides">
              <wp:wrapPolygon edited="0">
                <wp:start x="13077" y="0"/>
                <wp:lineTo x="13077" y="2706"/>
                <wp:lineTo x="17241" y="4330"/>
                <wp:lineTo x="18414" y="4330"/>
                <wp:lineTo x="2052" y="5818"/>
                <wp:lineTo x="2052" y="8254"/>
                <wp:lineTo x="6451" y="8660"/>
                <wp:lineTo x="6451" y="11095"/>
                <wp:lineTo x="8093" y="12990"/>
                <wp:lineTo x="0" y="14478"/>
                <wp:lineTo x="0" y="17590"/>
                <wp:lineTo x="3225" y="19485"/>
                <wp:lineTo x="3225" y="19620"/>
                <wp:lineTo x="8093" y="21514"/>
                <wp:lineTo x="8327" y="21514"/>
                <wp:lineTo x="8562" y="21514"/>
                <wp:lineTo x="21522" y="21514"/>
                <wp:lineTo x="21522" y="20567"/>
                <wp:lineTo x="16948" y="19485"/>
                <wp:lineTo x="17006" y="15155"/>
                <wp:lineTo x="18179" y="13125"/>
                <wp:lineTo x="18121" y="8660"/>
                <wp:lineTo x="20408" y="8660"/>
                <wp:lineTo x="21170" y="8119"/>
                <wp:lineTo x="21229" y="5548"/>
                <wp:lineTo x="20935" y="5277"/>
                <wp:lineTo x="18707" y="4330"/>
                <wp:lineTo x="19352" y="4330"/>
                <wp:lineTo x="21522" y="2706"/>
                <wp:lineTo x="21522" y="541"/>
                <wp:lineTo x="21346" y="0"/>
                <wp:lineTo x="13077" y="0"/>
              </wp:wrapPolygon>
            </wp:wrapTight>
            <wp:docPr id="941783382" name="Immagine 2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 descr="Immagine che contiene testo, schermata, Carattere, diagramm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965" cy="304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1EFF07BD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FC3479">
      <w:pPr>
        <w:pStyle w:val="Titolo2"/>
      </w:pPr>
      <w:bookmarkStart w:id="16" w:name="_Toc139623767"/>
      <w:r>
        <w:lastRenderedPageBreak/>
        <w:t xml:space="preserve">Module </w:t>
      </w:r>
      <w:proofErr w:type="spellStart"/>
      <w:r>
        <w:t>Structures</w:t>
      </w:r>
      <w:bookmarkEnd w:id="16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A61E6">
      <w:pPr>
        <w:pStyle w:val="Titolo2"/>
      </w:pPr>
      <w:bookmarkStart w:id="17" w:name="_Toc139623768"/>
      <w:r>
        <w:lastRenderedPageBreak/>
        <w:t>Requisiti specifici</w:t>
      </w:r>
      <w:bookmarkEnd w:id="17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2D1082">
      <w:pPr>
        <w:pStyle w:val="Titolo3"/>
      </w:pPr>
      <w:bookmarkStart w:id="18" w:name="_Toc139623769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18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4E6A223D">
            <wp:simplePos x="0" y="0"/>
            <wp:positionH relativeFrom="column">
              <wp:posOffset>-533400</wp:posOffset>
            </wp:positionH>
            <wp:positionV relativeFrom="paragraph">
              <wp:posOffset>165100</wp:posOffset>
            </wp:positionV>
            <wp:extent cx="7219950" cy="6422146"/>
            <wp:effectExtent l="0" t="0" r="0" b="0"/>
            <wp:wrapNone/>
            <wp:docPr id="846717329" name="Immagine 4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 descr="Immagine che contiene testo, schermata, diagramma, Parallel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577C6">
      <w:pPr>
        <w:pStyle w:val="Titolo3"/>
      </w:pPr>
      <w:bookmarkStart w:id="19" w:name="_Toc139623770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19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674791">
      <w:pPr>
        <w:pStyle w:val="Titolo3"/>
      </w:pPr>
      <w:bookmarkStart w:id="20" w:name="_Toc139623771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0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674791">
      <w:pPr>
        <w:pStyle w:val="Titolo3"/>
      </w:pPr>
      <w:bookmarkStart w:id="21" w:name="_Toc139623772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1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720D1E18">
            <wp:simplePos x="0" y="0"/>
            <wp:positionH relativeFrom="column">
              <wp:posOffset>369570</wp:posOffset>
            </wp:positionH>
            <wp:positionV relativeFrom="paragraph">
              <wp:posOffset>434975</wp:posOffset>
            </wp:positionV>
            <wp:extent cx="5772150" cy="6828790"/>
            <wp:effectExtent l="0" t="0" r="0" b="0"/>
            <wp:wrapTopAndBottom/>
            <wp:docPr id="157016552" name="Immagine 12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 descr="Immagine che contiene schermata, testo, diagramm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lastRenderedPageBreak/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3B56E3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0F5288">
      <w:pPr>
        <w:pStyle w:val="Titolo3"/>
      </w:pPr>
      <w:bookmarkStart w:id="22" w:name="_Toc139623773"/>
      <w:r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2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3811D1">
      <w:pPr>
        <w:pStyle w:val="Titolo2"/>
      </w:pPr>
      <w:bookmarkStart w:id="23" w:name="_Toc139623774"/>
      <w:r>
        <w:lastRenderedPageBreak/>
        <w:t>Requisiti aggiuntivi</w:t>
      </w:r>
      <w:bookmarkEnd w:id="23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23D62">
      <w:pPr>
        <w:pStyle w:val="Titolo3"/>
      </w:pPr>
      <w:bookmarkStart w:id="24" w:name="_Toc139623775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4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A06794">
      <w:pPr>
        <w:pStyle w:val="Titolo3"/>
      </w:pPr>
      <w:bookmarkStart w:id="25" w:name="_Toc139623776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A06794">
      <w:pPr>
        <w:pStyle w:val="Titolo3"/>
        <w:numPr>
          <w:ilvl w:val="0"/>
          <w:numId w:val="0"/>
        </w:numPr>
        <w:ind w:left="720" w:hanging="720"/>
      </w:pPr>
      <w:bookmarkStart w:id="26" w:name="_Toc139623777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FE53C9">
      <w:pPr>
        <w:pStyle w:val="Titolo3"/>
      </w:pPr>
      <w:bookmarkStart w:id="27" w:name="_Toc139623778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27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940D14">
      <w:pPr>
        <w:pStyle w:val="Titolo3"/>
        <w:rPr>
          <w:lang w:val="en-GB"/>
        </w:rPr>
      </w:pPr>
      <w:bookmarkStart w:id="28" w:name="_Toc139623779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28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4B61D2D6">
            <wp:simplePos x="0" y="0"/>
            <wp:positionH relativeFrom="column">
              <wp:posOffset>-24552</wp:posOffset>
            </wp:positionH>
            <wp:positionV relativeFrom="paragraph">
              <wp:posOffset>296545</wp:posOffset>
            </wp:positionV>
            <wp:extent cx="6398895" cy="3034131"/>
            <wp:effectExtent l="0" t="0" r="1905" b="0"/>
            <wp:wrapTopAndBottom/>
            <wp:docPr id="1153522470" name="Immagine 19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 descr="Immagine che contiene testo, schermata, diagramma, linea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03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14AEA" w14:textId="71EA8607" w:rsidR="008F5DEE" w:rsidRDefault="008F5DEE" w:rsidP="008F5DEE"/>
    <w:p w14:paraId="4D24B979" w14:textId="77777777" w:rsidR="008F5DEE" w:rsidRDefault="008F5DEE">
      <w:r>
        <w:br w:type="page"/>
      </w:r>
    </w:p>
    <w:p w14:paraId="7F0D3D11" w14:textId="1F217A1F" w:rsidR="008F5DEE" w:rsidRDefault="002F77B8" w:rsidP="008F5DEE">
      <w:pPr>
        <w:pStyle w:val="Titolo1"/>
      </w:pPr>
      <w:bookmarkStart w:id="29" w:name="_Toc139623780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29"/>
    </w:p>
    <w:p w14:paraId="6145E384" w14:textId="1C91AB6A" w:rsidR="00B6056E" w:rsidRDefault="00F44319" w:rsidP="00B6056E">
      <w:r>
        <w:t xml:space="preserve">Di seguito sono riportati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B6056E">
      <w:pPr>
        <w:pStyle w:val="Titolo2"/>
      </w:pPr>
      <w:bookmarkStart w:id="30" w:name="_Toc139623781"/>
      <w:r>
        <w:t>Home Page</w:t>
      </w:r>
      <w:bookmarkEnd w:id="30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00B69B14" w14:textId="5C644DB3" w:rsidR="00496DA4" w:rsidRDefault="004064DD" w:rsidP="008F5DEE">
      <w:r>
        <w:t>Permette di accedere all</w:t>
      </w:r>
      <w:r w:rsidR="009E3402">
        <w:t>a pagina</w:t>
      </w:r>
      <w:r>
        <w:t xml:space="preserve"> di registrazione cliccando in alto a sinistra su </w:t>
      </w:r>
      <w:r w:rsidR="00995A2B">
        <w:t>“</w:t>
      </w:r>
      <w:proofErr w:type="spellStart"/>
      <w:r>
        <w:t>Register</w:t>
      </w:r>
      <w:proofErr w:type="spellEnd"/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3CF1CCC9" w:rsidR="00FE2547" w:rsidRPr="00AF016D" w:rsidRDefault="00AF016D" w:rsidP="00F44319">
      <w:pPr>
        <w:jc w:val="center"/>
        <w:rPr>
          <w:i/>
          <w:iCs/>
          <w:sz w:val="16"/>
          <w:szCs w:val="16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698A942A">
            <wp:simplePos x="0" y="0"/>
            <wp:positionH relativeFrom="column">
              <wp:posOffset>858339</wp:posOffset>
            </wp:positionH>
            <wp:positionV relativeFrom="paragraph">
              <wp:posOffset>275318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8D"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79486AC1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1DBED4AE" w:rsidR="00F33130" w:rsidRPr="00AF016D" w:rsidRDefault="00FE2547" w:rsidP="00AF016D">
      <w:pPr>
        <w:jc w:val="center"/>
        <w:rPr>
          <w:lang w:val="en-GB"/>
        </w:rPr>
      </w:pPr>
      <w:r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B6056E">
      <w:pPr>
        <w:pStyle w:val="Titolo2"/>
      </w:pPr>
      <w:bookmarkStart w:id="31" w:name="_Toc139623782"/>
      <w:r>
        <w:t>Registrazione</w:t>
      </w:r>
      <w:bookmarkEnd w:id="31"/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3042FB" w14:paraId="7AA32075" w14:textId="5DD6E25F" w:rsidTr="00C61A65">
        <w:tc>
          <w:tcPr>
            <w:tcW w:w="3072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72FD86E7" w14:textId="322AC4FE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17B75152" w14:textId="3274C4E8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3042FB" w14:paraId="78114120" w14:textId="6EB78576" w:rsidTr="00C61A65">
        <w:tc>
          <w:tcPr>
            <w:tcW w:w="3072" w:type="dxa"/>
            <w:vAlign w:val="center"/>
          </w:tcPr>
          <w:p w14:paraId="5F210F75" w14:textId="77777777" w:rsidR="003042FB" w:rsidRDefault="003042FB" w:rsidP="0097224A">
            <w:pPr>
              <w:jc w:val="center"/>
            </w:pPr>
          </w:p>
        </w:tc>
        <w:tc>
          <w:tcPr>
            <w:tcW w:w="3302" w:type="dxa"/>
            <w:vAlign w:val="center"/>
          </w:tcPr>
          <w:p w14:paraId="125ADC17" w14:textId="77777777" w:rsidR="003042FB" w:rsidRDefault="003042FB" w:rsidP="0097224A">
            <w:pPr>
              <w:jc w:val="center"/>
            </w:pPr>
          </w:p>
        </w:tc>
        <w:tc>
          <w:tcPr>
            <w:tcW w:w="3254" w:type="dxa"/>
          </w:tcPr>
          <w:p w14:paraId="1187F56F" w14:textId="77777777" w:rsidR="003042FB" w:rsidRDefault="003042FB" w:rsidP="0097224A">
            <w:pPr>
              <w:jc w:val="center"/>
            </w:pPr>
          </w:p>
        </w:tc>
      </w:tr>
    </w:tbl>
    <w:p w14:paraId="4E75AD44" w14:textId="77777777" w:rsidR="00C61A65" w:rsidRDefault="00C61A65" w:rsidP="00AA728D"/>
    <w:p w14:paraId="215E00FA" w14:textId="3CBA3450" w:rsidR="00AA728D" w:rsidRDefault="00AA728D" w:rsidP="00AA728D">
      <w:r>
        <w:t xml:space="preserve">L’API di registrazione è accessibile tramite GET all’URL: </w:t>
      </w:r>
      <w:hyperlink r:id="rId31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0EE57DA4" w14:textId="77777777" w:rsidR="00190989" w:rsidRDefault="00AA728D" w:rsidP="00AA728D">
      <w:r>
        <w:t xml:space="preserve">Richiede i seguenti parametri: </w:t>
      </w:r>
    </w:p>
    <w:p w14:paraId="76528312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nome</w:t>
      </w:r>
    </w:p>
    <w:p w14:paraId="7A28866A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cognome</w:t>
      </w:r>
    </w:p>
    <w:p w14:paraId="67A0D593" w14:textId="3ADE3874" w:rsidR="00190989" w:rsidRDefault="00AA728D" w:rsidP="00190989">
      <w:pPr>
        <w:pStyle w:val="Paragrafoelenco"/>
        <w:numPr>
          <w:ilvl w:val="0"/>
          <w:numId w:val="41"/>
        </w:numPr>
      </w:pPr>
      <w:r>
        <w:t>e-mail</w:t>
      </w:r>
    </w:p>
    <w:p w14:paraId="2E5836BC" w14:textId="202E48C3" w:rsidR="00AA728D" w:rsidRDefault="00AA728D" w:rsidP="00190989">
      <w:pPr>
        <w:pStyle w:val="Paragrafoelenco"/>
        <w:numPr>
          <w:ilvl w:val="0"/>
          <w:numId w:val="41"/>
        </w:numPr>
      </w:pPr>
      <w:r>
        <w:t>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2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4B1F11FF" w14:textId="7771222F" w:rsidR="00AA728D" w:rsidRDefault="00AA728D" w:rsidP="00AA728D">
      <w:r>
        <w:t>Se si è già registrati è possibile accedere direttamente al</w:t>
      </w:r>
      <w:r w:rsidR="00C61A65">
        <w:t>la pagina</w:t>
      </w:r>
      <w:r>
        <w:t xml:space="preserve"> di login cliccando su “Login </w:t>
      </w:r>
      <w:proofErr w:type="spellStart"/>
      <w:r>
        <w:t>here</w:t>
      </w:r>
      <w:proofErr w:type="spellEnd"/>
      <w:r>
        <w:t>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B6056E">
      <w:pPr>
        <w:pStyle w:val="Titolo2"/>
      </w:pPr>
      <w:bookmarkStart w:id="32" w:name="_Toc139623783"/>
      <w:r>
        <w:lastRenderedPageBreak/>
        <w:t>Login</w:t>
      </w:r>
      <w:bookmarkEnd w:id="32"/>
    </w:p>
    <w:p w14:paraId="7E4987B7" w14:textId="77777777" w:rsidR="00995A2B" w:rsidRDefault="00995A2B" w:rsidP="00995A2B"/>
    <w:p w14:paraId="6887B304" w14:textId="13AD8C0C" w:rsidR="00AA728D" w:rsidRDefault="00AA728D" w:rsidP="00AA728D">
      <w:r>
        <w:t xml:space="preserve">L’API di login è accessibile all’URL: </w:t>
      </w:r>
      <w:hyperlink r:id="rId36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lastRenderedPageBreak/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44FA50C0" w14:textId="5798D228" w:rsidR="00B6056E" w:rsidRDefault="00E0033F" w:rsidP="00B6056E">
      <w:pPr>
        <w:pStyle w:val="Titolo2"/>
      </w:pPr>
      <w:bookmarkStart w:id="33" w:name="_Toc139623784"/>
      <w:r w:rsidRPr="00E0033F">
        <w:t>Upload di una Classe Under Test</w:t>
      </w:r>
      <w:bookmarkEnd w:id="33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 xml:space="preserve">upload di una </w:t>
      </w:r>
      <w:proofErr w:type="spellStart"/>
      <w:r w:rsidR="00611BFE">
        <w:t>classeUT</w:t>
      </w:r>
      <w:proofErr w:type="spellEnd"/>
      <w:r>
        <w:t xml:space="preserve"> è accessibile all’URL:</w:t>
      </w:r>
      <w:r w:rsidR="008D023B">
        <w:t xml:space="preserve"> </w:t>
      </w:r>
      <w:hyperlink r:id="rId40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 xml:space="preserve">Richiede i seguenti parametri: il file della </w:t>
      </w:r>
      <w:proofErr w:type="spellStart"/>
      <w:r>
        <w:t>classeUT</w:t>
      </w:r>
      <w:proofErr w:type="spellEnd"/>
      <w:r>
        <w:t xml:space="preserve">, la complessità </w:t>
      </w:r>
      <w:proofErr w:type="spellStart"/>
      <w:r>
        <w:t>ciclomatica</w:t>
      </w:r>
      <w:proofErr w:type="spellEnd"/>
      <w:r>
        <w:t xml:space="preserve">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 w:rsidR="00031D7E">
        <w:t xml:space="preserve"> </w:t>
      </w:r>
      <w:hyperlink r:id="rId41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proofErr w:type="spellStart"/>
      <w:r w:rsidR="00C50CAA"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lastRenderedPageBreak/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t xml:space="preserve">L’API che si occupa dell’effettivo caricamento della </w:t>
      </w:r>
      <w:proofErr w:type="spellStart"/>
      <w:r>
        <w:t>classeUT</w:t>
      </w:r>
      <w:proofErr w:type="spellEnd"/>
      <w:r>
        <w:t xml:space="preserve"> è accessibile all’URL:</w:t>
      </w:r>
      <w:r w:rsidRPr="00CC68E9">
        <w:t xml:space="preserve"> </w:t>
      </w:r>
      <w:hyperlink r:id="rId45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B6056E">
      <w:pPr>
        <w:pStyle w:val="Titolo2"/>
      </w:pPr>
      <w:bookmarkStart w:id="34" w:name="_Toc139623785"/>
      <w:r w:rsidRPr="00E0033F">
        <w:t>Visualizzazione della lista delle Classi disponibili</w:t>
      </w:r>
      <w:bookmarkEnd w:id="34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47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6345BB2" w14:textId="77777777" w:rsidR="00511222" w:rsidRDefault="00511222" w:rsidP="00830958"/>
    <w:p w14:paraId="5622A20B" w14:textId="0DB79D57" w:rsidR="00830958" w:rsidRPr="00830958" w:rsidRDefault="00E0033F" w:rsidP="00830958">
      <w:pPr>
        <w:pStyle w:val="Titolo2"/>
      </w:pPr>
      <w:bookmarkStart w:id="35" w:name="_Toc139623786"/>
      <w:r w:rsidRPr="00E0033F">
        <w:t>Download del file di una Class Under Test</w:t>
      </w:r>
      <w:bookmarkEnd w:id="35"/>
    </w:p>
    <w:p w14:paraId="1CC66D97" w14:textId="77777777" w:rsidR="00B6056E" w:rsidRDefault="00B6056E" w:rsidP="00B6056E"/>
    <w:p w14:paraId="7EF473F2" w14:textId="77777777" w:rsidR="00951CE3" w:rsidRDefault="00511222" w:rsidP="00B6056E">
      <w:r>
        <w:t xml:space="preserve">L’API per il download del file di una </w:t>
      </w:r>
      <w:proofErr w:type="spellStart"/>
      <w:r>
        <w:t>classeUT</w:t>
      </w:r>
      <w:proofErr w:type="spellEnd"/>
      <w:r>
        <w:t xml:space="preserve"> è accessibile all’URL:</w:t>
      </w:r>
      <w:r w:rsidR="00951CE3">
        <w:t xml:space="preserve"> </w:t>
      </w:r>
      <w:hyperlink r:id="rId49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C2B1F27" w14:textId="77777777" w:rsidR="008F5DEE" w:rsidRDefault="008F5DEE" w:rsidP="008F5DEE">
      <w:pPr>
        <w:pStyle w:val="Titolo1"/>
      </w:pPr>
      <w:bookmarkStart w:id="36" w:name="_Toc139623787"/>
      <w:r>
        <w:lastRenderedPageBreak/>
        <w:t>Guida all’installazione ed utilizzo del componente</w:t>
      </w:r>
      <w:bookmarkEnd w:id="36"/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94632" w14:textId="77777777" w:rsidR="00D520BF" w:rsidRDefault="00D520BF" w:rsidP="0003489F">
      <w:pPr>
        <w:spacing w:after="0" w:line="240" w:lineRule="auto"/>
      </w:pPr>
      <w:r>
        <w:separator/>
      </w:r>
    </w:p>
  </w:endnote>
  <w:endnote w:type="continuationSeparator" w:id="0">
    <w:p w14:paraId="2BFBFE0A" w14:textId="77777777" w:rsidR="00D520BF" w:rsidRDefault="00D520BF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338B3" w14:textId="77777777" w:rsidR="00D520BF" w:rsidRDefault="00D520BF" w:rsidP="0003489F">
      <w:pPr>
        <w:spacing w:after="0" w:line="240" w:lineRule="auto"/>
      </w:pPr>
      <w:r>
        <w:separator/>
      </w:r>
    </w:p>
  </w:footnote>
  <w:footnote w:type="continuationSeparator" w:id="0">
    <w:p w14:paraId="54ADA671" w14:textId="77777777" w:rsidR="00D520BF" w:rsidRDefault="00D520BF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62ACC556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2897"/>
    <w:rsid w:val="009A2DE3"/>
    <w:rsid w:val="009A4A00"/>
    <w:rsid w:val="009A4FD8"/>
    <w:rsid w:val="009A5DFC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C6DB9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30ACF"/>
    <w:pPr>
      <w:keepNext/>
      <w:keepLines/>
      <w:numPr>
        <w:ilvl w:val="1"/>
        <w:numId w:val="13"/>
      </w:numPr>
      <w:spacing w:before="40" w:after="12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1C6DB9"/>
    <w:pPr>
      <w:keepNext/>
      <w:keepLines/>
      <w:numPr>
        <w:ilvl w:val="2"/>
        <w:numId w:val="13"/>
      </w:numPr>
      <w:spacing w:before="40" w:after="120" w:line="240" w:lineRule="auto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C6DB9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30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C6DB9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hyperlink" Target="http://localhost:8080/classut_repo/viewAll" TargetMode="External"/><Relationship Id="rId50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://localhost:8080/register/save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://localhost:8080/upload" TargetMode="External"/><Relationship Id="rId45" Type="http://schemas.openxmlformats.org/officeDocument/2006/relationships/hyperlink" Target="http://localhost:8080/classut_repo/uploadClass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localhost:8080/register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hyperlink" Target="http://localhost:8080/classut_repo/uploadClas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080/login" TargetMode="External"/><Relationship Id="rId49" Type="http://schemas.openxmlformats.org/officeDocument/2006/relationships/hyperlink" Target="http://localhost:8080/classut_repo//downloadClass/%7bfileName:.+%7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1501</TotalTime>
  <Pages>35</Pages>
  <Words>3015</Words>
  <Characters>17188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131</cp:revision>
  <cp:lastPrinted>2023-07-05T13:04:00Z</cp:lastPrinted>
  <dcterms:created xsi:type="dcterms:W3CDTF">2023-07-02T13:10:00Z</dcterms:created>
  <dcterms:modified xsi:type="dcterms:W3CDTF">2023-07-07T15:29:00Z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