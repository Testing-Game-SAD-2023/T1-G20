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1001879" w14:textId="471FF2B9" w:rsidR="00B55E3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94312" w:history="1">
            <w:r w:rsidR="00B55E3A" w:rsidRPr="00205C51">
              <w:rPr>
                <w:rStyle w:val="Collegamentoipertestuale"/>
                <w:noProof/>
              </w:rPr>
              <w:t>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Descrizione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B7D37E" w14:textId="2EE7F597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3" w:history="1">
            <w:r w:rsidR="00B55E3A" w:rsidRPr="00205C51">
              <w:rPr>
                <w:rStyle w:val="Collegamentoipertestuale"/>
                <w:noProof/>
              </w:rPr>
              <w:t>1.1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39543A" w14:textId="494A980E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4" w:history="1">
            <w:r w:rsidR="00B55E3A" w:rsidRPr="00205C51">
              <w:rPr>
                <w:rStyle w:val="Collegamentoipertestuale"/>
                <w:noProof/>
              </w:rPr>
              <w:t>1.2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610B8A" w14:textId="3C04C918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5" w:history="1">
            <w:r w:rsidR="00B55E3A" w:rsidRPr="00205C51">
              <w:rPr>
                <w:rStyle w:val="Collegamentoipertestuale"/>
                <w:noProof/>
              </w:rPr>
              <w:t>1.2.1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047823" w14:textId="1FB175D0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6" w:history="1">
            <w:r w:rsidR="00B55E3A" w:rsidRPr="00205C51">
              <w:rPr>
                <w:rStyle w:val="Collegamentoipertestuale"/>
                <w:noProof/>
              </w:rPr>
              <w:t>1.2.2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Autenticazione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81A9BD" w14:textId="5B25C73D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7" w:history="1">
            <w:r w:rsidR="00B55E3A" w:rsidRPr="00205C51">
              <w:rPr>
                <w:rStyle w:val="Collegamentoipertestuale"/>
                <w:noProof/>
              </w:rPr>
              <w:t>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597506" w14:textId="5C19BC23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8" w:history="1">
            <w:r w:rsidR="00B55E3A" w:rsidRPr="00205C51">
              <w:rPr>
                <w:rStyle w:val="Collegamentoipertestuale"/>
                <w:noProof/>
              </w:rPr>
              <w:t>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Use Case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EB5E51" w14:textId="2F0C58A8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9" w:history="1">
            <w:r w:rsidR="00B55E3A" w:rsidRPr="00205C51">
              <w:rPr>
                <w:rStyle w:val="Collegamentoipertestuale"/>
                <w:noProof/>
              </w:rPr>
              <w:t>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Storie utente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F8E1C13" w14:textId="59A2AB4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0" w:history="1">
            <w:r w:rsidR="00B55E3A" w:rsidRPr="00205C51">
              <w:rPr>
                <w:rStyle w:val="Collegamentoipertestuale"/>
                <w:noProof/>
              </w:rPr>
              <w:t>2.3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Scenari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9D7C5C9" w14:textId="337C3CF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1" w:history="1">
            <w:r w:rsidR="00B55E3A" w:rsidRPr="00205C51">
              <w:rPr>
                <w:rStyle w:val="Collegamentoipertestuale"/>
                <w:noProof/>
              </w:rPr>
              <w:t>2.3.1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Registration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5CBBBC2" w14:textId="72A7FB45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2" w:history="1">
            <w:r w:rsidR="00B55E3A" w:rsidRPr="00205C51">
              <w:rPr>
                <w:rStyle w:val="Collegamentoipertestuale"/>
                <w:noProof/>
              </w:rPr>
              <w:t>2.3.2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3EEF889" w14:textId="67E3B06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3" w:history="1">
            <w:r w:rsidR="00B55E3A" w:rsidRPr="00205C51">
              <w:rPr>
                <w:rStyle w:val="Collegamentoipertestuale"/>
                <w:noProof/>
              </w:rPr>
              <w:t>2.3.3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View All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1C191AA" w14:textId="174186E6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4" w:history="1">
            <w:r w:rsidR="00B55E3A" w:rsidRPr="00205C51">
              <w:rPr>
                <w:rStyle w:val="Collegamentoipertestuale"/>
                <w:noProof/>
              </w:rPr>
              <w:t>2.3.4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Download.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DDDD4" w14:textId="625D1BD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5" w:history="1">
            <w:r w:rsidR="00B55E3A" w:rsidRPr="00205C51">
              <w:rPr>
                <w:rStyle w:val="Collegamentoipertestuale"/>
                <w:noProof/>
              </w:rPr>
              <w:t>2.4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Glossario dei termini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33FB43" w14:textId="33AD4FCB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6" w:history="1">
            <w:r w:rsidR="00B55E3A" w:rsidRPr="00205C51">
              <w:rPr>
                <w:rStyle w:val="Collegamentoipertestuale"/>
                <w:noProof/>
              </w:rPr>
              <w:t>2.5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Diagrammi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43B0CBD" w14:textId="7D3879D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7" w:history="1">
            <w:r w:rsidR="00B55E3A" w:rsidRPr="00205C51">
              <w:rPr>
                <w:rStyle w:val="Collegamentoipertestuale"/>
                <w:noProof/>
              </w:rPr>
              <w:t>2.5.1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8646881" w14:textId="61038B8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8" w:history="1">
            <w:r w:rsidR="00B55E3A" w:rsidRPr="00205C51">
              <w:rPr>
                <w:rStyle w:val="Collegamentoipertestuale"/>
                <w:noProof/>
              </w:rPr>
              <w:t>2.5.2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F09FF64" w14:textId="710CCA3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9" w:history="1">
            <w:r w:rsidR="00B55E3A" w:rsidRPr="00205C51">
              <w:rPr>
                <w:rStyle w:val="Collegamentoipertestuale"/>
                <w:noProof/>
              </w:rPr>
              <w:t>2.5.3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979A0F" w14:textId="4F6459C7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0" w:history="1">
            <w:r w:rsidR="00B55E3A" w:rsidRPr="00205C51">
              <w:rPr>
                <w:rStyle w:val="Collegamentoipertestuale"/>
                <w:noProof/>
              </w:rPr>
              <w:t>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Progettazione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BFE1FAB" w14:textId="45542FC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1" w:history="1">
            <w:r w:rsidR="00B55E3A" w:rsidRPr="00205C51">
              <w:rPr>
                <w:rStyle w:val="Collegamentoipertestuale"/>
                <w:noProof/>
              </w:rPr>
              <w:t>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Component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F11C475" w14:textId="0A432DA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2" w:history="1">
            <w:r w:rsidR="00B55E3A" w:rsidRPr="00205C51">
              <w:rPr>
                <w:rStyle w:val="Collegamentoipertestuale"/>
                <w:noProof/>
              </w:rPr>
              <w:t>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Module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AA6E2F" w14:textId="4D46D246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3" w:history="1">
            <w:r w:rsidR="00B55E3A" w:rsidRPr="00205C51">
              <w:rPr>
                <w:rStyle w:val="Collegamentoipertestuale"/>
                <w:noProof/>
              </w:rPr>
              <w:t>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51C4F6" w14:textId="71DAFED3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4" w:history="1">
            <w:r w:rsidR="00B55E3A" w:rsidRPr="00205C51">
              <w:rPr>
                <w:rStyle w:val="Collegamentoipertestuale"/>
                <w:noProof/>
              </w:rPr>
              <w:t>3.3.1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BFDDA92" w14:textId="7A2FBF7C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5" w:history="1">
            <w:r w:rsidR="00B55E3A" w:rsidRPr="00205C51">
              <w:rPr>
                <w:rStyle w:val="Collegamentoipertestuale"/>
                <w:noProof/>
              </w:rPr>
              <w:t>3.3.2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4B6FEA3" w14:textId="3C770CF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6" w:history="1">
            <w:r w:rsidR="00B55E3A" w:rsidRPr="00205C51">
              <w:rPr>
                <w:rStyle w:val="Collegamentoipertestuale"/>
                <w:noProof/>
              </w:rPr>
              <w:t>3.3.3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B5386C3" w14:textId="1669341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7" w:history="1">
            <w:r w:rsidR="00B55E3A" w:rsidRPr="00205C51">
              <w:rPr>
                <w:rStyle w:val="Collegamentoipertestuale"/>
                <w:noProof/>
              </w:rPr>
              <w:t>3.3.4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E65AEA0" w14:textId="3B9058B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8" w:history="1">
            <w:r w:rsidR="00B55E3A" w:rsidRPr="00205C51">
              <w:rPr>
                <w:rStyle w:val="Collegamentoipertestuale"/>
                <w:noProof/>
              </w:rPr>
              <w:t>3.3.5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Generazione del path della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DE8E40D" w14:textId="05C5954D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9" w:history="1">
            <w:r w:rsidR="00B55E3A" w:rsidRPr="00205C51">
              <w:rPr>
                <w:rStyle w:val="Collegamentoipertestuale"/>
                <w:noProof/>
              </w:rPr>
              <w:t>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A819BD8" w14:textId="0AEFE902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0" w:history="1">
            <w:r w:rsidR="00B55E3A" w:rsidRPr="00205C51">
              <w:rPr>
                <w:rStyle w:val="Collegamentoipertestuale"/>
                <w:noProof/>
              </w:rPr>
              <w:t>3.4.1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446E22" w14:textId="2BEE99E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1" w:history="1">
            <w:r w:rsidR="00B55E3A" w:rsidRPr="00205C51">
              <w:rPr>
                <w:rStyle w:val="Collegamentoipertestuale"/>
                <w:noProof/>
              </w:rPr>
              <w:t>3.4.2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Registrazione di un amministratore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141DED3" w14:textId="572CF608" w:rsidR="00B55E3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2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0E21A4" w14:textId="467A0898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3" w:history="1">
            <w:r w:rsidR="00B55E3A" w:rsidRPr="00205C51">
              <w:rPr>
                <w:rStyle w:val="Collegamentoipertestuale"/>
                <w:noProof/>
              </w:rPr>
              <w:t>3.4.3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2D5404" w14:textId="660152C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4" w:history="1">
            <w:r w:rsidR="00B55E3A" w:rsidRPr="00205C51">
              <w:rPr>
                <w:rStyle w:val="Collegamentoipertestuale"/>
                <w:noProof/>
                <w:lang w:val="en-GB"/>
              </w:rPr>
              <w:t>3.4.4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CE336" w14:textId="3AE4D947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5" w:history="1">
            <w:r w:rsidR="00B55E3A" w:rsidRPr="00205C51">
              <w:rPr>
                <w:rStyle w:val="Collegamentoipertestuale"/>
                <w:noProof/>
              </w:rPr>
              <w:t>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Allocation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5A56C95" w14:textId="049CFB6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6" w:history="1">
            <w:r w:rsidR="00B55E3A" w:rsidRPr="00205C51">
              <w:rPr>
                <w:rStyle w:val="Collegamentoipertestuale"/>
                <w:noProof/>
              </w:rPr>
              <w:t>3.5.1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Vista d’installazione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6433B10" w14:textId="711A1D81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7" w:history="1">
            <w:r w:rsidR="00B55E3A" w:rsidRPr="00205C51">
              <w:rPr>
                <w:rStyle w:val="Collegamentoipertestuale"/>
                <w:noProof/>
              </w:rPr>
              <w:t>3.6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Deployment View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3DB1B9" w14:textId="41E86ECC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8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5D7E909" w14:textId="7F159F37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9" w:history="1">
            <w:r w:rsidR="00B55E3A" w:rsidRPr="00205C51">
              <w:rPr>
                <w:rStyle w:val="Collegamentoipertestuale"/>
                <w:noProof/>
              </w:rPr>
              <w:t>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 API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713EE82" w14:textId="24683AA0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0" w:history="1">
            <w:r w:rsidR="00B55E3A" w:rsidRPr="00205C51">
              <w:rPr>
                <w:rStyle w:val="Collegamentoipertestuale"/>
                <w:noProof/>
              </w:rPr>
              <w:t>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Home Page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2B1F553" w14:textId="7BD7EB49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1" w:history="1">
            <w:r w:rsidR="00B55E3A" w:rsidRPr="00205C51">
              <w:rPr>
                <w:rStyle w:val="Collegamentoipertestuale"/>
                <w:noProof/>
              </w:rPr>
              <w:t>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01D53FC" w14:textId="728FCB94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2" w:history="1">
            <w:r w:rsidR="00B55E3A" w:rsidRPr="00205C51">
              <w:rPr>
                <w:rStyle w:val="Collegamentoipertestuale"/>
                <w:noProof/>
              </w:rPr>
              <w:t>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02BB46D" w14:textId="02A0A176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3" w:history="1">
            <w:r w:rsidR="00B55E3A" w:rsidRPr="00205C51">
              <w:rPr>
                <w:rStyle w:val="Collegamentoipertestuale"/>
                <w:noProof/>
              </w:rPr>
              <w:t>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B5972F" w14:textId="58B9F0F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4" w:history="1">
            <w:r w:rsidR="00B55E3A" w:rsidRPr="00205C51">
              <w:rPr>
                <w:rStyle w:val="Collegamentoipertestuale"/>
                <w:noProof/>
              </w:rPr>
              <w:t>4.5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75BAE5" w14:textId="0C0B017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5" w:history="1">
            <w:r w:rsidR="00B55E3A" w:rsidRPr="00205C51">
              <w:rPr>
                <w:rStyle w:val="Collegamentoipertestuale"/>
                <w:noProof/>
              </w:rPr>
              <w:t>4.6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B8FAE58" w14:textId="73C61B01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6" w:history="1">
            <w:r w:rsidR="00B55E3A" w:rsidRPr="00205C51">
              <w:rPr>
                <w:rStyle w:val="Collegamentoipertestuale"/>
                <w:noProof/>
              </w:rPr>
              <w:t>4.7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22046ED" w14:textId="0730FE1A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7" w:history="1">
            <w:r w:rsidR="00B55E3A" w:rsidRPr="00205C51">
              <w:rPr>
                <w:rStyle w:val="Collegamentoipertestuale"/>
                <w:noProof/>
              </w:rPr>
              <w:t>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Guida all’installazione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4DCD96" w14:textId="10ABB6A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8" w:history="1">
            <w:r w:rsidR="00B55E3A" w:rsidRPr="00205C51">
              <w:rPr>
                <w:rStyle w:val="Collegamentoipertestuale"/>
                <w:noProof/>
              </w:rPr>
              <w:t>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Docker Desktop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2D4C504" w14:textId="7FEC6620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9" w:history="1">
            <w:r w:rsidR="00B55E3A" w:rsidRPr="00205C51">
              <w:rPr>
                <w:rStyle w:val="Collegamentoipertestuale"/>
                <w:noProof/>
              </w:rPr>
              <w:t>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Ambiente Windows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62E5C4A" w14:textId="0796F5E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9431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9431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9431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9431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9431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9431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9431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9431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9432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9432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9432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94323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9432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9432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9432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94327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94328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94329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9433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94331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94332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9433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94334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94335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541952BE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18860" cy="3335655"/>
            <wp:effectExtent l="0" t="0" r="0" b="0"/>
            <wp:wrapTopAndBottom/>
            <wp:docPr id="138547355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94336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79A389D9">
            <wp:simplePos x="0" y="0"/>
            <wp:positionH relativeFrom="column">
              <wp:posOffset>-377190</wp:posOffset>
            </wp:positionH>
            <wp:positionV relativeFrom="paragraph">
              <wp:posOffset>450215</wp:posOffset>
            </wp:positionV>
            <wp:extent cx="6887210" cy="4114165"/>
            <wp:effectExtent l="0" t="0" r="8890" b="635"/>
            <wp:wrapTopAndBottom/>
            <wp:docPr id="145893638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9433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46DB4FF2" w:rsidR="009D3B84" w:rsidRPr="009D3B84" w:rsidRDefault="009D3B84" w:rsidP="009D3B84"/>
    <w:p w14:paraId="3497AA58" w14:textId="6696CD62" w:rsidR="009D3B84" w:rsidRPr="009D3B84" w:rsidRDefault="008222ED" w:rsidP="009D3B84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606DCCA0">
            <wp:simplePos x="0" y="0"/>
            <wp:positionH relativeFrom="column">
              <wp:posOffset>369570</wp:posOffset>
            </wp:positionH>
            <wp:positionV relativeFrom="paragraph">
              <wp:posOffset>372110</wp:posOffset>
            </wp:positionV>
            <wp:extent cx="5771515" cy="6304915"/>
            <wp:effectExtent l="0" t="0" r="635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94338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</w:t>
      </w:r>
      <w:r w:rsidR="00541CED">
        <w:t xml:space="preserve"> o nel </w:t>
      </w:r>
      <w:proofErr w:type="spellStart"/>
      <w:r w:rsidR="00541CED">
        <w:rPr>
          <w:b/>
          <w:bCs/>
          <w:i/>
          <w:iCs/>
        </w:rPr>
        <w:t>docker-compose.yml</w:t>
      </w:r>
      <w:proofErr w:type="spellEnd"/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9433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9434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94341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9434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94343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94344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94345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89434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94347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9434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9434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9435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9435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</w:t>
            </w:r>
            <w:proofErr w:type="gramEnd"/>
            <w:r w:rsidRPr="00E86E97">
              <w:rPr>
                <w:sz w:val="18"/>
                <w:szCs w:val="18"/>
              </w:rPr>
              <w:t>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proofErr w:type="gramStart"/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</w:t>
            </w:r>
            <w:proofErr w:type="spellStart"/>
            <w:proofErr w:type="gramEnd"/>
            <w:r w:rsidR="00E86E97" w:rsidRPr="00362BFB">
              <w:rPr>
                <w:sz w:val="18"/>
                <w:szCs w:val="18"/>
                <w:lang w:val="en-GB"/>
              </w:rPr>
              <w:t>adminDto:Admin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result:BindingResult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model:Model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>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proofErr w:type="gram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  <w:proofErr w:type="gram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9435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proofErr w:type="gramStart"/>
            <w:r>
              <w:t>login(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9435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gramStart"/>
            <w:r w:rsidRPr="00946896">
              <w:rPr>
                <w:sz w:val="16"/>
                <w:szCs w:val="16"/>
              </w:rPr>
              <w:t>upload(</w:t>
            </w:r>
            <w:proofErr w:type="gram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proofErr w:type="spellStart"/>
            <w:proofErr w:type="gramStart"/>
            <w:r w:rsidRPr="00362BFB">
              <w:rPr>
                <w:sz w:val="16"/>
                <w:szCs w:val="16"/>
                <w:lang w:val="en-GB"/>
              </w:rPr>
              <w:t>uploadClassUT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proofErr w:type="gramEnd"/>
            <w:r w:rsidRPr="00362BFB">
              <w:rPr>
                <w:sz w:val="16"/>
                <w:szCs w:val="16"/>
                <w:lang w:val="en-GB"/>
              </w:rPr>
              <w:t>class_file:MultipartFile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complexity:int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principal:Principal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proofErr w:type="gram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</w:t>
      </w:r>
      <w:proofErr w:type="gramEnd"/>
      <w:r w:rsidR="00060C61">
        <w:rPr>
          <w:i/>
          <w:iCs/>
          <w:sz w:val="16"/>
          <w:szCs w:val="16"/>
        </w:rPr>
        <w:t xml:space="preserve">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9435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</w:t>
            </w:r>
            <w:proofErr w:type="gramStart"/>
            <w:r>
              <w:t>):</w:t>
            </w:r>
            <w:proofErr w:type="spellStart"/>
            <w:r>
              <w:t>ClassUT</w:t>
            </w:r>
            <w:proofErr w:type="gramEnd"/>
            <w:r>
              <w:t>_DTO</w:t>
            </w:r>
            <w:proofErr w:type="spellEnd"/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proofErr w:type="spellStart"/>
            <w:r>
              <w:t>ClassUT_</w:t>
            </w:r>
            <w:proofErr w:type="gramStart"/>
            <w:r>
              <w:t>DTO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89435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proofErr w:type="spellStart"/>
            <w:r w:rsidRPr="00362BFB">
              <w:rPr>
                <w:sz w:val="16"/>
                <w:szCs w:val="16"/>
                <w:lang w:val="en-GB"/>
              </w:rPr>
              <w:t>downloadClassUT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proofErr w:type="gramStart"/>
            <w:r w:rsidRPr="00362BFB">
              <w:rPr>
                <w:sz w:val="16"/>
                <w:szCs w:val="16"/>
                <w:lang w:val="en-GB"/>
              </w:rPr>
              <w:t>fileName:string</w:t>
            </w:r>
            <w:proofErr w:type="spellEnd"/>
            <w:proofErr w:type="gram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ResponseEntity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proofErr w:type="spellStart"/>
            <w:r w:rsidRPr="004F4EA0">
              <w:rPr>
                <w:sz w:val="18"/>
                <w:szCs w:val="18"/>
              </w:rPr>
              <w:t>ResponseEntity</w:t>
            </w:r>
            <w:proofErr w:type="spellEnd"/>
            <w:r w:rsidRPr="004F4EA0">
              <w:rPr>
                <w:sz w:val="18"/>
                <w:szCs w:val="18"/>
              </w:rPr>
              <w:t>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9435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>non 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Incorretto inserimento dei dati input,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>non 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94357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94358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362345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  <w:r w:rsidR="007924F4">
        <w:t xml:space="preserve"> Tale volume conferisce al container la capacità di salvare i file caricati su una porzione di filesystem </w:t>
      </w:r>
      <w:proofErr w:type="spellStart"/>
      <w:r w:rsidR="007924F4">
        <w:t>dell’host</w:t>
      </w:r>
      <w:proofErr w:type="spellEnd"/>
      <w:r w:rsidR="007924F4">
        <w:t xml:space="preserve">. </w:t>
      </w:r>
    </w:p>
    <w:p w14:paraId="0A5B9D32" w14:textId="5AD69F6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16649E2B" w14:textId="77777777" w:rsidR="007924F4" w:rsidRPr="007924F4" w:rsidRDefault="007924F4" w:rsidP="007924F4">
      <w:pPr>
        <w:jc w:val="both"/>
      </w:pPr>
    </w:p>
    <w:p w14:paraId="2FAE986C" w14:textId="11708B7E" w:rsidR="00145B54" w:rsidRDefault="00145B54" w:rsidP="00145B54">
      <w:pPr>
        <w:pStyle w:val="Titolo2"/>
      </w:pPr>
      <w:bookmarkStart w:id="47" w:name="_Toc139894359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proofErr w:type="spellStart"/>
      <w:r>
        <w:t>Pre</w:t>
      </w:r>
      <w:proofErr w:type="spellEnd"/>
      <w:r>
        <w:t>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proofErr w:type="spellStart"/>
      <w:proofErr w:type="gramStart"/>
      <w:r>
        <w:rPr>
          <w:i/>
          <w:iCs/>
        </w:rPr>
        <w:t>application.properties</w:t>
      </w:r>
      <w:proofErr w:type="spellEnd"/>
      <w:proofErr w:type="gramEnd"/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proofErr w:type="spellStart"/>
      <w:r w:rsidRPr="00145B54">
        <w:rPr>
          <w:i/>
          <w:iCs/>
        </w:rPr>
        <w:t>path</w:t>
      </w:r>
      <w:proofErr w:type="spellEnd"/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4E2C4" w14:textId="77777777" w:rsidR="00D47E8B" w:rsidRDefault="00D47E8B" w:rsidP="0003489F">
      <w:pPr>
        <w:spacing w:after="0" w:line="240" w:lineRule="auto"/>
      </w:pPr>
      <w:r>
        <w:separator/>
      </w:r>
    </w:p>
  </w:endnote>
  <w:endnote w:type="continuationSeparator" w:id="0">
    <w:p w14:paraId="23C5BCBB" w14:textId="77777777" w:rsidR="00D47E8B" w:rsidRDefault="00D47E8B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E784F" w14:textId="77777777" w:rsidR="00D47E8B" w:rsidRDefault="00D47E8B" w:rsidP="0003489F">
      <w:pPr>
        <w:spacing w:after="0" w:line="240" w:lineRule="auto"/>
      </w:pPr>
      <w:r>
        <w:separator/>
      </w:r>
    </w:p>
  </w:footnote>
  <w:footnote w:type="continuationSeparator" w:id="0">
    <w:p w14:paraId="135AB949" w14:textId="77777777" w:rsidR="00D47E8B" w:rsidRDefault="00D47E8B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256E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24F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22ED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182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3A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3607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B5D6A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E8B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2008</TotalTime>
  <Pages>38</Pages>
  <Words>3426</Words>
  <Characters>19530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178</cp:revision>
  <cp:lastPrinted>2023-07-05T13:04:00Z</cp:lastPrinted>
  <dcterms:created xsi:type="dcterms:W3CDTF">2023-07-02T13:10:00Z</dcterms:created>
  <dcterms:modified xsi:type="dcterms:W3CDTF">2023-07-12T07:07:00Z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