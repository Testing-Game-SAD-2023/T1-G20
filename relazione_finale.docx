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1001879" w14:textId="471FF2B9" w:rsidR="00B55E3A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894312" w:history="1">
            <w:r w:rsidR="00B55E3A" w:rsidRPr="00205C51">
              <w:rPr>
                <w:rStyle w:val="Collegamentoipertestuale"/>
                <w:noProof/>
              </w:rPr>
              <w:t>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Descrizione del Task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BB7D37E" w14:textId="2EE7F597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3" w:history="1">
            <w:r w:rsidRPr="00205C51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Requisiti specifici del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9543A" w14:textId="494A980E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4" w:history="1">
            <w:r w:rsidRPr="00205C51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10B8A" w14:textId="3C04C918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5" w:history="1">
            <w:r w:rsidRPr="00205C51">
              <w:rPr>
                <w:rStyle w:val="Collegamentoipertestuale"/>
                <w:noProof/>
              </w:rPr>
              <w:t>1.2.1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Registrazione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7823" w14:textId="1FB175D0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6" w:history="1">
            <w:r w:rsidRPr="00205C51">
              <w:rPr>
                <w:rStyle w:val="Collegamentoipertestuale"/>
                <w:noProof/>
              </w:rPr>
              <w:t>1.2.2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Autenticazione degli amministratori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A9BD" w14:textId="5B25C73D" w:rsidR="00B55E3A" w:rsidRDefault="00B55E3A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7" w:history="1">
            <w:r w:rsidRPr="00205C51">
              <w:rPr>
                <w:rStyle w:val="Collegamentoipertestuale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7506" w14:textId="5C19BC23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8" w:history="1">
            <w:r w:rsidRPr="00205C51">
              <w:rPr>
                <w:rStyle w:val="Collegamentoipertestuale"/>
                <w:noProof/>
              </w:rPr>
              <w:t>2.1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5E51" w14:textId="2F0C58A8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9" w:history="1">
            <w:r w:rsidRPr="00205C51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Storie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E1C13" w14:textId="59A2AB4F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0" w:history="1">
            <w:r w:rsidRPr="00205C51">
              <w:rPr>
                <w:rStyle w:val="Collegamentoipertestuale"/>
                <w:noProof/>
              </w:rPr>
              <w:t>2.3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C5C9" w14:textId="337C3CFA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1" w:history="1">
            <w:r w:rsidRPr="00205C51">
              <w:rPr>
                <w:rStyle w:val="Collegamentoipertestuale"/>
                <w:noProof/>
              </w:rPr>
              <w:t>2.3.1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BBBC2" w14:textId="72A7FB45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2" w:history="1">
            <w:r w:rsidRPr="00205C51">
              <w:rPr>
                <w:rStyle w:val="Collegamentoipertestuale"/>
                <w:noProof/>
              </w:rPr>
              <w:t>2.3.2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F889" w14:textId="67E3B061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3" w:history="1">
            <w:r w:rsidRPr="00205C51">
              <w:rPr>
                <w:rStyle w:val="Collegamentoipertestuale"/>
                <w:noProof/>
              </w:rPr>
              <w:t>2.3.3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View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191AA" w14:textId="174186E6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4" w:history="1">
            <w:r w:rsidRPr="00205C51">
              <w:rPr>
                <w:rStyle w:val="Collegamentoipertestuale"/>
                <w:noProof/>
              </w:rPr>
              <w:t>2.3.4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Download.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DDDD4" w14:textId="625D1BDA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5" w:history="1">
            <w:r w:rsidRPr="00205C51">
              <w:rPr>
                <w:rStyle w:val="Collegamentoipertestuale"/>
                <w:noProof/>
              </w:rPr>
              <w:t>2.4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FB43" w14:textId="33AD4FCB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6" w:history="1">
            <w:r w:rsidRPr="00205C51">
              <w:rPr>
                <w:rStyle w:val="Collegamentoipertestuale"/>
                <w:noProof/>
              </w:rPr>
              <w:t>2.5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Diagrammi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0CBD" w14:textId="7D3879D1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7" w:history="1">
            <w:r w:rsidRPr="00205C51">
              <w:rPr>
                <w:rStyle w:val="Collegamentoipertestuale"/>
                <w:noProof/>
              </w:rPr>
              <w:t>2.5.1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Class Diagram di 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6881" w14:textId="61038B87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8" w:history="1">
            <w:r w:rsidRPr="00205C51">
              <w:rPr>
                <w:rStyle w:val="Collegamentoipertestuale"/>
                <w:noProof/>
              </w:rPr>
              <w:t>2.5.2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FF64" w14:textId="710CCA31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9" w:history="1">
            <w:r w:rsidRPr="00205C51">
              <w:rPr>
                <w:rStyle w:val="Collegamentoipertestuale"/>
                <w:noProof/>
              </w:rPr>
              <w:t>2.5.3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79A0F" w14:textId="4F6459C7" w:rsidR="00B55E3A" w:rsidRDefault="00B55E3A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0" w:history="1">
            <w:r w:rsidRPr="00205C51">
              <w:rPr>
                <w:rStyle w:val="Collegamentoipertestuale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E1FAB" w14:textId="45542FCA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1" w:history="1">
            <w:r w:rsidRPr="00205C51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1C475" w14:textId="0A432DAF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2" w:history="1">
            <w:r w:rsidRPr="00205C51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Module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A6E2F" w14:textId="4D46D246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3" w:history="1">
            <w:r w:rsidRPr="00205C51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1C4F6" w14:textId="71DAFED3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4" w:history="1">
            <w:r w:rsidRPr="00205C51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DA92" w14:textId="7A2FBF7C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5" w:history="1">
            <w:r w:rsidRPr="00205C51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Sequence Diagram: 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FEA3" w14:textId="3C770CFA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6" w:history="1">
            <w:r w:rsidRPr="00205C51">
              <w:rPr>
                <w:rStyle w:val="Collegamentoipertestuale"/>
                <w:noProof/>
              </w:rPr>
              <w:t>3.3.3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Sequence Diagram: 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86C3" w14:textId="16693417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7" w:history="1">
            <w:r w:rsidRPr="00205C51">
              <w:rPr>
                <w:rStyle w:val="Collegamentoipertestuale"/>
                <w:noProof/>
              </w:rPr>
              <w:t>3.3.4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Sequence Diagram: 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5AEA0" w14:textId="3B9058B9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8" w:history="1">
            <w:r w:rsidRPr="00205C51">
              <w:rPr>
                <w:rStyle w:val="Collegamentoipertestuale"/>
                <w:noProof/>
              </w:rPr>
              <w:t>3.3.5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Generazione del path della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E40D" w14:textId="05C5954D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9" w:history="1">
            <w:r w:rsidRPr="00205C51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Requisiti aggiuntivi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9BD8" w14:textId="0AEFE902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0" w:history="1">
            <w:r w:rsidRPr="00205C51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Class Diagram di dettaglio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46E22" w14:textId="2BEE99E1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1" w:history="1">
            <w:r w:rsidRPr="00205C51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Sequence Diagram: Registrazione di un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DED3" w14:textId="572CF608" w:rsidR="00B55E3A" w:rsidRDefault="00B55E3A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21A4" w14:textId="467A0898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3" w:history="1">
            <w:r w:rsidRPr="00205C51">
              <w:rPr>
                <w:rStyle w:val="Collegamentoipertestuale"/>
                <w:noProof/>
              </w:rPr>
              <w:t>3.4.3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Sequence Diagram: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5404" w14:textId="660152C9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4" w:history="1">
            <w:r w:rsidRPr="00205C51">
              <w:rPr>
                <w:rStyle w:val="Collegamentoipertestuale"/>
                <w:noProof/>
                <w:lang w:val="en-GB"/>
              </w:rPr>
              <w:t>3.4.4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  <w:lang w:val="en-GB"/>
              </w:rPr>
              <w:t>Specifica REST APIs per AuthController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CE336" w14:textId="3AE4D947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5" w:history="1">
            <w:r w:rsidRPr="00205C51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Allocation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56C95" w14:textId="049CFB61" w:rsidR="00B55E3A" w:rsidRDefault="00B55E3A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6" w:history="1">
            <w:r w:rsidRPr="00205C51">
              <w:rPr>
                <w:rStyle w:val="Collegamentoipertestuale"/>
                <w:noProof/>
              </w:rPr>
              <w:t>3.5.1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Vista d’installazione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33B10" w14:textId="711A1D81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7" w:history="1">
            <w:r w:rsidRPr="00205C51">
              <w:rPr>
                <w:rStyle w:val="Collegamentoipertestuale"/>
                <w:noProof/>
              </w:rPr>
              <w:t>3.6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DB1B9" w14:textId="41E86ECC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E909" w14:textId="7F159F37" w:rsidR="00B55E3A" w:rsidRDefault="00B55E3A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9" w:history="1">
            <w:r w:rsidRPr="00205C51">
              <w:rPr>
                <w:rStyle w:val="Collegamentoipertestuale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Test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EE82" w14:textId="24683AA0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0" w:history="1">
            <w:r w:rsidRPr="00205C51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F553" w14:textId="7BD7EB49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1" w:history="1">
            <w:r w:rsidRPr="00205C51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53FC" w14:textId="728FCB94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2" w:history="1">
            <w:r w:rsidRPr="00205C51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B46D" w14:textId="02A0A176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3" w:history="1">
            <w:r w:rsidRPr="00205C51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Upload di una Classe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972F" w14:textId="58B9F0F2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4" w:history="1">
            <w:r w:rsidRPr="00205C51">
              <w:rPr>
                <w:rStyle w:val="Collegamentoipertestuale"/>
                <w:noProof/>
              </w:rPr>
              <w:t>4.5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Visualizzazione della lista delle Classi disponibili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BAE5" w14:textId="0C0B0172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5" w:history="1">
            <w:r w:rsidRPr="00205C51">
              <w:rPr>
                <w:rStyle w:val="Collegamentoipertestuale"/>
                <w:noProof/>
              </w:rPr>
              <w:t>4.6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Download del file di una Class Under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AE58" w14:textId="73C61B01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6" w:history="1">
            <w:r w:rsidRPr="00205C51">
              <w:rPr>
                <w:rStyle w:val="Collegamentoipertestuale"/>
                <w:noProof/>
              </w:rPr>
              <w:t>4.7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46ED" w14:textId="0730FE1A" w:rsidR="00B55E3A" w:rsidRDefault="00B55E3A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7" w:history="1">
            <w:r w:rsidRPr="00205C51">
              <w:rPr>
                <w:rStyle w:val="Collegamentoipertestuale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Guida all’installazione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DCD96" w14:textId="10ABB6A2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8" w:history="1">
            <w:r w:rsidRPr="00205C51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Docker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4C504" w14:textId="7FEC6620" w:rsidR="00B55E3A" w:rsidRDefault="00B55E3A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9" w:history="1">
            <w:r w:rsidRPr="00205C51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Pr="00205C51">
              <w:rPr>
                <w:rStyle w:val="Collegamentoipertestuale"/>
                <w:noProof/>
              </w:rPr>
              <w:t>Ambiente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5C4A" w14:textId="0796F5E9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89431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89431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89431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89431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89431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89431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894318"/>
      <w:r>
        <w:t>Use Case Diagram</w:t>
      </w:r>
      <w:bookmarkEnd w:id="6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89431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89432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894321"/>
      <w:r>
        <w:t>Registration</w:t>
      </w:r>
      <w:bookmarkEnd w:id="9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68CDA169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 </w:t>
            </w:r>
            <w:r w:rsidR="00362BFB">
              <w:t>accede alla schermata di registrazione</w:t>
            </w:r>
          </w:p>
          <w:p w14:paraId="481A4206" w14:textId="200362C2" w:rsidR="00662788" w:rsidRDefault="00362BFB" w:rsidP="00662788">
            <w:pPr>
              <w:pStyle w:val="Paragrafoelenco"/>
              <w:numPr>
                <w:ilvl w:val="0"/>
                <w:numId w:val="37"/>
              </w:numPr>
            </w:pPr>
            <w:r>
              <w:t>I</w:t>
            </w:r>
            <w:r w:rsidR="00662788">
              <w:t>nserisce i dati richiesti e c</w:t>
            </w:r>
            <w:r>
              <w:t>onferma</w:t>
            </w:r>
            <w:r w:rsidR="00662788">
              <w:t xml:space="preserve">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894322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>Registered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48991C05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 xml:space="preserve">L’amministratore inserisce </w:t>
            </w:r>
            <w:r w:rsidR="00362BFB">
              <w:t>il file della classe UT e la sua complessità e conferma.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894323"/>
      <w:r>
        <w:lastRenderedPageBreak/>
        <w:t>View All</w:t>
      </w:r>
      <w:bookmarkEnd w:id="11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894324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894325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>Insieme di Test generati automaticamente tramite Randoop o Evosuite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894326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894327"/>
      <w:r>
        <w:t>Class Diagram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1CE6FF3" w:rsidR="00E15A6A" w:rsidRDefault="00A02BF6" w:rsidP="009C7754">
      <w:r>
        <w:t>La classe ClassUT_IE fornisce i servizi per gestire le operazioni CRUD delle class</w:t>
      </w:r>
      <w:r w:rsidR="00541CED">
        <w:t>i under test</w:t>
      </w:r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894328"/>
      <w:r w:rsidRPr="00A4533E">
        <w:lastRenderedPageBreak/>
        <w:t>Sequence Diagram: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r>
        <w:t>Sequence diagram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894329"/>
      <w:r>
        <w:lastRenderedPageBreak/>
        <w:t xml:space="preserve">Sequence Diagram: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r>
        <w:t>Sequence diagram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894330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APIs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894331"/>
      <w:r>
        <w:lastRenderedPageBreak/>
        <w:t>Component Diagram</w:t>
      </w:r>
      <w:bookmarkEnd w:id="19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894332"/>
      <w:r>
        <w:lastRenderedPageBreak/>
        <w:t>Module Structures</w:t>
      </w:r>
      <w:bookmarkEnd w:id="20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894333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894334"/>
      <w:r>
        <w:t>Class Diagram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77FCAF84" w:rsidR="005577C6" w:rsidRDefault="00541CED" w:rsidP="00541CED">
            <w:pPr>
              <w:jc w:val="both"/>
            </w:pPr>
            <w:r>
              <w:t>-</w:t>
            </w:r>
            <w:r w:rsidR="005577C6"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894335"/>
      <w:r>
        <w:t>Sequence Diagram: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894336"/>
      <w:r w:rsidRPr="003B56E3">
        <w:lastRenderedPageBreak/>
        <w:t>Sequence Diagram: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894337"/>
      <w:r>
        <w:lastRenderedPageBreak/>
        <w:t>Sequence Diagram: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r>
        <w:rPr>
          <w:i/>
          <w:iCs/>
        </w:rPr>
        <w:t>java.security</w:t>
      </w:r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894338"/>
      <w:r>
        <w:lastRenderedPageBreak/>
        <w:t xml:space="preserve">Generazione del path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r w:rsidRPr="004316F1">
        <w:rPr>
          <w:i/>
          <w:iCs/>
        </w:rPr>
        <w:t>file.upload-dir</w:t>
      </w:r>
    </w:p>
    <w:p w14:paraId="7B03A7F5" w14:textId="6CC3CFAA" w:rsidR="004316F1" w:rsidRDefault="004316F1" w:rsidP="004316F1">
      <w:pPr>
        <w:pStyle w:val="Paragrafoelenco"/>
        <w:jc w:val="both"/>
      </w:pPr>
      <w:r>
        <w:t xml:space="preserve"> nel file </w:t>
      </w:r>
      <w:r w:rsidRPr="004316F1">
        <w:rPr>
          <w:b/>
          <w:bCs/>
          <w:i/>
          <w:iCs/>
        </w:rPr>
        <w:t>application.properties</w:t>
      </w:r>
      <w:r>
        <w:t xml:space="preserve"> del progetto</w:t>
      </w:r>
      <w:r w:rsidR="00541CED">
        <w:t xml:space="preserve"> o nel </w:t>
      </w:r>
      <w:r w:rsidR="00541CED">
        <w:rPr>
          <w:b/>
          <w:bCs/>
          <w:i/>
          <w:iCs/>
        </w:rPr>
        <w:t>docker-compose.yml</w:t>
      </w:r>
      <w:r w:rsidR="00541CED">
        <w:t xml:space="preserve"> se il componente è eseguito in un ambiente Docker</w:t>
      </w:r>
      <w:r>
        <w:t>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894339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89434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894341"/>
      <w:r>
        <w:t>Sequence Diagram: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89434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894343"/>
      <w:r>
        <w:lastRenderedPageBreak/>
        <w:t>Sequence Diagram: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894344"/>
      <w:r>
        <w:rPr>
          <w:lang w:val="en-GB"/>
        </w:rPr>
        <w:t>Specifica REST APIs per AuthController</w:t>
      </w:r>
      <w:bookmarkEnd w:id="32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894345"/>
      <w:r>
        <w:lastRenderedPageBreak/>
        <w:t>Allocation Structures</w:t>
      </w:r>
      <w:bookmarkEnd w:id="33"/>
    </w:p>
    <w:p w14:paraId="0CB922E6" w14:textId="77777777" w:rsidR="0058300A" w:rsidRDefault="0058300A" w:rsidP="0058300A">
      <w:pPr>
        <w:pStyle w:val="Titolo3"/>
      </w:pPr>
      <w:bookmarkStart w:id="34" w:name="_Toc139894346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894347"/>
      <w:r>
        <w:lastRenderedPageBreak/>
        <w:t>Deployment View</w:t>
      </w:r>
      <w:bookmarkEnd w:id="35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89434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894349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screenshot delle richieste effettuate</w:t>
      </w:r>
      <w:r w:rsidR="009E3402">
        <w:t xml:space="preserve"> tramite API</w:t>
      </w:r>
      <w:r>
        <w:t xml:space="preserve"> con Postman</w:t>
      </w:r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894350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home():string</w:t>
            </w:r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894351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r w:rsidRPr="00E86E97">
              <w:rPr>
                <w:sz w:val="18"/>
                <w:szCs w:val="18"/>
              </w:rPr>
              <w:t>showRegistrationForm( model:Model)</w:t>
            </w:r>
            <w:r w:rsidR="00E86E97" w:rsidRPr="00E86E97">
              <w:rPr>
                <w:sz w:val="18"/>
                <w:szCs w:val="18"/>
              </w:rPr>
              <w:t>:string</w:t>
            </w:r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/register</w:t>
            </w:r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362BFB" w:rsidRDefault="00406BC0" w:rsidP="0097224A">
            <w:pPr>
              <w:jc w:val="center"/>
              <w:rPr>
                <w:sz w:val="18"/>
                <w:szCs w:val="18"/>
                <w:lang w:val="en-GB"/>
              </w:rPr>
            </w:pPr>
            <w:r w:rsidRPr="00362BFB">
              <w:rPr>
                <w:sz w:val="18"/>
                <w:szCs w:val="18"/>
                <w:lang w:val="en-GB"/>
              </w:rPr>
              <w:t>r</w:t>
            </w:r>
            <w:r w:rsidR="00E86E97" w:rsidRPr="00362BFB">
              <w:rPr>
                <w:sz w:val="18"/>
                <w:szCs w:val="18"/>
                <w:lang w:val="en-GB"/>
              </w:rPr>
              <w:t>egistration(adminDto:Admin, result:BindingResult, model:Model):string</w:t>
            </w:r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/register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r w:rsidRPr="00E86E97">
              <w:rPr>
                <w:i/>
                <w:iCs/>
              </w:rPr>
              <w:t>redirect:/register?success</w:t>
            </w:r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894352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login():string</w:t>
            </w:r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7E4987B7" w14:textId="77777777" w:rsidR="00995A2B" w:rsidRDefault="00995A2B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894353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upload():string</w:t>
            </w:r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362BFB" w:rsidRDefault="00946896" w:rsidP="00946896">
            <w:pPr>
              <w:jc w:val="center"/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uploadClassUT(class_file:MultipartFile, complexity:int, principal:Principal):UploadClassResponse</w:t>
            </w:r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r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 xml:space="preserve">Screenshot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>con Postman</w:t>
      </w:r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894354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r>
              <w:t>viewAll():ClassUT_DTO</w:t>
            </w:r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r>
              <w:t>ClassUT_DTO[]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22A20B" w14:textId="0DB79D57" w:rsidR="00830958" w:rsidRPr="00830958" w:rsidRDefault="00E0033F" w:rsidP="0058300A">
      <w:pPr>
        <w:pStyle w:val="Titolo2"/>
      </w:pPr>
      <w:bookmarkStart w:id="43" w:name="_Toc139894355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362BFB" w:rsidRDefault="00627CBE" w:rsidP="00627CBE">
            <w:pPr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downloadClassUT(fileName:string):ResponseEntity&lt;Resource&gt;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r w:rsidRPr="004F4EA0">
              <w:rPr>
                <w:sz w:val="18"/>
                <w:szCs w:val="18"/>
              </w:rPr>
              <w:t>ResponseEntity&lt;Resource&gt;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894356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Postcondizioni Ottenute</w:t>
            </w:r>
          </w:p>
        </w:tc>
        <w:tc>
          <w:tcPr>
            <w:tcW w:w="1258" w:type="dxa"/>
          </w:tcPr>
          <w:p w14:paraId="34968AD1" w14:textId="2F02943C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6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87" w:type="dxa"/>
          </w:tcPr>
          <w:p w14:paraId="60CE58A6" w14:textId="13B52490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Pr="00362BFB" w:rsidRDefault="0098487E" w:rsidP="00233F9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87" w:type="dxa"/>
          </w:tcPr>
          <w:p w14:paraId="09FBD899" w14:textId="2E75F493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può caricare il codice di una nuova classeUT.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</w:t>
            </w:r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Incorretto inserimento dei dati input, classUT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Il codice della classUT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Ci sono classUT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Non ci sono classUT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894357"/>
      <w:r>
        <w:lastRenderedPageBreak/>
        <w:t>Guida all’installazione</w:t>
      </w:r>
      <w:bookmarkEnd w:id="45"/>
    </w:p>
    <w:p w14:paraId="6B6857F9" w14:textId="2724D3B3" w:rsidR="00541CED" w:rsidRPr="00541CED" w:rsidRDefault="00145B54" w:rsidP="00541CED">
      <w:pPr>
        <w:pStyle w:val="Titolo2"/>
      </w:pPr>
      <w:bookmarkStart w:id="46" w:name="_Toc139894358"/>
      <w:r>
        <w:t>Docker Desktop</w:t>
      </w:r>
      <w:bookmarkEnd w:id="46"/>
    </w:p>
    <w:p w14:paraId="163E78FE" w14:textId="6C2A044E" w:rsidR="00740794" w:rsidRDefault="00111078" w:rsidP="00740794">
      <w:pPr>
        <w:jc w:val="both"/>
      </w:pPr>
      <w:r>
        <w:t>Pre-requisiti: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r w:rsidRPr="00111078">
        <w:rPr>
          <w:i/>
          <w:iCs/>
        </w:rPr>
        <w:t>docker-compose.yml</w:t>
      </w:r>
      <w:r>
        <w:t xml:space="preserve"> presente nella cartella </w:t>
      </w:r>
      <w:r>
        <w:rPr>
          <w:i/>
          <w:iCs/>
        </w:rPr>
        <w:t>classUT-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host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 w:rsidRPr="00111078">
        <w:rPr>
          <w:i/>
          <w:iCs/>
        </w:rPr>
        <w:t>path</w:t>
      </w:r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ClassiUT.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>
        <w:rPr>
          <w:i/>
          <w:iCs/>
        </w:rPr>
        <w:t>path</w:t>
      </w:r>
      <w:r>
        <w:t xml:space="preserve"> assoluto dove devono essere memorizzati le informazioni del database al fine di essere mantenute anche dopo lo </w:t>
      </w:r>
      <w:r>
        <w:rPr>
          <w:i/>
          <w:iCs/>
        </w:rPr>
        <w:t>shut-down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Default="00111078" w:rsidP="0016000E">
      <w:pPr>
        <w:jc w:val="center"/>
        <w:rPr>
          <w:i/>
          <w:iCs/>
        </w:rPr>
      </w:pPr>
      <w:r>
        <w:rPr>
          <w:i/>
          <w:iCs/>
        </w:rPr>
        <w:t>docker-compose up</w:t>
      </w:r>
    </w:p>
    <w:p w14:paraId="2FAE986C" w14:textId="11708B7E" w:rsidR="00145B54" w:rsidRDefault="00145B54" w:rsidP="00145B54">
      <w:pPr>
        <w:pStyle w:val="Titolo2"/>
      </w:pPr>
      <w:bookmarkStart w:id="47" w:name="_Toc139894359"/>
      <w:r>
        <w:t>Ambiente Windows</w:t>
      </w:r>
      <w:bookmarkEnd w:id="47"/>
    </w:p>
    <w:p w14:paraId="23A3C1AC" w14:textId="7C767D43" w:rsidR="00145B54" w:rsidRDefault="00145B54" w:rsidP="00145B54">
      <w:pPr>
        <w:jc w:val="both"/>
      </w:pPr>
      <w:r>
        <w:t>Pre-requisiti:</w:t>
      </w:r>
    </w:p>
    <w:p w14:paraId="06AAE397" w14:textId="77777777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MySQL Workbench 8.0</w:t>
      </w:r>
    </w:p>
    <w:p w14:paraId="53AF5448" w14:textId="0C5175A7" w:rsidR="00145B54" w:rsidRDefault="00145B54" w:rsidP="00145B54">
      <w:pPr>
        <w:jc w:val="both"/>
      </w:pPr>
      <w:r>
        <w:t>Di seguito sono riportati i passi per l’installazione ed esecuzione del componente:</w:t>
      </w:r>
    </w:p>
    <w:p w14:paraId="3D8E6008" w14:textId="3DA3F109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Clonare il repository da GitHub</w:t>
      </w:r>
    </w:p>
    <w:p w14:paraId="47BE8BDD" w14:textId="126F2A56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 xml:space="preserve">Editare il file </w:t>
      </w:r>
      <w:r>
        <w:rPr>
          <w:i/>
          <w:iCs/>
        </w:rPr>
        <w:t>application.properties</w:t>
      </w:r>
      <w:r>
        <w:t xml:space="preserve"> specificando:</w:t>
      </w:r>
    </w:p>
    <w:p w14:paraId="2174D758" w14:textId="6D15E0A0" w:rsid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>URL del server database a cui il componente deve collegarsi</w:t>
      </w:r>
    </w:p>
    <w:p w14:paraId="61CF3339" w14:textId="5B5BCC93" w:rsidR="00145B54" w:rsidRP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 xml:space="preserve">Il </w:t>
      </w:r>
      <w:r w:rsidRPr="00145B54">
        <w:rPr>
          <w:i/>
          <w:iCs/>
        </w:rPr>
        <w:t>path</w:t>
      </w:r>
      <w:r>
        <w:t xml:space="preserve"> assoluto dove devono essere salvati file caricati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4225F" w14:textId="77777777" w:rsidR="00BB3607" w:rsidRDefault="00BB3607" w:rsidP="0003489F">
      <w:pPr>
        <w:spacing w:after="0" w:line="240" w:lineRule="auto"/>
      </w:pPr>
      <w:r>
        <w:separator/>
      </w:r>
    </w:p>
  </w:endnote>
  <w:endnote w:type="continuationSeparator" w:id="0">
    <w:p w14:paraId="516EDC2B" w14:textId="77777777" w:rsidR="00BB3607" w:rsidRDefault="00BB3607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B3EF4" w14:textId="77777777" w:rsidR="00BB3607" w:rsidRDefault="00BB3607" w:rsidP="0003489F">
      <w:pPr>
        <w:spacing w:after="0" w:line="240" w:lineRule="auto"/>
      </w:pPr>
      <w:r>
        <w:separator/>
      </w:r>
    </w:p>
  </w:footnote>
  <w:footnote w:type="continuationSeparator" w:id="0">
    <w:p w14:paraId="03C7C878" w14:textId="77777777" w:rsidR="00BB3607" w:rsidRDefault="00BB3607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A7FC8"/>
    <w:multiLevelType w:val="hybridMultilevel"/>
    <w:tmpl w:val="FD929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64A75"/>
    <w:multiLevelType w:val="hybridMultilevel"/>
    <w:tmpl w:val="D5BE8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A39D7"/>
    <w:multiLevelType w:val="hybridMultilevel"/>
    <w:tmpl w:val="43DC999A"/>
    <w:lvl w:ilvl="0" w:tplc="6FE4F2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6"/>
  </w:num>
  <w:num w:numId="2" w16cid:durableId="823394888">
    <w:abstractNumId w:val="4"/>
  </w:num>
  <w:num w:numId="3" w16cid:durableId="150946421">
    <w:abstractNumId w:val="38"/>
  </w:num>
  <w:num w:numId="4" w16cid:durableId="1840073805">
    <w:abstractNumId w:val="27"/>
  </w:num>
  <w:num w:numId="5" w16cid:durableId="387724406">
    <w:abstractNumId w:val="36"/>
  </w:num>
  <w:num w:numId="6" w16cid:durableId="1139762177">
    <w:abstractNumId w:val="2"/>
  </w:num>
  <w:num w:numId="7" w16cid:durableId="77408430">
    <w:abstractNumId w:val="17"/>
  </w:num>
  <w:num w:numId="8" w16cid:durableId="1616254508">
    <w:abstractNumId w:val="20"/>
  </w:num>
  <w:num w:numId="9" w16cid:durableId="179127419">
    <w:abstractNumId w:val="4"/>
    <w:lvlOverride w:ilvl="0">
      <w:startOverride w:val="1"/>
    </w:lvlOverride>
  </w:num>
  <w:num w:numId="10" w16cid:durableId="1729037943">
    <w:abstractNumId w:val="16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31"/>
  </w:num>
  <w:num w:numId="13" w16cid:durableId="1129855656">
    <w:abstractNumId w:val="40"/>
  </w:num>
  <w:num w:numId="14" w16cid:durableId="64106155">
    <w:abstractNumId w:val="18"/>
  </w:num>
  <w:num w:numId="15" w16cid:durableId="1061056452">
    <w:abstractNumId w:val="9"/>
  </w:num>
  <w:num w:numId="16" w16cid:durableId="87504430">
    <w:abstractNumId w:val="8"/>
  </w:num>
  <w:num w:numId="17" w16cid:durableId="1092512285">
    <w:abstractNumId w:val="24"/>
  </w:num>
  <w:num w:numId="18" w16cid:durableId="2018771913">
    <w:abstractNumId w:val="25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30"/>
  </w:num>
  <w:num w:numId="23" w16cid:durableId="167407031">
    <w:abstractNumId w:val="28"/>
  </w:num>
  <w:num w:numId="24" w16cid:durableId="1608464720">
    <w:abstractNumId w:val="37"/>
  </w:num>
  <w:num w:numId="25" w16cid:durableId="394012057">
    <w:abstractNumId w:val="12"/>
  </w:num>
  <w:num w:numId="26" w16cid:durableId="2071609394">
    <w:abstractNumId w:val="11"/>
  </w:num>
  <w:num w:numId="27" w16cid:durableId="1507018548">
    <w:abstractNumId w:val="26"/>
  </w:num>
  <w:num w:numId="28" w16cid:durableId="336419627">
    <w:abstractNumId w:val="23"/>
  </w:num>
  <w:num w:numId="29" w16cid:durableId="1444498181">
    <w:abstractNumId w:val="21"/>
  </w:num>
  <w:num w:numId="30" w16cid:durableId="431752148">
    <w:abstractNumId w:val="1"/>
  </w:num>
  <w:num w:numId="31" w16cid:durableId="81335810">
    <w:abstractNumId w:val="39"/>
  </w:num>
  <w:num w:numId="32" w16cid:durableId="141389562">
    <w:abstractNumId w:val="14"/>
  </w:num>
  <w:num w:numId="33" w16cid:durableId="1186288664">
    <w:abstractNumId w:val="33"/>
  </w:num>
  <w:num w:numId="34" w16cid:durableId="317391819">
    <w:abstractNumId w:val="22"/>
  </w:num>
  <w:num w:numId="35" w16cid:durableId="1268274409">
    <w:abstractNumId w:val="13"/>
  </w:num>
  <w:num w:numId="36" w16cid:durableId="1226643769">
    <w:abstractNumId w:val="32"/>
  </w:num>
  <w:num w:numId="37" w16cid:durableId="1297955016">
    <w:abstractNumId w:val="10"/>
  </w:num>
  <w:num w:numId="38" w16cid:durableId="1838180923">
    <w:abstractNumId w:val="19"/>
  </w:num>
  <w:num w:numId="39" w16cid:durableId="1922137698">
    <w:abstractNumId w:val="29"/>
  </w:num>
  <w:num w:numId="40" w16cid:durableId="630982223">
    <w:abstractNumId w:val="35"/>
  </w:num>
  <w:num w:numId="41" w16cid:durableId="1389455326">
    <w:abstractNumId w:val="5"/>
  </w:num>
  <w:num w:numId="42" w16cid:durableId="1676376525">
    <w:abstractNumId w:val="41"/>
  </w:num>
  <w:num w:numId="43" w16cid:durableId="2132703056">
    <w:abstractNumId w:val="7"/>
  </w:num>
  <w:num w:numId="44" w16cid:durableId="1668629182">
    <w:abstractNumId w:val="34"/>
  </w:num>
  <w:num w:numId="45" w16cid:durableId="1985160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B54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256E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BFB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4E6F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41CED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6A02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2CF9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182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3A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3607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7688D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v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prova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2004</TotalTime>
  <Pages>38</Pages>
  <Words>3422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176</cp:revision>
  <cp:lastPrinted>2023-07-05T13:04:00Z</cp:lastPrinted>
  <dcterms:created xsi:type="dcterms:W3CDTF">2023-07-02T13:10:00Z</dcterms:created>
  <dcterms:modified xsi:type="dcterms:W3CDTF">2023-07-10T13:11:00Z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