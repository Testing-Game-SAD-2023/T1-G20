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pPr w:leftFromText="141" w:rightFromText="141" w:vertAnchor="page" w:horzAnchor="margin" w:tblpY="944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78"/>
        <w:gridCol w:w="4952"/>
        <w:gridCol w:w="8"/>
      </w:tblGrid>
      <w:tr w:rsidR="001F2ED3" w14:paraId="3898C11F" w14:textId="77777777" w:rsidTr="002A23A2">
        <w:trPr>
          <w:trHeight w:val="4804"/>
        </w:trPr>
        <w:tc>
          <w:tcPr>
            <w:tcW w:w="5000" w:type="pct"/>
            <w:gridSpan w:val="3"/>
          </w:tcPr>
          <w:p w14:paraId="5C05CD11" w14:textId="77777777" w:rsidR="001F2ED3" w:rsidRPr="002810DF" w:rsidRDefault="001F2ED3" w:rsidP="001F2ED3">
            <w:pPr>
              <w:spacing w:before="360"/>
              <w:rPr>
                <w:rFonts w:asciiTheme="majorHAnsi" w:hAnsiTheme="majorHAnsi" w:cstheme="majorHAnsi"/>
                <w:caps/>
              </w:rPr>
            </w:pPr>
            <w:r w:rsidRPr="002810DF">
              <w:rPr>
                <w:rFonts w:asciiTheme="majorHAnsi" w:hAnsiTheme="majorHAnsi" w:cstheme="majorHAnsi"/>
                <w:caps/>
                <w:noProof/>
              </w:rPr>
              <w:drawing>
                <wp:anchor distT="0" distB="0" distL="114300" distR="114300" simplePos="0" relativeHeight="251659264" behindDoc="0" locked="0" layoutInCell="1" allowOverlap="1" wp14:anchorId="74ADB2C7" wp14:editId="46B064E5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6120130" cy="2050415"/>
                  <wp:effectExtent l="0" t="0" r="3175" b="6985"/>
                  <wp:wrapSquare wrapText="bothSides"/>
                  <wp:docPr id="4" name="Immagine 4" descr="Immagine che contiene disegnand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niNa-universita-napoli-federico-II.jpg"/>
                          <pic:cNvPicPr/>
                        </pic:nvPicPr>
                        <pic:blipFill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Pr="002810DF">
              <w:rPr>
                <w:rFonts w:asciiTheme="majorHAnsi" w:hAnsiTheme="majorHAnsi" w:cstheme="majorHAnsi"/>
                <w:caps/>
                <w:szCs w:val="24"/>
              </w:rPr>
              <w:t>Scuola Politecnica e delle Scienze di Base</w:t>
            </w:r>
          </w:p>
          <w:p w14:paraId="6598F916" w14:textId="49D6DA20" w:rsidR="001F2ED3" w:rsidRPr="000951D0" w:rsidRDefault="001F2ED3" w:rsidP="001F2ED3">
            <w:pPr>
              <w:tabs>
                <w:tab w:val="left" w:pos="1561"/>
              </w:tabs>
              <w:spacing w:before="120"/>
            </w:pPr>
            <w:r w:rsidRPr="004E2A6B">
              <w:rPr>
                <w:rFonts w:asciiTheme="majorHAnsi" w:hAnsiTheme="majorHAnsi" w:cstheme="majorHAnsi"/>
                <w:szCs w:val="24"/>
              </w:rPr>
              <w:t xml:space="preserve">Corso di Laurea </w:t>
            </w:r>
            <w:r w:rsidR="00267F8C">
              <w:rPr>
                <w:rFonts w:asciiTheme="majorHAnsi" w:hAnsiTheme="majorHAnsi" w:cstheme="majorHAnsi"/>
                <w:szCs w:val="24"/>
              </w:rPr>
              <w:t xml:space="preserve">Magistrale </w:t>
            </w:r>
            <w:r w:rsidRPr="004E2A6B">
              <w:rPr>
                <w:rFonts w:asciiTheme="majorHAnsi" w:hAnsiTheme="majorHAnsi" w:cstheme="majorHAnsi"/>
                <w:szCs w:val="24"/>
              </w:rPr>
              <w:t>in Ingegneria Informatica</w:t>
            </w:r>
          </w:p>
        </w:tc>
      </w:tr>
      <w:tr w:rsidR="001F2ED3" w14:paraId="3C6DBD3E" w14:textId="77777777" w:rsidTr="002A23A2">
        <w:trPr>
          <w:trHeight w:val="2981"/>
        </w:trPr>
        <w:tc>
          <w:tcPr>
            <w:tcW w:w="5000" w:type="pct"/>
            <w:gridSpan w:val="3"/>
          </w:tcPr>
          <w:p w14:paraId="3A9F973D" w14:textId="77777777" w:rsidR="00120A8F" w:rsidRDefault="00120A8F" w:rsidP="001B74AD">
            <w:pPr>
              <w:pStyle w:val="Titolo"/>
              <w:spacing w:before="840"/>
              <w:jc w:val="center"/>
            </w:pPr>
            <w:r>
              <w:t xml:space="preserve">repository </w:t>
            </w:r>
          </w:p>
          <w:p w14:paraId="57358CF7" w14:textId="5C977CE7" w:rsidR="001F2ED3" w:rsidRPr="00A66096" w:rsidRDefault="00120A8F" w:rsidP="001B74AD">
            <w:pPr>
              <w:pStyle w:val="Titolo"/>
              <w:spacing w:before="840"/>
              <w:jc w:val="center"/>
            </w:pPr>
            <w:r>
              <w:t>classi under test</w:t>
            </w:r>
          </w:p>
        </w:tc>
      </w:tr>
      <w:tr w:rsidR="001F2ED3" w14:paraId="33644F26" w14:textId="77777777" w:rsidTr="002A23A2">
        <w:trPr>
          <w:trHeight w:val="737"/>
        </w:trPr>
        <w:tc>
          <w:tcPr>
            <w:tcW w:w="5000" w:type="pct"/>
            <w:gridSpan w:val="3"/>
          </w:tcPr>
          <w:p w14:paraId="4A83D7AC" w14:textId="2BBE664C" w:rsidR="00120A8F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Relazione Finale</w:t>
            </w:r>
          </w:p>
          <w:p w14:paraId="5901C15F" w14:textId="701B2160" w:rsidR="001F2ED3" w:rsidRPr="004E2A6B" w:rsidRDefault="00120A8F" w:rsidP="001F2ED3">
            <w:pPr>
              <w:spacing w:before="240"/>
              <w:jc w:val="center"/>
              <w:rPr>
                <w:rFonts w:asciiTheme="majorHAnsi" w:hAnsiTheme="majorHAnsi" w:cstheme="majorHAnsi"/>
                <w:b/>
                <w:bCs/>
                <w:szCs w:val="28"/>
              </w:rPr>
            </w:pPr>
            <w:r>
              <w:rPr>
                <w:rFonts w:asciiTheme="majorHAnsi" w:hAnsiTheme="majorHAnsi" w:cstheme="majorHAnsi"/>
                <w:sz w:val="32"/>
                <w:szCs w:val="32"/>
              </w:rPr>
              <w:t>Task: 1 – Gruppo: 20</w:t>
            </w:r>
            <w:r w:rsidR="001F2ED3" w:rsidRPr="00184B4C">
              <w:rPr>
                <w:rFonts w:asciiTheme="majorHAnsi" w:hAnsiTheme="majorHAnsi" w:cstheme="majorHAnsi"/>
                <w:sz w:val="32"/>
                <w:szCs w:val="32"/>
              </w:rPr>
              <w:t xml:space="preserve"> </w:t>
            </w:r>
          </w:p>
        </w:tc>
      </w:tr>
      <w:tr w:rsidR="00EA3D90" w14:paraId="3845980B" w14:textId="77777777" w:rsidTr="002A23A2">
        <w:trPr>
          <w:gridAfter w:val="1"/>
          <w:wAfter w:w="5" w:type="pct"/>
          <w:trHeight w:val="1220"/>
        </w:trPr>
        <w:tc>
          <w:tcPr>
            <w:tcW w:w="2427" w:type="pct"/>
          </w:tcPr>
          <w:p w14:paraId="2A3D4564" w14:textId="77777777" w:rsidR="00EA3D90" w:rsidRDefault="00EA3D90" w:rsidP="001F2ED3">
            <w:pPr>
              <w:spacing w:before="600"/>
              <w:ind w:right="-113"/>
              <w:rPr>
                <w:rFonts w:cs="Times New Roman"/>
                <w:b/>
                <w:bCs/>
                <w:szCs w:val="28"/>
              </w:rPr>
            </w:pPr>
            <w:r w:rsidRPr="00CF498B">
              <w:rPr>
                <w:rFonts w:cs="Times New Roman"/>
                <w:b/>
                <w:bCs/>
                <w:sz w:val="24"/>
                <w:szCs w:val="24"/>
              </w:rPr>
              <w:t>C</w:t>
            </w:r>
            <w:r w:rsidRPr="00CF498B">
              <w:rPr>
                <w:rFonts w:cs="Times New Roman"/>
                <w:b/>
                <w:bCs/>
                <w:szCs w:val="28"/>
              </w:rPr>
              <w:t>andidati</w:t>
            </w:r>
          </w:p>
          <w:p w14:paraId="33DAA9E2" w14:textId="027CA96E" w:rsidR="00120A8F" w:rsidRDefault="00120A8F" w:rsidP="001F2ED3">
            <w:pPr>
              <w:spacing w:before="600"/>
              <w:ind w:right="-113"/>
              <w:rPr>
                <w:rFonts w:cs="Times New Roman"/>
                <w:b/>
                <w:bCs/>
                <w:sz w:val="24"/>
                <w:szCs w:val="28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Luca Cardellicchio – M63001511</w:t>
            </w:r>
          </w:p>
          <w:p w14:paraId="0B9BC5FA" w14:textId="0EA1608D" w:rsidR="00EA3D90" w:rsidRPr="00120A8F" w:rsidRDefault="00120A8F" w:rsidP="00120A8F">
            <w:pPr>
              <w:spacing w:before="600"/>
              <w:ind w:right="-113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b/>
                <w:bCs/>
                <w:sz w:val="24"/>
                <w:szCs w:val="28"/>
              </w:rPr>
              <w:t>Roberto Sannino</w:t>
            </w:r>
            <w:r w:rsidR="000C5AC1">
              <w:rPr>
                <w:rFonts w:cs="Times New Roman"/>
                <w:b/>
                <w:bCs/>
                <w:sz w:val="24"/>
                <w:szCs w:val="28"/>
              </w:rPr>
              <w:t xml:space="preserve"> – M63001497</w:t>
            </w:r>
          </w:p>
        </w:tc>
        <w:tc>
          <w:tcPr>
            <w:tcW w:w="2569" w:type="pct"/>
          </w:tcPr>
          <w:p w14:paraId="7206C795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09238F13" w14:textId="77777777" w:rsidR="00EA3D90" w:rsidRPr="004247DF" w:rsidRDefault="00EA3D90" w:rsidP="001F2ED3">
            <w:pPr>
              <w:ind w:right="-113"/>
              <w:rPr>
                <w:rFonts w:cs="Times New Roman"/>
                <w:b/>
                <w:bCs/>
                <w:sz w:val="24"/>
                <w:szCs w:val="24"/>
              </w:rPr>
            </w:pPr>
          </w:p>
          <w:p w14:paraId="34348DC4" w14:textId="77777777" w:rsidR="00EA3D90" w:rsidRDefault="004247D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 w:rsidRPr="00072906">
              <w:rPr>
                <w:rFonts w:cs="Times New Roman"/>
                <w:b/>
                <w:bCs/>
                <w:szCs w:val="28"/>
              </w:rPr>
              <w:t>Docente</w:t>
            </w:r>
          </w:p>
          <w:p w14:paraId="5E4033E2" w14:textId="1185C6CC" w:rsidR="00120A8F" w:rsidRDefault="00120A8F" w:rsidP="004247DF">
            <w:pPr>
              <w:ind w:right="-113"/>
              <w:jc w:val="right"/>
              <w:rPr>
                <w:rFonts w:cs="Times New Roman"/>
                <w:b/>
                <w:bCs/>
                <w:szCs w:val="28"/>
              </w:rPr>
            </w:pPr>
            <w:r>
              <w:rPr>
                <w:rFonts w:cs="Times New Roman"/>
                <w:b/>
                <w:bCs/>
                <w:szCs w:val="28"/>
              </w:rPr>
              <w:t>Prof.ssa Anna Rita Fasolino</w:t>
            </w:r>
          </w:p>
          <w:p w14:paraId="5F2F6514" w14:textId="77777777" w:rsidR="00072906" w:rsidRPr="004247DF" w:rsidRDefault="00072906" w:rsidP="004247DF">
            <w:pPr>
              <w:ind w:right="-113"/>
              <w:jc w:val="right"/>
              <w:rPr>
                <w:rFonts w:cs="Times New Roman"/>
                <w:b/>
                <w:bCs/>
                <w:sz w:val="24"/>
                <w:szCs w:val="24"/>
              </w:rPr>
            </w:pPr>
          </w:p>
        </w:tc>
      </w:tr>
      <w:tr w:rsidR="001F2ED3" w14:paraId="5ACF4099" w14:textId="77777777" w:rsidTr="002A23A2">
        <w:trPr>
          <w:trHeight w:val="2019"/>
        </w:trPr>
        <w:tc>
          <w:tcPr>
            <w:tcW w:w="5000" w:type="pct"/>
            <w:gridSpan w:val="3"/>
          </w:tcPr>
          <w:p w14:paraId="35676660" w14:textId="18B98FBF" w:rsidR="001F2ED3" w:rsidRPr="00BA63F0" w:rsidRDefault="001F2ED3" w:rsidP="001F2ED3">
            <w:pPr>
              <w:spacing w:before="600"/>
              <w:jc w:val="center"/>
              <w:rPr>
                <w:rFonts w:asciiTheme="majorHAnsi" w:hAnsiTheme="majorHAnsi"/>
                <w:smallCaps/>
              </w:rPr>
            </w:pPr>
            <w:r>
              <w:rPr>
                <w:rFonts w:asciiTheme="majorHAnsi" w:hAnsiTheme="majorHAnsi"/>
                <w:smallCaps/>
              </w:rPr>
              <w:t xml:space="preserve">anno accademico </w:t>
            </w:r>
            <w:r w:rsidR="00120A8F">
              <w:rPr>
                <w:rFonts w:asciiTheme="majorHAnsi" w:hAnsiTheme="majorHAnsi"/>
                <w:smallCaps/>
              </w:rPr>
              <w:t>2022</w:t>
            </w:r>
            <w:r>
              <w:rPr>
                <w:rFonts w:asciiTheme="majorHAnsi" w:hAnsiTheme="majorHAnsi"/>
                <w:smallCaps/>
              </w:rPr>
              <w:t>-</w:t>
            </w:r>
            <w:r w:rsidR="00120A8F">
              <w:rPr>
                <w:rFonts w:asciiTheme="majorHAnsi" w:hAnsiTheme="majorHAnsi"/>
                <w:smallCaps/>
              </w:rPr>
              <w:t>2023</w:t>
            </w:r>
          </w:p>
        </w:tc>
      </w:tr>
    </w:tbl>
    <w:p w14:paraId="5BEE119C" w14:textId="77777777" w:rsidR="0003489F" w:rsidRDefault="0003489F"/>
    <w:p w14:paraId="57267A51" w14:textId="77777777" w:rsidR="00F115C1" w:rsidRDefault="00F115C1">
      <w:pPr>
        <w:sectPr w:rsidR="00F115C1" w:rsidSect="00F44C00">
          <w:pgSz w:w="11906" w:h="16838"/>
          <w:pgMar w:top="1418" w:right="1134" w:bottom="1418" w:left="1134" w:header="709" w:footer="709" w:gutter="0"/>
          <w:cols w:space="708"/>
          <w:titlePg/>
          <w:docGrid w:linePitch="360"/>
        </w:sectPr>
      </w:pPr>
    </w:p>
    <w:sdt>
      <w:sdtPr>
        <w:id w:val="-1894102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2F5DCC" w14:textId="77777777" w:rsidR="00FB2B3E" w:rsidRPr="005B286C" w:rsidRDefault="00E81B55" w:rsidP="0075766F">
          <w:pPr>
            <w:pStyle w:val="Nessunaspaziatura"/>
            <w:spacing w:after="120"/>
            <w:rPr>
              <w:szCs w:val="28"/>
            </w:rPr>
          </w:pPr>
          <w:r w:rsidRPr="005B286C">
            <w:rPr>
              <w:szCs w:val="28"/>
            </w:rPr>
            <w:t>INDICE</w:t>
          </w:r>
        </w:p>
        <w:p w14:paraId="7802AB6B" w14:textId="010E81EE" w:rsidR="00576A02" w:rsidRDefault="00FB2B3E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r w:rsidRPr="004B75B9">
            <w:rPr>
              <w:sz w:val="20"/>
              <w:szCs w:val="20"/>
            </w:rPr>
            <w:fldChar w:fldCharType="begin"/>
          </w:r>
          <w:r w:rsidRPr="004B75B9">
            <w:rPr>
              <w:sz w:val="20"/>
              <w:szCs w:val="20"/>
            </w:rPr>
            <w:instrText xml:space="preserve"> TOC \o "1-3" \h \z \u </w:instrText>
          </w:r>
          <w:r w:rsidRPr="004B75B9">
            <w:rPr>
              <w:sz w:val="20"/>
              <w:szCs w:val="20"/>
            </w:rPr>
            <w:fldChar w:fldCharType="separate"/>
          </w:r>
          <w:hyperlink w:anchor="_Toc139817265" w:history="1">
            <w:r w:rsidR="00576A02" w:rsidRPr="0004016E">
              <w:rPr>
                <w:rStyle w:val="Collegamentoipertestuale"/>
                <w:noProof/>
              </w:rPr>
              <w:t>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Descrizione del Task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9770D2D" w14:textId="35DBE3C4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6" w:history="1">
            <w:r w:rsidR="00576A02" w:rsidRPr="0004016E">
              <w:rPr>
                <w:rStyle w:val="Collegamentoipertestuale"/>
                <w:noProof/>
              </w:rPr>
              <w:t>1.1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Requisiti specifici del task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_Toc139817266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7414102" w14:textId="0E1602CB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7" w:history="1">
            <w:r w:rsidR="00576A02" w:rsidRPr="0004016E">
              <w:rPr>
                <w:rStyle w:val="Collegamentoipertestuale"/>
                <w:noProof/>
              </w:rPr>
              <w:t>1.2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Requisiti aggiuntivi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_Toc139817267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D678C0B" w14:textId="5A2D720E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8" w:history="1">
            <w:r w:rsidR="00576A02" w:rsidRPr="0004016E">
              <w:rPr>
                <w:rStyle w:val="Collegamentoipertestuale"/>
                <w:noProof/>
              </w:rPr>
              <w:t>1.2.1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Registrazione degli amministratori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_Toc139817268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874632E" w14:textId="3AE2B28D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69" w:history="1">
            <w:r w:rsidR="00576A02" w:rsidRPr="0004016E">
              <w:rPr>
                <w:rStyle w:val="Collegamentoipertestuale"/>
                <w:noProof/>
              </w:rPr>
              <w:t>1.2.2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Autenticazione degli amministratori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_Toc139817269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40DA5D0" w14:textId="6A54CA45" w:rsidR="00576A02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0" w:history="1">
            <w:r w:rsidR="00576A02" w:rsidRPr="0004016E">
              <w:rPr>
                <w:rStyle w:val="Collegamentoipertestuale"/>
                <w:noProof/>
              </w:rPr>
              <w:t>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Analisi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_Toc139817270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7A9F0F0D" w14:textId="68BF8B36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1" w:history="1">
            <w:r w:rsidR="00576A02" w:rsidRPr="0004016E">
              <w:rPr>
                <w:rStyle w:val="Collegamentoipertestuale"/>
                <w:noProof/>
              </w:rPr>
              <w:t>2.1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Use Case Diagram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_Toc139817271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311548B" w14:textId="24146390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2" w:history="1">
            <w:r w:rsidR="00576A02" w:rsidRPr="0004016E">
              <w:rPr>
                <w:rStyle w:val="Collegamentoipertestuale"/>
                <w:noProof/>
              </w:rPr>
              <w:t>2.2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Storie utente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_Toc139817272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AE524DA" w14:textId="32C28964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3" w:history="1">
            <w:r w:rsidR="00576A02" w:rsidRPr="0004016E">
              <w:rPr>
                <w:rStyle w:val="Collegamentoipertestuale"/>
                <w:noProof/>
              </w:rPr>
              <w:t>2.3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Scenari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_Toc139817273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4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3C37632" w14:textId="643B3930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4" w:history="1">
            <w:r w:rsidR="00576A02" w:rsidRPr="0004016E">
              <w:rPr>
                <w:rStyle w:val="Collegamentoipertestuale"/>
                <w:noProof/>
              </w:rPr>
              <w:t>2.3.1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Registration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_Toc139817274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4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C9A1C14" w14:textId="4CBC54D4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5" w:history="1">
            <w:r w:rsidR="00576A02" w:rsidRPr="0004016E">
              <w:rPr>
                <w:rStyle w:val="Collegamentoipertestuale"/>
                <w:noProof/>
              </w:rPr>
              <w:t>2.3.2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Upload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4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F3402C8" w14:textId="7449AEC9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6" w:history="1">
            <w:r w:rsidR="00576A02" w:rsidRPr="0004016E">
              <w:rPr>
                <w:rStyle w:val="Collegamentoipertestuale"/>
                <w:noProof/>
              </w:rPr>
              <w:t>2.3.3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View All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_Toc139817276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95B927E" w14:textId="54165F2A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7" w:history="1">
            <w:r w:rsidR="00576A02" w:rsidRPr="0004016E">
              <w:rPr>
                <w:rStyle w:val="Collegamentoipertestuale"/>
                <w:noProof/>
              </w:rPr>
              <w:t>2.3.4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Download.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_Toc139817277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90FAB76" w14:textId="0F9B8B79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8" w:history="1">
            <w:r w:rsidR="00576A02" w:rsidRPr="0004016E">
              <w:rPr>
                <w:rStyle w:val="Collegamentoipertestuale"/>
                <w:noProof/>
              </w:rPr>
              <w:t>2.4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Glossario dei termini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_Toc139817278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6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931B6D8" w14:textId="34803BD6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79" w:history="1">
            <w:r w:rsidR="00576A02" w:rsidRPr="0004016E">
              <w:rPr>
                <w:rStyle w:val="Collegamentoipertestuale"/>
                <w:noProof/>
              </w:rPr>
              <w:t>2.5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Diagrammi di analisi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_Toc139817279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6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2340424E" w14:textId="7EDF6BC8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0" w:history="1">
            <w:r w:rsidR="00576A02" w:rsidRPr="0004016E">
              <w:rPr>
                <w:rStyle w:val="Collegamentoipertestuale"/>
                <w:noProof/>
              </w:rPr>
              <w:t>2.5.1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Class Diagram di analisi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_Toc139817280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6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733C68E6" w14:textId="407A3241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1" w:history="1">
            <w:r w:rsidR="00576A02" w:rsidRPr="0004016E">
              <w:rPr>
                <w:rStyle w:val="Collegamentoipertestuale"/>
                <w:noProof/>
              </w:rPr>
              <w:t>2.5.2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Download del file di una Class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_Toc139817281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7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F913317" w14:textId="0B52E41C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2" w:history="1">
            <w:r w:rsidR="00576A02" w:rsidRPr="0004016E">
              <w:rPr>
                <w:rStyle w:val="Collegamentoipertestuale"/>
                <w:noProof/>
              </w:rPr>
              <w:t>2.5.3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Upload di una Classe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_Toc139817282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8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061FD28" w14:textId="116DFED5" w:rsidR="00576A02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3" w:history="1">
            <w:r w:rsidR="00576A02" w:rsidRPr="0004016E">
              <w:rPr>
                <w:rStyle w:val="Collegamentoipertestuale"/>
                <w:noProof/>
              </w:rPr>
              <w:t>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Progettazione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_Toc139817283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9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A39AE7D" w14:textId="7D1B01E7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4" w:history="1">
            <w:r w:rsidR="00576A02" w:rsidRPr="0004016E">
              <w:rPr>
                <w:rStyle w:val="Collegamentoipertestuale"/>
                <w:noProof/>
              </w:rPr>
              <w:t>3.1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Component Diagram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_Toc139817284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10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51E7CBC6" w14:textId="3B93B082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5" w:history="1">
            <w:r w:rsidR="00576A02" w:rsidRPr="0004016E">
              <w:rPr>
                <w:rStyle w:val="Collegamentoipertestuale"/>
                <w:noProof/>
              </w:rPr>
              <w:t>3.2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Module Structures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4814704" w14:textId="65488C17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6" w:history="1">
            <w:r w:rsidR="00576A02" w:rsidRPr="0004016E">
              <w:rPr>
                <w:rStyle w:val="Collegamentoipertestuale"/>
                <w:noProof/>
              </w:rPr>
              <w:t>3.3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Requisiti specifici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_Toc139817286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2E8E475C" w14:textId="3EFA907B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7" w:history="1">
            <w:r w:rsidR="00576A02" w:rsidRPr="0004016E">
              <w:rPr>
                <w:rStyle w:val="Collegamentoipertestuale"/>
                <w:noProof/>
              </w:rPr>
              <w:t>3.3.1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Class Diagram di dettaglio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_Toc139817287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23546546" w14:textId="648BEAAC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8" w:history="1">
            <w:r w:rsidR="00576A02" w:rsidRPr="0004016E">
              <w:rPr>
                <w:rStyle w:val="Collegamentoipertestuale"/>
                <w:noProof/>
              </w:rPr>
              <w:t>3.3.2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Visualizzazione della lista delle Classi disponibili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_Toc139817288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77BDE187" w14:textId="297E8CDB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89" w:history="1">
            <w:r w:rsidR="00576A02" w:rsidRPr="0004016E">
              <w:rPr>
                <w:rStyle w:val="Collegamentoipertestuale"/>
                <w:noProof/>
              </w:rPr>
              <w:t>3.3.3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Download del file di una Class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_Toc139817289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16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A81F399" w14:textId="230C6A0D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0" w:history="1">
            <w:r w:rsidR="00576A02" w:rsidRPr="0004016E">
              <w:rPr>
                <w:rStyle w:val="Collegamentoipertestuale"/>
                <w:noProof/>
              </w:rPr>
              <w:t>3.3.4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Upload di una Classe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_Toc139817290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17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766B22A6" w14:textId="064626C9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1" w:history="1">
            <w:r w:rsidR="00576A02" w:rsidRPr="0004016E">
              <w:rPr>
                <w:rStyle w:val="Collegamentoipertestuale"/>
                <w:noProof/>
              </w:rPr>
              <w:t>3.3.5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Generazione del path della Classe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_Toc139817291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19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71D33FE" w14:textId="27E15CD9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2" w:history="1">
            <w:r w:rsidR="00576A02" w:rsidRPr="0004016E">
              <w:rPr>
                <w:rStyle w:val="Collegamentoipertestuale"/>
                <w:noProof/>
              </w:rPr>
              <w:t>3.4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Requisiti aggiuntivi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_Toc139817292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20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6604A27" w14:textId="74B82B1E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3" w:history="1">
            <w:r w:rsidR="00576A02" w:rsidRPr="0004016E">
              <w:rPr>
                <w:rStyle w:val="Collegamentoipertestuale"/>
                <w:noProof/>
              </w:rPr>
              <w:t>3.4.1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Class Diagram di dettaglio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_Toc139817293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20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7097A75" w14:textId="5909721D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4" w:history="1">
            <w:r w:rsidR="00576A02" w:rsidRPr="0004016E">
              <w:rPr>
                <w:rStyle w:val="Collegamentoipertestuale"/>
                <w:noProof/>
              </w:rPr>
              <w:t>3.4.2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Registrazione di un amministratore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_Toc139817294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1ABAE81" w14:textId="131A6C12" w:rsidR="00576A02" w:rsidRDefault="00000000">
          <w:pPr>
            <w:pStyle w:val="Sommario3"/>
            <w:tabs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5" w:history="1"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21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2522FBB" w14:textId="0C7751ED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6" w:history="1">
            <w:r w:rsidR="00576A02" w:rsidRPr="0004016E">
              <w:rPr>
                <w:rStyle w:val="Collegamentoipertestuale"/>
                <w:noProof/>
              </w:rPr>
              <w:t>3.4.3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Sequence Diagram: Login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_Toc139817296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5FDDA80" w14:textId="732439C8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7" w:history="1">
            <w:r w:rsidR="00576A02" w:rsidRPr="0004016E">
              <w:rPr>
                <w:rStyle w:val="Collegamentoipertestuale"/>
                <w:noProof/>
                <w:lang w:val="en-GB"/>
              </w:rPr>
              <w:t>3.4.4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  <w:lang w:val="en-GB"/>
              </w:rPr>
              <w:t>Specifica REST APIs per AuthController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_Toc139817297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46B42882" w14:textId="171555DA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8" w:history="1">
            <w:r w:rsidR="00576A02" w:rsidRPr="0004016E">
              <w:rPr>
                <w:rStyle w:val="Collegamentoipertestuale"/>
                <w:noProof/>
              </w:rPr>
              <w:t>3.5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Allocation Structures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_Toc139817298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23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882CC10" w14:textId="7B5D22C6" w:rsidR="00576A02" w:rsidRDefault="00000000">
          <w:pPr>
            <w:pStyle w:val="Sommario3"/>
            <w:tabs>
              <w:tab w:val="left" w:pos="1540"/>
              <w:tab w:val="right" w:leader="dot" w:pos="9628"/>
            </w:tabs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299" w:history="1">
            <w:r w:rsidR="00576A02" w:rsidRPr="0004016E">
              <w:rPr>
                <w:rStyle w:val="Collegamentoipertestuale"/>
                <w:noProof/>
              </w:rPr>
              <w:t>3.5.1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Vista d’installazione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_Toc139817299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23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CDB2435" w14:textId="4166CD79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0" w:history="1">
            <w:r w:rsidR="00576A02" w:rsidRPr="0004016E">
              <w:rPr>
                <w:rStyle w:val="Collegamentoipertestuale"/>
                <w:noProof/>
              </w:rPr>
              <w:t>3.6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Deployment View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_Toc139817300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24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E08C70B" w14:textId="6A1486E5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1" w:history="1"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_Toc139817301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24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51C8B6E7" w14:textId="07864856" w:rsidR="00576A02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2" w:history="1">
            <w:r w:rsidR="00576A02" w:rsidRPr="0004016E">
              <w:rPr>
                <w:rStyle w:val="Collegamentoipertestuale"/>
                <w:noProof/>
              </w:rPr>
              <w:t>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Test API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_Toc139817302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C1DA7D1" w14:textId="330E5B29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3" w:history="1">
            <w:r w:rsidR="00576A02" w:rsidRPr="0004016E">
              <w:rPr>
                <w:rStyle w:val="Collegamentoipertestuale"/>
                <w:noProof/>
              </w:rPr>
              <w:t>4.1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Home Page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_Toc139817303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8BBC5FB" w14:textId="01875381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4" w:history="1">
            <w:r w:rsidR="00576A02" w:rsidRPr="0004016E">
              <w:rPr>
                <w:rStyle w:val="Collegamentoipertestuale"/>
                <w:noProof/>
              </w:rPr>
              <w:t>4.2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Registrazione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_Toc139817304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26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6A70BD9" w14:textId="534BDBAF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5" w:history="1">
            <w:r w:rsidR="00576A02" w:rsidRPr="0004016E">
              <w:rPr>
                <w:rStyle w:val="Collegamentoipertestuale"/>
                <w:noProof/>
              </w:rPr>
              <w:t>4.3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Login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_Toc139817305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28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217E3942" w14:textId="576B7DEC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6" w:history="1">
            <w:r w:rsidR="00576A02" w:rsidRPr="0004016E">
              <w:rPr>
                <w:rStyle w:val="Collegamentoipertestuale"/>
                <w:noProof/>
              </w:rPr>
              <w:t>4.4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Upload di una Classe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_Toc139817306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30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2676003" w14:textId="686F4B50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7" w:history="1">
            <w:r w:rsidR="00576A02" w:rsidRPr="0004016E">
              <w:rPr>
                <w:rStyle w:val="Collegamentoipertestuale"/>
                <w:noProof/>
              </w:rPr>
              <w:t>4.5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Visualizzazione della lista delle Classi disponibili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_Toc139817307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32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52DB0E0F" w14:textId="3313194A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8" w:history="1">
            <w:r w:rsidR="00576A02" w:rsidRPr="0004016E">
              <w:rPr>
                <w:rStyle w:val="Collegamentoipertestuale"/>
                <w:noProof/>
              </w:rPr>
              <w:t>4.6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Download del file di una Class Under 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_Toc139817308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33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38B72D6B" w14:textId="17013651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09" w:history="1">
            <w:r w:rsidR="00576A02" w:rsidRPr="0004016E">
              <w:rPr>
                <w:rStyle w:val="Collegamentoipertestuale"/>
                <w:noProof/>
              </w:rPr>
              <w:t>4.7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Test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_Toc139817309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33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65635CA" w14:textId="571F2A92" w:rsidR="00576A02" w:rsidRDefault="00000000">
          <w:pPr>
            <w:pStyle w:val="Sommario1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0" w:history="1">
            <w:r w:rsidR="00576A02" w:rsidRPr="0004016E">
              <w:rPr>
                <w:rStyle w:val="Collegamentoipertestuale"/>
                <w:noProof/>
              </w:rPr>
              <w:t>5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Guida all’installazione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_Toc139817310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145A7102" w14:textId="3F695021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1" w:history="1">
            <w:r w:rsidR="00576A02" w:rsidRPr="0004016E">
              <w:rPr>
                <w:rStyle w:val="Collegamentoipertestuale"/>
                <w:noProof/>
              </w:rPr>
              <w:t>5.1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Docker Desktop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_Toc139817311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6CAE1F68" w14:textId="02A30D40" w:rsidR="00576A02" w:rsidRDefault="00000000">
          <w:pPr>
            <w:pStyle w:val="Sommario2"/>
            <w:rPr>
              <w:rFonts w:asciiTheme="minorHAnsi" w:hAnsiTheme="minorHAnsi"/>
              <w:noProof/>
              <w:kern w:val="2"/>
              <w:sz w:val="22"/>
              <w:lang w:eastAsia="it-IT"/>
              <w14:ligatures w14:val="standardContextual"/>
            </w:rPr>
          </w:pPr>
          <w:hyperlink w:anchor="_Toc139817312" w:history="1">
            <w:r w:rsidR="00576A02" w:rsidRPr="0004016E">
              <w:rPr>
                <w:rStyle w:val="Collegamentoipertestuale"/>
                <w:noProof/>
              </w:rPr>
              <w:t>5.2</w:t>
            </w:r>
            <w:r w:rsidR="00576A02">
              <w:rPr>
                <w:rFonts w:asciiTheme="minorHAnsi" w:hAnsiTheme="minorHAnsi"/>
                <w:noProof/>
                <w:kern w:val="2"/>
                <w:sz w:val="22"/>
                <w:lang w:eastAsia="it-IT"/>
                <w14:ligatures w14:val="standardContextual"/>
              </w:rPr>
              <w:tab/>
            </w:r>
            <w:r w:rsidR="00576A02" w:rsidRPr="0004016E">
              <w:rPr>
                <w:rStyle w:val="Collegamentoipertestuale"/>
                <w:noProof/>
              </w:rPr>
              <w:t>Ambiente Windows</w:t>
            </w:r>
            <w:r w:rsidR="00576A02">
              <w:rPr>
                <w:noProof/>
                <w:webHidden/>
              </w:rPr>
              <w:tab/>
            </w:r>
            <w:r w:rsidR="00576A02">
              <w:rPr>
                <w:noProof/>
                <w:webHidden/>
              </w:rPr>
              <w:fldChar w:fldCharType="begin"/>
            </w:r>
            <w:r w:rsidR="00576A02">
              <w:rPr>
                <w:noProof/>
                <w:webHidden/>
              </w:rPr>
              <w:instrText xml:space="preserve"> PAGEREF _Toc139817312 \h </w:instrText>
            </w:r>
            <w:r w:rsidR="00576A02">
              <w:rPr>
                <w:noProof/>
                <w:webHidden/>
              </w:rPr>
            </w:r>
            <w:r w:rsidR="00576A02">
              <w:rPr>
                <w:noProof/>
                <w:webHidden/>
              </w:rPr>
              <w:fldChar w:fldCharType="separate"/>
            </w:r>
            <w:r w:rsidR="00576A02">
              <w:rPr>
                <w:noProof/>
                <w:webHidden/>
              </w:rPr>
              <w:t>35</w:t>
            </w:r>
            <w:r w:rsidR="00576A02">
              <w:rPr>
                <w:noProof/>
                <w:webHidden/>
              </w:rPr>
              <w:fldChar w:fldCharType="end"/>
            </w:r>
          </w:hyperlink>
        </w:p>
        <w:p w14:paraId="062E5C4A" w14:textId="6EF7D622" w:rsidR="002E3E05" w:rsidRDefault="00FB2B3E" w:rsidP="002E3E05">
          <w:pPr>
            <w:rPr>
              <w:b/>
              <w:bCs/>
            </w:rPr>
          </w:pPr>
          <w:r w:rsidRPr="004B75B9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3B973C0E" w14:textId="77777777" w:rsidR="002E3E05" w:rsidRPr="002E3E05" w:rsidRDefault="002E3E05" w:rsidP="002E3E05">
      <w:pPr>
        <w:tabs>
          <w:tab w:val="center" w:pos="4819"/>
        </w:tabs>
        <w:sectPr w:rsidR="002E3E05" w:rsidRPr="002E3E05" w:rsidSect="00172013">
          <w:footerReference w:type="first" r:id="rId12"/>
          <w:pgSz w:w="11906" w:h="16838"/>
          <w:pgMar w:top="1417" w:right="1134" w:bottom="1134" w:left="1134" w:header="708" w:footer="708" w:gutter="0"/>
          <w:pgNumType w:start="1"/>
          <w:cols w:space="708"/>
          <w:titlePg/>
          <w:docGrid w:linePitch="381"/>
        </w:sectPr>
      </w:pPr>
    </w:p>
    <w:p w14:paraId="33E7AF44" w14:textId="69AF4095" w:rsidR="00466B0C" w:rsidRDefault="00120A8F" w:rsidP="00111078">
      <w:pPr>
        <w:pStyle w:val="Titolo1"/>
      </w:pPr>
      <w:bookmarkStart w:id="0" w:name="_Toc139817265"/>
      <w:r>
        <w:lastRenderedPageBreak/>
        <w:t>Descrizione del Task</w:t>
      </w:r>
      <w:bookmarkEnd w:id="0"/>
    </w:p>
    <w:p w14:paraId="092B31D3" w14:textId="0A9864B8" w:rsidR="007411AF" w:rsidRDefault="004A1EE6" w:rsidP="004A1EE6">
      <w:pPr>
        <w:jc w:val="both"/>
      </w:pPr>
      <w:r>
        <w:t xml:space="preserve">Per facilitare la stesura del documento per quanto concerne la progettazione del componente, </w:t>
      </w:r>
      <w:r w:rsidR="00416322">
        <w:t>i requisiti e le storie utente</w:t>
      </w:r>
      <w:r>
        <w:t xml:space="preserve"> sono divis</w:t>
      </w:r>
      <w:r w:rsidR="00416322">
        <w:t>e</w:t>
      </w:r>
      <w:r>
        <w:t xml:space="preserve"> in due classi:</w:t>
      </w:r>
    </w:p>
    <w:p w14:paraId="1C3AD314" w14:textId="5CD2BAC1" w:rsidR="004A1EE6" w:rsidRP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specifici del task;</w:t>
      </w:r>
    </w:p>
    <w:p w14:paraId="79316C1E" w14:textId="78BA31EF" w:rsidR="004A1EE6" w:rsidRDefault="004A1EE6" w:rsidP="004A1EE6">
      <w:pPr>
        <w:pStyle w:val="Paragrafoelenco"/>
        <w:numPr>
          <w:ilvl w:val="0"/>
          <w:numId w:val="23"/>
        </w:numPr>
        <w:jc w:val="both"/>
      </w:pPr>
      <w:r>
        <w:rPr>
          <w:i/>
          <w:iCs/>
        </w:rPr>
        <w:t>Requisiti aggiuntivi</w:t>
      </w:r>
      <w:r>
        <w:t>, inseriti per permettere la gestione degli amministratori.</w:t>
      </w:r>
    </w:p>
    <w:p w14:paraId="0C991248" w14:textId="77777777" w:rsidR="007411AF" w:rsidRDefault="007411AF" w:rsidP="00A07AFC"/>
    <w:p w14:paraId="5AB63CE3" w14:textId="6C7B851A" w:rsidR="00A07AFC" w:rsidRDefault="00A07AFC" w:rsidP="0058300A">
      <w:pPr>
        <w:pStyle w:val="Titolo2"/>
      </w:pPr>
      <w:bookmarkStart w:id="1" w:name="_Toc139817266"/>
      <w:r>
        <w:t xml:space="preserve">Requisiti </w:t>
      </w:r>
      <w:r w:rsidR="007411AF">
        <w:t>s</w:t>
      </w:r>
      <w:r>
        <w:t>pecifici del task</w:t>
      </w:r>
      <w:bookmarkEnd w:id="1"/>
    </w:p>
    <w:p w14:paraId="112DCD95" w14:textId="77777777" w:rsidR="00A07AFC" w:rsidRPr="00A07AFC" w:rsidRDefault="00A07AFC" w:rsidP="00A07AFC"/>
    <w:p w14:paraId="4008087A" w14:textId="6DAAEDA0" w:rsidR="00A07AFC" w:rsidRDefault="00A07AFC" w:rsidP="00D31AA4">
      <w:pPr>
        <w:jc w:val="both"/>
      </w:pPr>
      <w:r>
        <w:t xml:space="preserve">L’applicazione deve mantenere un insieme di Classi Java da testare e deve offrire la possibilità ai giocatori di consultare l’elenco delle classi disponibili e di fare il download del codice di una di esse. L’applicazione deve permettere ad un amministratore anche di aggiornare l’insieme di classi disponibili mediante aggiunta di classi e relativo salvataggio del file di codice. Sarebbe auspicabile anche prevedere funzioni per la ricerca di classi in base a specifici requisiti, come ad esempio la complessità della classe, o altri attributi. </w:t>
      </w:r>
    </w:p>
    <w:p w14:paraId="4F89A879" w14:textId="77777777" w:rsidR="007411AF" w:rsidRDefault="007411AF" w:rsidP="00A07AFC"/>
    <w:p w14:paraId="7E663144" w14:textId="6595E2C3" w:rsidR="007411AF" w:rsidRDefault="007411AF" w:rsidP="0058300A">
      <w:pPr>
        <w:pStyle w:val="Titolo2"/>
      </w:pPr>
      <w:bookmarkStart w:id="2" w:name="_Toc139817267"/>
      <w:r>
        <w:t>Requisiti aggiuntivi</w:t>
      </w:r>
      <w:bookmarkEnd w:id="2"/>
      <w:r>
        <w:t xml:space="preserve"> </w:t>
      </w:r>
    </w:p>
    <w:p w14:paraId="61681EC6" w14:textId="77777777" w:rsidR="007411AF" w:rsidRDefault="007411AF" w:rsidP="007411AF"/>
    <w:p w14:paraId="40B5201B" w14:textId="4C75CE29" w:rsidR="009A5DFC" w:rsidRDefault="00D31AA4" w:rsidP="0058300A">
      <w:pPr>
        <w:pStyle w:val="Titolo3"/>
      </w:pPr>
      <w:bookmarkStart w:id="3" w:name="_Toc139817268"/>
      <w:r>
        <w:t>R</w:t>
      </w:r>
      <w:r w:rsidR="009A5DFC">
        <w:t>egistrazione degli amministratori</w:t>
      </w:r>
      <w:bookmarkEnd w:id="3"/>
    </w:p>
    <w:p w14:paraId="0892E474" w14:textId="404F4049" w:rsidR="007411AF" w:rsidRDefault="007411AF" w:rsidP="00D31AA4">
      <w:pPr>
        <w:jc w:val="both"/>
      </w:pPr>
      <w:r>
        <w:t xml:space="preserve">L’applicazione deve consentire agli </w:t>
      </w:r>
      <w:r w:rsidR="0040505E">
        <w:t>amministratori</w:t>
      </w:r>
      <w:r>
        <w:t xml:space="preserve"> di registrarsi. All’atto della registrazione, l</w:t>
      </w:r>
      <w:r w:rsidR="0040505E">
        <w:t>’amministratore</w:t>
      </w:r>
      <w:r>
        <w:t xml:space="preserve"> fornirà nome, cognome, un indirizzo </w:t>
      </w:r>
      <w:r w:rsidR="004D3CBC">
        <w:t>e-mail</w:t>
      </w:r>
      <w:r>
        <w:t xml:space="preserve"> valido ed una password, il sistema dopo aver controllato la validità dei dati forniti</w:t>
      </w:r>
      <w:r w:rsidR="00EF3E06">
        <w:t xml:space="preserve">, </w:t>
      </w:r>
      <w:r>
        <w:t xml:space="preserve">aggiungerà </w:t>
      </w:r>
      <w:r w:rsidR="0038014D">
        <w:t>l’amministratore</w:t>
      </w:r>
      <w:r>
        <w:t xml:space="preserve"> all’elenco de</w:t>
      </w:r>
      <w:r w:rsidR="0038014D">
        <w:t>gli amministratori</w:t>
      </w:r>
      <w:r>
        <w:t xml:space="preserve"> registrati e gli assocerà un Id univoco. </w:t>
      </w:r>
    </w:p>
    <w:p w14:paraId="18A8EBE8" w14:textId="77777777" w:rsidR="0038014D" w:rsidRDefault="0038014D" w:rsidP="00D31AA4">
      <w:pPr>
        <w:jc w:val="both"/>
      </w:pPr>
    </w:p>
    <w:p w14:paraId="44B67798" w14:textId="75FC061B" w:rsidR="007411AF" w:rsidRDefault="00D31AA4" w:rsidP="0058300A">
      <w:pPr>
        <w:pStyle w:val="Titolo3"/>
      </w:pPr>
      <w:bookmarkStart w:id="4" w:name="_Toc139817269"/>
      <w:r>
        <w:t>A</w:t>
      </w:r>
      <w:r w:rsidR="0038014D">
        <w:t>utenticazione degli amministratori</w:t>
      </w:r>
      <w:bookmarkEnd w:id="4"/>
    </w:p>
    <w:p w14:paraId="359CFF3F" w14:textId="2A354831" w:rsidR="007411AF" w:rsidRPr="007411AF" w:rsidRDefault="0038014D" w:rsidP="00D31AA4">
      <w:pPr>
        <w:jc w:val="both"/>
      </w:pPr>
      <w:r>
        <w:t xml:space="preserve">All’atto della autenticazione, l’amministratore fornirà l’indirizzo </w:t>
      </w:r>
      <w:r w:rsidR="001A5166">
        <w:t>e-mail</w:t>
      </w:r>
      <w:r>
        <w:t xml:space="preserve"> fornito per la registrazione e la relativa password, il sistema dopo aver controllato la validità dei dati forniti, autenticherà l’amministratore e gli fornirà una schermata per il caricamento delle </w:t>
      </w:r>
      <w:r w:rsidR="00B921E8">
        <w:t>C</w:t>
      </w:r>
      <w:r>
        <w:t>lassi</w:t>
      </w:r>
      <w:r w:rsidR="00384146">
        <w:t xml:space="preserve"> </w:t>
      </w:r>
      <w:r w:rsidR="00B921E8">
        <w:t>J</w:t>
      </w:r>
      <w:r w:rsidR="00384146">
        <w:t>ava da testare</w:t>
      </w:r>
      <w:r>
        <w:t>.</w:t>
      </w:r>
    </w:p>
    <w:p w14:paraId="4E9CFC74" w14:textId="4329A500" w:rsidR="00120A8F" w:rsidRDefault="00120A8F" w:rsidP="00111078">
      <w:pPr>
        <w:pStyle w:val="Titolo1"/>
      </w:pPr>
      <w:bookmarkStart w:id="5" w:name="_Toc139817270"/>
      <w:r>
        <w:lastRenderedPageBreak/>
        <w:t>Analisi</w:t>
      </w:r>
      <w:bookmarkEnd w:id="5"/>
    </w:p>
    <w:p w14:paraId="5D4849C5" w14:textId="77777777" w:rsidR="00E66559" w:rsidRDefault="00E66559" w:rsidP="009A5DFC"/>
    <w:p w14:paraId="51CF107A" w14:textId="2B5D5C7E" w:rsidR="009D5223" w:rsidRDefault="009D5223" w:rsidP="0058300A">
      <w:pPr>
        <w:pStyle w:val="Titolo2"/>
      </w:pPr>
      <w:bookmarkStart w:id="6" w:name="_Toc139817271"/>
      <w:r>
        <w:t xml:space="preserve">Use Case </w:t>
      </w:r>
      <w:proofErr w:type="spellStart"/>
      <w:r>
        <w:t>Diagram</w:t>
      </w:r>
      <w:bookmarkEnd w:id="6"/>
      <w:proofErr w:type="spellEnd"/>
    </w:p>
    <w:p w14:paraId="027A46C3" w14:textId="77777777" w:rsidR="00DB0DEE" w:rsidRDefault="00DB0DEE" w:rsidP="00DB0DEE"/>
    <w:p w14:paraId="25165415" w14:textId="46533098" w:rsidR="00DB0DEE" w:rsidRPr="00DB0DEE" w:rsidRDefault="00270289" w:rsidP="00270289">
      <w:pPr>
        <w:jc w:val="center"/>
      </w:pPr>
      <w:r>
        <w:rPr>
          <w:noProof/>
        </w:rPr>
        <w:drawing>
          <wp:inline distT="0" distB="0" distL="0" distR="0" wp14:anchorId="007C0599" wp14:editId="6CF1BB61">
            <wp:extent cx="5257800" cy="4648200"/>
            <wp:effectExtent l="0" t="0" r="0" b="0"/>
            <wp:docPr id="1787041372" name="Immagine 2" descr="Immagine che contiene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41372" name="Immagine 2" descr="Immagine che contiene diagramma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A378" w14:textId="77777777" w:rsidR="009D5223" w:rsidRDefault="009D5223" w:rsidP="009A5DFC"/>
    <w:p w14:paraId="45E8FF62" w14:textId="77777777" w:rsidR="00DB0DEE" w:rsidRDefault="00DB0DEE" w:rsidP="009A5DFC"/>
    <w:p w14:paraId="35BB84CC" w14:textId="77777777" w:rsidR="00DB0DEE" w:rsidRDefault="00DB0DEE" w:rsidP="009A5DFC"/>
    <w:p w14:paraId="3A714F2E" w14:textId="77777777" w:rsidR="00DB0DEE" w:rsidRDefault="00DB0DEE" w:rsidP="009A5DFC"/>
    <w:p w14:paraId="5AA126B5" w14:textId="77777777" w:rsidR="00DB0DEE" w:rsidRDefault="00DB0DEE" w:rsidP="009A5DFC"/>
    <w:p w14:paraId="443A9468" w14:textId="77777777" w:rsidR="00DB0DEE" w:rsidRDefault="00DB0DEE" w:rsidP="009A5DFC"/>
    <w:p w14:paraId="2FE13363" w14:textId="77777777" w:rsidR="00DB0DEE" w:rsidRDefault="00DB0DEE" w:rsidP="009A5DFC"/>
    <w:p w14:paraId="42D2009C" w14:textId="77777777" w:rsidR="00DB0DEE" w:rsidRDefault="00DB0DEE" w:rsidP="009A5DFC"/>
    <w:p w14:paraId="18A6D4BC" w14:textId="1E2116C3" w:rsidR="00BD47D9" w:rsidRDefault="00BD47D9" w:rsidP="009A5DFC">
      <w:r>
        <w:br w:type="page"/>
      </w:r>
    </w:p>
    <w:p w14:paraId="675A944E" w14:textId="71A13819" w:rsidR="009A5DFC" w:rsidRDefault="009A5DFC" w:rsidP="0058300A">
      <w:pPr>
        <w:pStyle w:val="Titolo2"/>
      </w:pPr>
      <w:bookmarkStart w:id="7" w:name="_Toc139817272"/>
      <w:r>
        <w:lastRenderedPageBreak/>
        <w:t>Storie utente</w:t>
      </w:r>
      <w:bookmarkEnd w:id="7"/>
    </w:p>
    <w:p w14:paraId="67358481" w14:textId="77777777" w:rsidR="009A5DFC" w:rsidRDefault="009A5DFC" w:rsidP="009A5DFC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A1EE6" w14:paraId="57D09C2A" w14:textId="77777777" w:rsidTr="004A1EE6">
        <w:tc>
          <w:tcPr>
            <w:tcW w:w="3209" w:type="dxa"/>
          </w:tcPr>
          <w:p w14:paraId="537DA08F" w14:textId="0BE5003E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ID</w:t>
            </w:r>
          </w:p>
        </w:tc>
        <w:tc>
          <w:tcPr>
            <w:tcW w:w="3209" w:type="dxa"/>
          </w:tcPr>
          <w:p w14:paraId="15856D7C" w14:textId="378FE769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Descrizione</w:t>
            </w:r>
          </w:p>
        </w:tc>
        <w:tc>
          <w:tcPr>
            <w:tcW w:w="3210" w:type="dxa"/>
          </w:tcPr>
          <w:p w14:paraId="3AC5F83A" w14:textId="4DA4D9B2" w:rsidR="004A1EE6" w:rsidRPr="004A1EE6" w:rsidRDefault="004A1EE6" w:rsidP="004A1EE6">
            <w:pPr>
              <w:jc w:val="center"/>
              <w:rPr>
                <w:b/>
                <w:bCs/>
                <w:i/>
                <w:iCs/>
              </w:rPr>
            </w:pPr>
            <w:r w:rsidRPr="004A1EE6">
              <w:rPr>
                <w:b/>
                <w:bCs/>
                <w:i/>
                <w:iCs/>
              </w:rPr>
              <w:t>Classe</w:t>
            </w:r>
          </w:p>
        </w:tc>
      </w:tr>
      <w:tr w:rsidR="004A1EE6" w14:paraId="184C3696" w14:textId="77777777" w:rsidTr="004A1EE6">
        <w:tc>
          <w:tcPr>
            <w:tcW w:w="3209" w:type="dxa"/>
            <w:vAlign w:val="center"/>
          </w:tcPr>
          <w:p w14:paraId="7903E1F4" w14:textId="1A1A926A" w:rsidR="004A1EE6" w:rsidRDefault="004A1EE6" w:rsidP="004A1EE6">
            <w:pPr>
              <w:jc w:val="center"/>
            </w:pPr>
            <w:r>
              <w:t>1</w:t>
            </w:r>
          </w:p>
        </w:tc>
        <w:tc>
          <w:tcPr>
            <w:tcW w:w="3209" w:type="dxa"/>
          </w:tcPr>
          <w:p w14:paraId="250040A8" w14:textId="00E4CEFE" w:rsidR="004A1EE6" w:rsidRDefault="004A1EE6" w:rsidP="004A1EE6">
            <w:pPr>
              <w:jc w:val="both"/>
            </w:pPr>
            <w:r w:rsidRPr="004A1EE6">
              <w:t>Come giocatore, voglio visualizzare l’elenco di tutte le classi disponibili.</w:t>
            </w:r>
          </w:p>
        </w:tc>
        <w:tc>
          <w:tcPr>
            <w:tcW w:w="3210" w:type="dxa"/>
            <w:vAlign w:val="center"/>
          </w:tcPr>
          <w:p w14:paraId="15BD3FFB" w14:textId="6CB42D0C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3744A10" w14:textId="77777777" w:rsidTr="004A1EE6">
        <w:tc>
          <w:tcPr>
            <w:tcW w:w="3209" w:type="dxa"/>
            <w:vAlign w:val="center"/>
          </w:tcPr>
          <w:p w14:paraId="3ED6C706" w14:textId="086FB844" w:rsidR="004A1EE6" w:rsidRDefault="004A1EE6" w:rsidP="004A1EE6">
            <w:pPr>
              <w:jc w:val="center"/>
            </w:pPr>
            <w:r>
              <w:t>2</w:t>
            </w:r>
          </w:p>
        </w:tc>
        <w:tc>
          <w:tcPr>
            <w:tcW w:w="3209" w:type="dxa"/>
          </w:tcPr>
          <w:p w14:paraId="509E034D" w14:textId="38C90214" w:rsidR="004A1EE6" w:rsidRDefault="004A1EE6" w:rsidP="004A1EE6">
            <w:pPr>
              <w:jc w:val="both"/>
            </w:pPr>
            <w:r>
              <w:t>Come giocatore, voglio scaricare il codice di una classe.</w:t>
            </w:r>
          </w:p>
        </w:tc>
        <w:tc>
          <w:tcPr>
            <w:tcW w:w="3210" w:type="dxa"/>
            <w:vAlign w:val="center"/>
          </w:tcPr>
          <w:p w14:paraId="58F17DCF" w14:textId="664EC0B2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2475DBD4" w14:textId="77777777" w:rsidTr="004A1EE6">
        <w:tc>
          <w:tcPr>
            <w:tcW w:w="3209" w:type="dxa"/>
            <w:vAlign w:val="center"/>
          </w:tcPr>
          <w:p w14:paraId="5F4A15D0" w14:textId="40FCAE51" w:rsidR="004A1EE6" w:rsidRDefault="004A1EE6" w:rsidP="004A1EE6">
            <w:pPr>
              <w:jc w:val="center"/>
            </w:pPr>
            <w:r>
              <w:t>3</w:t>
            </w:r>
          </w:p>
        </w:tc>
        <w:tc>
          <w:tcPr>
            <w:tcW w:w="3209" w:type="dxa"/>
          </w:tcPr>
          <w:p w14:paraId="3833A9C6" w14:textId="07404269" w:rsidR="004A1EE6" w:rsidRDefault="004A1EE6" w:rsidP="004A1EE6">
            <w:pPr>
              <w:jc w:val="both"/>
            </w:pPr>
            <w:r w:rsidRPr="004A1EE6">
              <w:t>Come amministratore autenticato, voglio accedere alla pagina per caricare una nuova classe, in modo da aggiornare l’insieme delle classi disponibili.</w:t>
            </w:r>
          </w:p>
        </w:tc>
        <w:tc>
          <w:tcPr>
            <w:tcW w:w="3210" w:type="dxa"/>
            <w:vAlign w:val="center"/>
          </w:tcPr>
          <w:p w14:paraId="3104E945" w14:textId="21855930" w:rsidR="004A1EE6" w:rsidRDefault="004A1EE6" w:rsidP="004A1EE6">
            <w:pPr>
              <w:jc w:val="center"/>
            </w:pPr>
            <w:r>
              <w:t>Specifico</w:t>
            </w:r>
          </w:p>
        </w:tc>
      </w:tr>
      <w:tr w:rsidR="004A1EE6" w14:paraId="4A3ABF41" w14:textId="77777777" w:rsidTr="004A1EE6">
        <w:tc>
          <w:tcPr>
            <w:tcW w:w="3209" w:type="dxa"/>
            <w:vAlign w:val="center"/>
          </w:tcPr>
          <w:p w14:paraId="587F0CBC" w14:textId="38B83A4F" w:rsidR="004A1EE6" w:rsidRDefault="004A1EE6" w:rsidP="004A1EE6">
            <w:pPr>
              <w:jc w:val="center"/>
            </w:pPr>
            <w:r>
              <w:t>4</w:t>
            </w:r>
          </w:p>
        </w:tc>
        <w:tc>
          <w:tcPr>
            <w:tcW w:w="3209" w:type="dxa"/>
          </w:tcPr>
          <w:p w14:paraId="1D187565" w14:textId="43CB5D4C" w:rsidR="004A1EE6" w:rsidRDefault="004A1EE6" w:rsidP="004A1EE6">
            <w:pPr>
              <w:jc w:val="both"/>
            </w:pPr>
            <w:r w:rsidRPr="004A1EE6">
              <w:t>Come amministratore non registrato, voglio accedere alla pagina di registrazione, in modo da potermi registrare.</w:t>
            </w:r>
          </w:p>
        </w:tc>
        <w:tc>
          <w:tcPr>
            <w:tcW w:w="3210" w:type="dxa"/>
            <w:vAlign w:val="center"/>
          </w:tcPr>
          <w:p w14:paraId="4E5C6926" w14:textId="712EE787" w:rsidR="004A1EE6" w:rsidRDefault="00416322" w:rsidP="004A1EE6">
            <w:pPr>
              <w:jc w:val="center"/>
            </w:pPr>
            <w:r>
              <w:t>Aggiuntivo</w:t>
            </w:r>
          </w:p>
        </w:tc>
      </w:tr>
      <w:tr w:rsidR="004A1EE6" w14:paraId="42F4F56F" w14:textId="77777777" w:rsidTr="004A1EE6">
        <w:tc>
          <w:tcPr>
            <w:tcW w:w="3209" w:type="dxa"/>
            <w:vAlign w:val="center"/>
          </w:tcPr>
          <w:p w14:paraId="4AC80265" w14:textId="0EA1BD39" w:rsidR="004A1EE6" w:rsidRDefault="004A1EE6" w:rsidP="004A1EE6">
            <w:pPr>
              <w:jc w:val="center"/>
            </w:pPr>
            <w:r>
              <w:t>5</w:t>
            </w:r>
          </w:p>
        </w:tc>
        <w:tc>
          <w:tcPr>
            <w:tcW w:w="3209" w:type="dxa"/>
          </w:tcPr>
          <w:p w14:paraId="7610B81A" w14:textId="6B2F425F" w:rsidR="004A1EE6" w:rsidRDefault="00416322" w:rsidP="004A1EE6">
            <w:pPr>
              <w:jc w:val="both"/>
            </w:pPr>
            <w:r w:rsidRPr="00416322">
              <w:t>Come amministratore registrato, voglio accedere alla pagina di autenticazione, in modo da potermi autenticare.</w:t>
            </w:r>
          </w:p>
        </w:tc>
        <w:tc>
          <w:tcPr>
            <w:tcW w:w="3210" w:type="dxa"/>
            <w:vAlign w:val="center"/>
          </w:tcPr>
          <w:p w14:paraId="7A73AE5C" w14:textId="34A6AF57" w:rsidR="004A1EE6" w:rsidRDefault="00416322" w:rsidP="004A1EE6">
            <w:pPr>
              <w:jc w:val="center"/>
            </w:pPr>
            <w:r>
              <w:t>Aggiuntivo</w:t>
            </w:r>
          </w:p>
        </w:tc>
      </w:tr>
    </w:tbl>
    <w:p w14:paraId="66F6F600" w14:textId="53A84450" w:rsidR="0044236F" w:rsidRDefault="0044236F" w:rsidP="009A5DFC"/>
    <w:p w14:paraId="1D7FBA86" w14:textId="77777777" w:rsidR="00C2617F" w:rsidRDefault="00C2617F" w:rsidP="009A5DFC"/>
    <w:p w14:paraId="119F472D" w14:textId="77777777" w:rsidR="00C2617F" w:rsidRDefault="00C2617F">
      <w:r>
        <w:br w:type="page"/>
      </w:r>
    </w:p>
    <w:p w14:paraId="2C39FB78" w14:textId="77777777" w:rsidR="00140F15" w:rsidRDefault="00C2617F" w:rsidP="0058300A">
      <w:pPr>
        <w:pStyle w:val="Titolo2"/>
      </w:pPr>
      <w:bookmarkStart w:id="8" w:name="_Toc139817273"/>
      <w:r>
        <w:lastRenderedPageBreak/>
        <w:t>Scenari</w:t>
      </w:r>
      <w:bookmarkEnd w:id="8"/>
    </w:p>
    <w:p w14:paraId="25466336" w14:textId="77777777" w:rsidR="00140F15" w:rsidRDefault="00140F15" w:rsidP="00140F15"/>
    <w:p w14:paraId="24597382" w14:textId="15F2C393" w:rsidR="00140F15" w:rsidRDefault="00140F15" w:rsidP="0058300A">
      <w:pPr>
        <w:pStyle w:val="Titolo3"/>
      </w:pPr>
      <w:bookmarkStart w:id="9" w:name="_Toc139817274"/>
      <w:proofErr w:type="spellStart"/>
      <w:r>
        <w:t>Registration</w:t>
      </w:r>
      <w:bookmarkEnd w:id="9"/>
      <w:proofErr w:type="spellEnd"/>
    </w:p>
    <w:p w14:paraId="752CE58D" w14:textId="77777777" w:rsidR="00140F15" w:rsidRPr="00140F15" w:rsidRDefault="00140F15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140F15" w14:paraId="3D975C8A" w14:textId="77777777" w:rsidTr="00662788">
        <w:tc>
          <w:tcPr>
            <w:tcW w:w="2547" w:type="dxa"/>
          </w:tcPr>
          <w:p w14:paraId="2FD6C9EC" w14:textId="34F742DB" w:rsidR="00140F15" w:rsidRDefault="00140F15" w:rsidP="00140F15">
            <w:r>
              <w:t>Attore Primario</w:t>
            </w:r>
          </w:p>
        </w:tc>
        <w:tc>
          <w:tcPr>
            <w:tcW w:w="7081" w:type="dxa"/>
          </w:tcPr>
          <w:p w14:paraId="5E0D4184" w14:textId="0185F0D5" w:rsidR="00140F15" w:rsidRDefault="00662788" w:rsidP="00140F15">
            <w:r>
              <w:t>Administrator</w:t>
            </w:r>
          </w:p>
        </w:tc>
      </w:tr>
      <w:tr w:rsidR="00140F15" w14:paraId="15D96E37" w14:textId="77777777" w:rsidTr="00662788">
        <w:tc>
          <w:tcPr>
            <w:tcW w:w="2547" w:type="dxa"/>
          </w:tcPr>
          <w:p w14:paraId="72C5F013" w14:textId="2A8A190F" w:rsidR="00140F15" w:rsidRDefault="00140F15" w:rsidP="00140F15">
            <w:r>
              <w:t>Attore Secondario</w:t>
            </w:r>
          </w:p>
        </w:tc>
        <w:tc>
          <w:tcPr>
            <w:tcW w:w="7081" w:type="dxa"/>
          </w:tcPr>
          <w:p w14:paraId="2E97EFDB" w14:textId="0A74BCBA" w:rsidR="00140F15" w:rsidRDefault="00662788" w:rsidP="00140F15">
            <w:r>
              <w:t>-</w:t>
            </w:r>
          </w:p>
        </w:tc>
      </w:tr>
      <w:tr w:rsidR="00140F15" w14:paraId="5BDAB7CB" w14:textId="77777777" w:rsidTr="00662788">
        <w:tc>
          <w:tcPr>
            <w:tcW w:w="2547" w:type="dxa"/>
          </w:tcPr>
          <w:p w14:paraId="5165FCA9" w14:textId="3BAD5732" w:rsidR="00140F15" w:rsidRDefault="00140F15" w:rsidP="00140F15">
            <w:r>
              <w:t>Descrizione</w:t>
            </w:r>
          </w:p>
        </w:tc>
        <w:tc>
          <w:tcPr>
            <w:tcW w:w="7081" w:type="dxa"/>
          </w:tcPr>
          <w:p w14:paraId="509AC093" w14:textId="12CE6F1B" w:rsidR="00140F15" w:rsidRDefault="00662788" w:rsidP="00140F15">
            <w:r>
              <w:t xml:space="preserve">Permette ad un amministratore di registrarsi per poter caricare una </w:t>
            </w:r>
            <w:proofErr w:type="spellStart"/>
            <w:r>
              <w:t>classUT</w:t>
            </w:r>
            <w:proofErr w:type="spellEnd"/>
          </w:p>
        </w:tc>
      </w:tr>
      <w:tr w:rsidR="00140F15" w14:paraId="1E3F1EFF" w14:textId="77777777" w:rsidTr="00662788">
        <w:tc>
          <w:tcPr>
            <w:tcW w:w="2547" w:type="dxa"/>
          </w:tcPr>
          <w:p w14:paraId="70C9D244" w14:textId="3E153B55" w:rsidR="00140F15" w:rsidRDefault="00140F15" w:rsidP="00140F15">
            <w:r>
              <w:t>Pre-Condizioni</w:t>
            </w:r>
          </w:p>
        </w:tc>
        <w:tc>
          <w:tcPr>
            <w:tcW w:w="7081" w:type="dxa"/>
          </w:tcPr>
          <w:p w14:paraId="09946DA6" w14:textId="2D28BCC9" w:rsidR="00140F15" w:rsidRDefault="00662788" w:rsidP="00140F15">
            <w:r>
              <w:t>L’amministratore non deve essere già registrato</w:t>
            </w:r>
          </w:p>
        </w:tc>
      </w:tr>
      <w:tr w:rsidR="00140F15" w14:paraId="3263B646" w14:textId="77777777" w:rsidTr="00662788">
        <w:tc>
          <w:tcPr>
            <w:tcW w:w="2547" w:type="dxa"/>
          </w:tcPr>
          <w:p w14:paraId="7694DE1F" w14:textId="484FC266" w:rsidR="00140F15" w:rsidRDefault="00140F15" w:rsidP="00140F15">
            <w:r>
              <w:t>Sequenza di eventi principale</w:t>
            </w:r>
          </w:p>
        </w:tc>
        <w:tc>
          <w:tcPr>
            <w:tcW w:w="7081" w:type="dxa"/>
          </w:tcPr>
          <w:p w14:paraId="3A2FC2B8" w14:textId="77777777" w:rsidR="00140F15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>L’amministratore apre la home page</w:t>
            </w:r>
          </w:p>
          <w:p w14:paraId="111B30E2" w14:textId="68CDA169" w:rsidR="00662788" w:rsidRDefault="00662788" w:rsidP="00662788">
            <w:pPr>
              <w:pStyle w:val="Paragrafoelenco"/>
              <w:numPr>
                <w:ilvl w:val="0"/>
                <w:numId w:val="37"/>
              </w:numPr>
            </w:pPr>
            <w:r>
              <w:t xml:space="preserve">L’amministratore </w:t>
            </w:r>
            <w:r w:rsidR="00362BFB">
              <w:t>accede alla schermata di registrazione</w:t>
            </w:r>
          </w:p>
          <w:p w14:paraId="481A4206" w14:textId="200362C2" w:rsidR="00662788" w:rsidRDefault="00362BFB" w:rsidP="00662788">
            <w:pPr>
              <w:pStyle w:val="Paragrafoelenco"/>
              <w:numPr>
                <w:ilvl w:val="0"/>
                <w:numId w:val="37"/>
              </w:numPr>
            </w:pPr>
            <w:r>
              <w:t>I</w:t>
            </w:r>
            <w:r w:rsidR="00662788">
              <w:t>nserisce i dati richiesti e c</w:t>
            </w:r>
            <w:r>
              <w:t>onferma</w:t>
            </w:r>
            <w:r w:rsidR="00662788">
              <w:t xml:space="preserve"> </w:t>
            </w:r>
          </w:p>
        </w:tc>
      </w:tr>
      <w:tr w:rsidR="00140F15" w14:paraId="24AB1B90" w14:textId="77777777" w:rsidTr="00662788">
        <w:tc>
          <w:tcPr>
            <w:tcW w:w="2547" w:type="dxa"/>
          </w:tcPr>
          <w:p w14:paraId="365469F5" w14:textId="736F27DC" w:rsidR="00140F15" w:rsidRDefault="00140F15" w:rsidP="00140F15">
            <w:r>
              <w:t>Post-Condizioni</w:t>
            </w:r>
          </w:p>
        </w:tc>
        <w:tc>
          <w:tcPr>
            <w:tcW w:w="7081" w:type="dxa"/>
          </w:tcPr>
          <w:p w14:paraId="5F719D44" w14:textId="0EDF2791" w:rsidR="00140F15" w:rsidRDefault="00662788" w:rsidP="00140F15">
            <w:r>
              <w:t>L’amministratore può autenticarsi</w:t>
            </w:r>
          </w:p>
        </w:tc>
      </w:tr>
      <w:tr w:rsidR="00140F15" w14:paraId="353FBB03" w14:textId="77777777" w:rsidTr="00662788">
        <w:tc>
          <w:tcPr>
            <w:tcW w:w="2547" w:type="dxa"/>
          </w:tcPr>
          <w:p w14:paraId="534D1F54" w14:textId="3C55DCF0" w:rsidR="00140F15" w:rsidRDefault="00662788" w:rsidP="00140F15">
            <w:r>
              <w:t>Casi d’uso correlati</w:t>
            </w:r>
          </w:p>
        </w:tc>
        <w:tc>
          <w:tcPr>
            <w:tcW w:w="7081" w:type="dxa"/>
          </w:tcPr>
          <w:p w14:paraId="50B7C650" w14:textId="35C2A900" w:rsidR="00140F15" w:rsidRDefault="00662788" w:rsidP="00140F15">
            <w:r>
              <w:t>-</w:t>
            </w:r>
          </w:p>
        </w:tc>
      </w:tr>
      <w:tr w:rsidR="00140F15" w14:paraId="1D4C3159" w14:textId="77777777" w:rsidTr="00662788">
        <w:tc>
          <w:tcPr>
            <w:tcW w:w="2547" w:type="dxa"/>
          </w:tcPr>
          <w:p w14:paraId="68F634A9" w14:textId="6C2E228E" w:rsidR="00140F15" w:rsidRDefault="00662788" w:rsidP="00140F15">
            <w:r>
              <w:t>Sequenza di eventi alternativi</w:t>
            </w:r>
          </w:p>
        </w:tc>
        <w:tc>
          <w:tcPr>
            <w:tcW w:w="7081" w:type="dxa"/>
          </w:tcPr>
          <w:p w14:paraId="484F17AD" w14:textId="21FD902A" w:rsidR="00140F15" w:rsidRDefault="001E4509" w:rsidP="00140F15">
            <w:r>
              <w:t xml:space="preserve">La registrazione fallisce se l’e-mail inserita è già stata usata </w:t>
            </w:r>
          </w:p>
        </w:tc>
      </w:tr>
    </w:tbl>
    <w:p w14:paraId="264D18AC" w14:textId="77777777" w:rsidR="00140F15" w:rsidRDefault="00140F15" w:rsidP="00140F15"/>
    <w:p w14:paraId="38280292" w14:textId="77777777" w:rsidR="001E4509" w:rsidRDefault="001E4509" w:rsidP="00140F15"/>
    <w:p w14:paraId="00B923E5" w14:textId="5A8C81B5" w:rsidR="001E4509" w:rsidRDefault="00BD47D9" w:rsidP="00BD47D9">
      <w:pPr>
        <w:pStyle w:val="Titolo3"/>
      </w:pPr>
      <w:bookmarkStart w:id="10" w:name="_Toc139817275"/>
      <w:r>
        <w:t>Upload</w:t>
      </w:r>
      <w:bookmarkEnd w:id="10"/>
    </w:p>
    <w:p w14:paraId="6B61AF45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7F785DC8" w14:textId="77777777" w:rsidTr="00253C62">
        <w:tc>
          <w:tcPr>
            <w:tcW w:w="2547" w:type="dxa"/>
          </w:tcPr>
          <w:p w14:paraId="58BCD481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5F314030" w14:textId="450E9321" w:rsidR="00662788" w:rsidRDefault="001E4509" w:rsidP="00253C62">
            <w:proofErr w:type="spellStart"/>
            <w:r>
              <w:t>Registered</w:t>
            </w:r>
            <w:proofErr w:type="spellEnd"/>
            <w:r>
              <w:t xml:space="preserve"> Administrator</w:t>
            </w:r>
          </w:p>
        </w:tc>
      </w:tr>
      <w:tr w:rsidR="00662788" w14:paraId="5C7F6DF0" w14:textId="77777777" w:rsidTr="00253C62">
        <w:tc>
          <w:tcPr>
            <w:tcW w:w="2547" w:type="dxa"/>
          </w:tcPr>
          <w:p w14:paraId="47B2B485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2DC43DB1" w14:textId="5B2F3A65" w:rsidR="00662788" w:rsidRDefault="001E4509" w:rsidP="00253C62">
            <w:r>
              <w:t>-</w:t>
            </w:r>
          </w:p>
        </w:tc>
      </w:tr>
      <w:tr w:rsidR="00662788" w14:paraId="53454FB3" w14:textId="77777777" w:rsidTr="00253C62">
        <w:tc>
          <w:tcPr>
            <w:tcW w:w="2547" w:type="dxa"/>
          </w:tcPr>
          <w:p w14:paraId="1FA98AB3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463AA7D4" w14:textId="6A6A8071" w:rsidR="00662788" w:rsidRDefault="00D1540E" w:rsidP="00253C62">
            <w:r>
              <w:t xml:space="preserve">Permette ad un amministratore di caricare una nuova </w:t>
            </w:r>
            <w:proofErr w:type="spellStart"/>
            <w:r>
              <w:t>classUT</w:t>
            </w:r>
            <w:proofErr w:type="spellEnd"/>
          </w:p>
        </w:tc>
      </w:tr>
      <w:tr w:rsidR="00662788" w14:paraId="3CFC34B2" w14:textId="77777777" w:rsidTr="00253C62">
        <w:tc>
          <w:tcPr>
            <w:tcW w:w="2547" w:type="dxa"/>
          </w:tcPr>
          <w:p w14:paraId="250F5E25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599B7C4B" w14:textId="0C3372A7" w:rsidR="00662788" w:rsidRDefault="00145EF9" w:rsidP="00253C62">
            <w:r>
              <w:t>L’amministratore deve autenticarsi</w:t>
            </w:r>
          </w:p>
        </w:tc>
      </w:tr>
      <w:tr w:rsidR="00662788" w14:paraId="7CB2BAAD" w14:textId="77777777" w:rsidTr="00253C62">
        <w:tc>
          <w:tcPr>
            <w:tcW w:w="2547" w:type="dxa"/>
          </w:tcPr>
          <w:p w14:paraId="327E5646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36192D0A" w14:textId="77777777" w:rsidR="00662788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>L’amministratore apre la schermata per l’upload</w:t>
            </w:r>
          </w:p>
          <w:p w14:paraId="33C08B74" w14:textId="48991C05" w:rsidR="00145EF9" w:rsidRDefault="00145EF9" w:rsidP="00145EF9">
            <w:pPr>
              <w:pStyle w:val="Paragrafoelenco"/>
              <w:numPr>
                <w:ilvl w:val="0"/>
                <w:numId w:val="38"/>
              </w:numPr>
            </w:pPr>
            <w:r>
              <w:t xml:space="preserve">L’amministratore inserisce </w:t>
            </w:r>
            <w:r w:rsidR="00362BFB">
              <w:t>il file della classe UT e la sua complessità e conferma.</w:t>
            </w:r>
          </w:p>
        </w:tc>
      </w:tr>
      <w:tr w:rsidR="00662788" w14:paraId="3B747982" w14:textId="77777777" w:rsidTr="00253C62">
        <w:tc>
          <w:tcPr>
            <w:tcW w:w="2547" w:type="dxa"/>
          </w:tcPr>
          <w:p w14:paraId="6FB0815F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1600389" w14:textId="0EEEA9B8" w:rsidR="00662788" w:rsidRDefault="00C50CAA" w:rsidP="00253C62">
            <w:r>
              <w:t xml:space="preserve">La </w:t>
            </w:r>
            <w:proofErr w:type="spellStart"/>
            <w:r>
              <w:t>classeUT</w:t>
            </w:r>
            <w:proofErr w:type="spellEnd"/>
            <w:r>
              <w:t xml:space="preserve"> viene aggiunta al repository</w:t>
            </w:r>
          </w:p>
        </w:tc>
      </w:tr>
      <w:tr w:rsidR="00662788" w14:paraId="5DD53927" w14:textId="77777777" w:rsidTr="00253C62">
        <w:tc>
          <w:tcPr>
            <w:tcW w:w="2547" w:type="dxa"/>
          </w:tcPr>
          <w:p w14:paraId="7E6648CA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3503620C" w14:textId="74F19FED" w:rsidR="00662788" w:rsidRDefault="00C50CAA" w:rsidP="00253C62">
            <w:r>
              <w:t>-</w:t>
            </w:r>
          </w:p>
        </w:tc>
      </w:tr>
      <w:tr w:rsidR="00662788" w14:paraId="5D82E189" w14:textId="77777777" w:rsidTr="00253C62">
        <w:tc>
          <w:tcPr>
            <w:tcW w:w="2547" w:type="dxa"/>
          </w:tcPr>
          <w:p w14:paraId="57FE825B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59DBBA31" w14:textId="265B10F0" w:rsidR="00662788" w:rsidRDefault="00C50CAA" w:rsidP="00253C62">
            <w:r>
              <w:t xml:space="preserve">L’upload fallisce e </w:t>
            </w:r>
            <w:r w:rsidRPr="00BB0107">
              <w:t>viene mostrato un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 w:rsidRPr="00BB0107">
              <w:t xml:space="preserve"> con il messaggio di errore</w:t>
            </w:r>
          </w:p>
        </w:tc>
      </w:tr>
    </w:tbl>
    <w:p w14:paraId="7168B38B" w14:textId="77777777" w:rsidR="00662788" w:rsidRDefault="00662788" w:rsidP="00140F15"/>
    <w:p w14:paraId="3E6E0059" w14:textId="77777777" w:rsidR="001E4509" w:rsidRDefault="001E4509" w:rsidP="00140F15"/>
    <w:p w14:paraId="3EDB1B0F" w14:textId="77777777" w:rsidR="001E4509" w:rsidRDefault="001E4509" w:rsidP="00140F15"/>
    <w:p w14:paraId="47E5442A" w14:textId="12CEC155" w:rsidR="001E4509" w:rsidRDefault="001E4509" w:rsidP="0058300A">
      <w:pPr>
        <w:pStyle w:val="Titolo3"/>
      </w:pPr>
      <w:bookmarkStart w:id="11" w:name="_Toc139817276"/>
      <w:proofErr w:type="spellStart"/>
      <w:r>
        <w:lastRenderedPageBreak/>
        <w:t>View</w:t>
      </w:r>
      <w:proofErr w:type="spellEnd"/>
      <w:r>
        <w:t xml:space="preserve"> </w:t>
      </w:r>
      <w:proofErr w:type="spellStart"/>
      <w:r>
        <w:t>All</w:t>
      </w:r>
      <w:bookmarkEnd w:id="11"/>
      <w:proofErr w:type="spellEnd"/>
    </w:p>
    <w:p w14:paraId="3A68E960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662788" w14:paraId="6DA997B7" w14:textId="77777777" w:rsidTr="00253C62">
        <w:tc>
          <w:tcPr>
            <w:tcW w:w="2547" w:type="dxa"/>
          </w:tcPr>
          <w:p w14:paraId="66B02EB5" w14:textId="77777777" w:rsidR="00662788" w:rsidRDefault="00662788" w:rsidP="00253C62">
            <w:r>
              <w:t>Attore Primario</w:t>
            </w:r>
          </w:p>
        </w:tc>
        <w:tc>
          <w:tcPr>
            <w:tcW w:w="7081" w:type="dxa"/>
          </w:tcPr>
          <w:p w14:paraId="0FFCBB49" w14:textId="3C534357" w:rsidR="00662788" w:rsidRDefault="00C50CAA" w:rsidP="00253C62">
            <w:r>
              <w:t>Administrator, Player</w:t>
            </w:r>
          </w:p>
        </w:tc>
      </w:tr>
      <w:tr w:rsidR="00662788" w14:paraId="614BEF39" w14:textId="77777777" w:rsidTr="00253C62">
        <w:tc>
          <w:tcPr>
            <w:tcW w:w="2547" w:type="dxa"/>
          </w:tcPr>
          <w:p w14:paraId="1E2E2A2A" w14:textId="77777777" w:rsidR="00662788" w:rsidRDefault="00662788" w:rsidP="00253C62">
            <w:r>
              <w:t>Attore Secondario</w:t>
            </w:r>
          </w:p>
        </w:tc>
        <w:tc>
          <w:tcPr>
            <w:tcW w:w="7081" w:type="dxa"/>
          </w:tcPr>
          <w:p w14:paraId="6C144946" w14:textId="16BF33B7" w:rsidR="00662788" w:rsidRDefault="00C50CAA" w:rsidP="00253C62">
            <w:r>
              <w:t>-</w:t>
            </w:r>
          </w:p>
        </w:tc>
      </w:tr>
      <w:tr w:rsidR="00662788" w14:paraId="0C08B440" w14:textId="77777777" w:rsidTr="00253C62">
        <w:tc>
          <w:tcPr>
            <w:tcW w:w="2547" w:type="dxa"/>
          </w:tcPr>
          <w:p w14:paraId="39255405" w14:textId="77777777" w:rsidR="00662788" w:rsidRDefault="00662788" w:rsidP="00253C62">
            <w:r>
              <w:t>Descrizione</w:t>
            </w:r>
          </w:p>
        </w:tc>
        <w:tc>
          <w:tcPr>
            <w:tcW w:w="7081" w:type="dxa"/>
          </w:tcPr>
          <w:p w14:paraId="68151663" w14:textId="1785D2AC" w:rsidR="00662788" w:rsidRDefault="00C50CAA" w:rsidP="00253C62">
            <w:r>
              <w:t xml:space="preserve">Permette di vedere tutte le </w:t>
            </w:r>
            <w:proofErr w:type="spellStart"/>
            <w:r>
              <w:t>class</w:t>
            </w:r>
            <w:r w:rsidR="00483AB9">
              <w:t>UT</w:t>
            </w:r>
            <w:proofErr w:type="spellEnd"/>
            <w:r>
              <w:t xml:space="preserve"> disponibili nel repository</w:t>
            </w:r>
          </w:p>
        </w:tc>
      </w:tr>
      <w:tr w:rsidR="00662788" w14:paraId="5E8E820F" w14:textId="77777777" w:rsidTr="00253C62">
        <w:tc>
          <w:tcPr>
            <w:tcW w:w="2547" w:type="dxa"/>
          </w:tcPr>
          <w:p w14:paraId="44F7BE63" w14:textId="77777777" w:rsidR="00662788" w:rsidRDefault="00662788" w:rsidP="00253C62">
            <w:r>
              <w:t>Pre-Condizioni</w:t>
            </w:r>
          </w:p>
        </w:tc>
        <w:tc>
          <w:tcPr>
            <w:tcW w:w="7081" w:type="dxa"/>
          </w:tcPr>
          <w:p w14:paraId="6F4FAC36" w14:textId="62E41232" w:rsidR="00662788" w:rsidRDefault="00C50CAA" w:rsidP="00253C62">
            <w:r>
              <w:t>-</w:t>
            </w:r>
          </w:p>
        </w:tc>
      </w:tr>
      <w:tr w:rsidR="00662788" w14:paraId="0F6EC26E" w14:textId="77777777" w:rsidTr="00253C62">
        <w:tc>
          <w:tcPr>
            <w:tcW w:w="2547" w:type="dxa"/>
          </w:tcPr>
          <w:p w14:paraId="1C206FC3" w14:textId="77777777" w:rsidR="00662788" w:rsidRDefault="00662788" w:rsidP="00253C62">
            <w:r>
              <w:t>Sequenza di eventi principale</w:t>
            </w:r>
          </w:p>
        </w:tc>
        <w:tc>
          <w:tcPr>
            <w:tcW w:w="7081" w:type="dxa"/>
          </w:tcPr>
          <w:p w14:paraId="236C5E6A" w14:textId="603AEDB3" w:rsidR="00662788" w:rsidRDefault="00C50CAA" w:rsidP="00C50CAA">
            <w:pPr>
              <w:pStyle w:val="Paragrafoelenco"/>
              <w:numPr>
                <w:ilvl w:val="0"/>
                <w:numId w:val="39"/>
              </w:numPr>
            </w:pPr>
            <w:r>
              <w:t xml:space="preserve">L’attore apre la schermata per visualizzare le </w:t>
            </w:r>
            <w:proofErr w:type="spellStart"/>
            <w:r>
              <w:t>class</w:t>
            </w:r>
            <w:r w:rsidR="0064234B">
              <w:t>UT</w:t>
            </w:r>
            <w:proofErr w:type="spellEnd"/>
            <w:r>
              <w:t xml:space="preserve"> </w:t>
            </w:r>
          </w:p>
        </w:tc>
      </w:tr>
      <w:tr w:rsidR="00662788" w14:paraId="028AB8F7" w14:textId="77777777" w:rsidTr="00253C62">
        <w:tc>
          <w:tcPr>
            <w:tcW w:w="2547" w:type="dxa"/>
          </w:tcPr>
          <w:p w14:paraId="2725B919" w14:textId="77777777" w:rsidR="00662788" w:rsidRDefault="00662788" w:rsidP="00253C62">
            <w:r>
              <w:t>Post-Condizioni</w:t>
            </w:r>
          </w:p>
        </w:tc>
        <w:tc>
          <w:tcPr>
            <w:tcW w:w="7081" w:type="dxa"/>
          </w:tcPr>
          <w:p w14:paraId="6D3AC454" w14:textId="3EB434C1" w:rsidR="00662788" w:rsidRDefault="00483AB9" w:rsidP="00253C62">
            <w:r>
              <w:t xml:space="preserve">Vengono visualizzate tutte le </w:t>
            </w:r>
            <w:proofErr w:type="spellStart"/>
            <w:r>
              <w:t>classUT</w:t>
            </w:r>
            <w:proofErr w:type="spellEnd"/>
            <w:r>
              <w:t xml:space="preserve"> contenute nel repository</w:t>
            </w:r>
          </w:p>
        </w:tc>
      </w:tr>
      <w:tr w:rsidR="00662788" w14:paraId="55D19BEC" w14:textId="77777777" w:rsidTr="00253C62">
        <w:tc>
          <w:tcPr>
            <w:tcW w:w="2547" w:type="dxa"/>
          </w:tcPr>
          <w:p w14:paraId="1EE68551" w14:textId="77777777" w:rsidR="00662788" w:rsidRDefault="00662788" w:rsidP="00253C62">
            <w:r>
              <w:t>Casi d’uso correlati</w:t>
            </w:r>
          </w:p>
        </w:tc>
        <w:tc>
          <w:tcPr>
            <w:tcW w:w="7081" w:type="dxa"/>
          </w:tcPr>
          <w:p w14:paraId="0C954701" w14:textId="225898DF" w:rsidR="00662788" w:rsidRDefault="00483AB9" w:rsidP="00253C62">
            <w:r>
              <w:t>-</w:t>
            </w:r>
          </w:p>
        </w:tc>
      </w:tr>
      <w:tr w:rsidR="00662788" w14:paraId="34C923AC" w14:textId="77777777" w:rsidTr="00253C62">
        <w:tc>
          <w:tcPr>
            <w:tcW w:w="2547" w:type="dxa"/>
          </w:tcPr>
          <w:p w14:paraId="65578D2A" w14:textId="77777777" w:rsidR="00662788" w:rsidRDefault="00662788" w:rsidP="00253C62">
            <w:r>
              <w:t>Sequenza di eventi alternativi</w:t>
            </w:r>
          </w:p>
        </w:tc>
        <w:tc>
          <w:tcPr>
            <w:tcW w:w="7081" w:type="dxa"/>
          </w:tcPr>
          <w:p w14:paraId="6ACF7BB1" w14:textId="3BED64CD" w:rsidR="00662788" w:rsidRDefault="00483AB9" w:rsidP="00253C62">
            <w:r>
              <w:t>-</w:t>
            </w:r>
          </w:p>
        </w:tc>
      </w:tr>
    </w:tbl>
    <w:p w14:paraId="570B4703" w14:textId="77777777" w:rsidR="00662788" w:rsidRDefault="00662788" w:rsidP="00140F15"/>
    <w:p w14:paraId="6F63AF00" w14:textId="77777777" w:rsidR="001E4509" w:rsidRDefault="001E4509" w:rsidP="00140F15"/>
    <w:p w14:paraId="26A686BA" w14:textId="5B58DEAF" w:rsidR="00662788" w:rsidRDefault="001E4509" w:rsidP="00BD47D9">
      <w:pPr>
        <w:pStyle w:val="Titolo3"/>
      </w:pPr>
      <w:bookmarkStart w:id="12" w:name="_Toc139817277"/>
      <w:r>
        <w:t>Download.</w:t>
      </w:r>
      <w:bookmarkEnd w:id="12"/>
    </w:p>
    <w:p w14:paraId="527BEE18" w14:textId="77777777" w:rsidR="001E4509" w:rsidRDefault="001E4509" w:rsidP="00140F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547"/>
        <w:gridCol w:w="7081"/>
      </w:tblGrid>
      <w:tr w:rsidR="00483AB9" w14:paraId="5529DD11" w14:textId="77777777" w:rsidTr="00253C62">
        <w:tc>
          <w:tcPr>
            <w:tcW w:w="2547" w:type="dxa"/>
          </w:tcPr>
          <w:p w14:paraId="128EE8C1" w14:textId="77777777" w:rsidR="00483AB9" w:rsidRDefault="00483AB9" w:rsidP="00483AB9">
            <w:r>
              <w:t>Attore Primario</w:t>
            </w:r>
          </w:p>
        </w:tc>
        <w:tc>
          <w:tcPr>
            <w:tcW w:w="7081" w:type="dxa"/>
          </w:tcPr>
          <w:p w14:paraId="0F83FA66" w14:textId="5B72D53E" w:rsidR="00483AB9" w:rsidRDefault="00483AB9" w:rsidP="00483AB9">
            <w:r>
              <w:t>Administrator, Player</w:t>
            </w:r>
          </w:p>
        </w:tc>
      </w:tr>
      <w:tr w:rsidR="00483AB9" w14:paraId="43454B98" w14:textId="77777777" w:rsidTr="00253C62">
        <w:tc>
          <w:tcPr>
            <w:tcW w:w="2547" w:type="dxa"/>
          </w:tcPr>
          <w:p w14:paraId="4212AFFD" w14:textId="77777777" w:rsidR="00483AB9" w:rsidRDefault="00483AB9" w:rsidP="00483AB9">
            <w:r>
              <w:t>Attore Secondario</w:t>
            </w:r>
          </w:p>
        </w:tc>
        <w:tc>
          <w:tcPr>
            <w:tcW w:w="7081" w:type="dxa"/>
          </w:tcPr>
          <w:p w14:paraId="61F65C71" w14:textId="2E9BD348" w:rsidR="00483AB9" w:rsidRDefault="00483AB9" w:rsidP="00483AB9">
            <w:r>
              <w:t>-</w:t>
            </w:r>
          </w:p>
        </w:tc>
      </w:tr>
      <w:tr w:rsidR="00483AB9" w14:paraId="6718517D" w14:textId="77777777" w:rsidTr="00253C62">
        <w:tc>
          <w:tcPr>
            <w:tcW w:w="2547" w:type="dxa"/>
          </w:tcPr>
          <w:p w14:paraId="5471D950" w14:textId="77777777" w:rsidR="00483AB9" w:rsidRDefault="00483AB9" w:rsidP="00483AB9">
            <w:r>
              <w:t>Descrizione</w:t>
            </w:r>
          </w:p>
        </w:tc>
        <w:tc>
          <w:tcPr>
            <w:tcW w:w="7081" w:type="dxa"/>
          </w:tcPr>
          <w:p w14:paraId="2EAABCC3" w14:textId="26B95F5B" w:rsidR="00483AB9" w:rsidRDefault="00483AB9" w:rsidP="00483AB9">
            <w:r>
              <w:t xml:space="preserve">Permette di scaricare il codice di una determinata </w:t>
            </w:r>
            <w:proofErr w:type="spellStart"/>
            <w:r>
              <w:t>classUT</w:t>
            </w:r>
            <w:proofErr w:type="spellEnd"/>
          </w:p>
        </w:tc>
      </w:tr>
      <w:tr w:rsidR="00483AB9" w14:paraId="5091E150" w14:textId="77777777" w:rsidTr="00253C62">
        <w:tc>
          <w:tcPr>
            <w:tcW w:w="2547" w:type="dxa"/>
          </w:tcPr>
          <w:p w14:paraId="2AFB21A5" w14:textId="77777777" w:rsidR="00483AB9" w:rsidRDefault="00483AB9" w:rsidP="00483AB9">
            <w:r>
              <w:t>Pre-Condizioni</w:t>
            </w:r>
          </w:p>
        </w:tc>
        <w:tc>
          <w:tcPr>
            <w:tcW w:w="7081" w:type="dxa"/>
          </w:tcPr>
          <w:p w14:paraId="7F468CBB" w14:textId="03ED1095" w:rsidR="00483AB9" w:rsidRDefault="00483AB9" w:rsidP="00483AB9">
            <w:r>
              <w:t xml:space="preserve">Conoscere il nome della classe che si </w:t>
            </w:r>
            <w:r w:rsidR="0064234B">
              <w:t>vuole</w:t>
            </w:r>
            <w:r>
              <w:t xml:space="preserve"> scaricare</w:t>
            </w:r>
          </w:p>
        </w:tc>
      </w:tr>
      <w:tr w:rsidR="00483AB9" w14:paraId="44438C0E" w14:textId="77777777" w:rsidTr="00253C62">
        <w:tc>
          <w:tcPr>
            <w:tcW w:w="2547" w:type="dxa"/>
          </w:tcPr>
          <w:p w14:paraId="077D8BD0" w14:textId="77777777" w:rsidR="00483AB9" w:rsidRDefault="00483AB9" w:rsidP="00483AB9">
            <w:r>
              <w:t>Sequenza di eventi principale</w:t>
            </w:r>
          </w:p>
        </w:tc>
        <w:tc>
          <w:tcPr>
            <w:tcW w:w="7081" w:type="dxa"/>
          </w:tcPr>
          <w:p w14:paraId="532BC833" w14:textId="1D0CC076" w:rsidR="00D33375" w:rsidRDefault="00D33375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apre la schermata per fare il download </w:t>
            </w:r>
          </w:p>
          <w:p w14:paraId="7669648E" w14:textId="4FBDC904" w:rsidR="00483AB9" w:rsidRDefault="00483AB9" w:rsidP="00483AB9">
            <w:pPr>
              <w:pStyle w:val="Paragrafoelenco"/>
              <w:numPr>
                <w:ilvl w:val="0"/>
                <w:numId w:val="40"/>
              </w:numPr>
            </w:pPr>
            <w:r>
              <w:t xml:space="preserve">L’attore specifica il nome della </w:t>
            </w:r>
            <w:proofErr w:type="spellStart"/>
            <w:r>
              <w:t>class</w:t>
            </w:r>
            <w:r w:rsidR="00BF5C4B">
              <w:t>UT</w:t>
            </w:r>
            <w:proofErr w:type="spellEnd"/>
            <w:r w:rsidR="00BF5C4B">
              <w:t xml:space="preserve"> da scaricare</w:t>
            </w:r>
          </w:p>
        </w:tc>
      </w:tr>
      <w:tr w:rsidR="00483AB9" w14:paraId="165FB5DC" w14:textId="77777777" w:rsidTr="00253C62">
        <w:tc>
          <w:tcPr>
            <w:tcW w:w="2547" w:type="dxa"/>
          </w:tcPr>
          <w:p w14:paraId="6E60C149" w14:textId="77777777" w:rsidR="00483AB9" w:rsidRDefault="00483AB9" w:rsidP="00483AB9">
            <w:r>
              <w:t>Post-Condizioni</w:t>
            </w:r>
          </w:p>
        </w:tc>
        <w:tc>
          <w:tcPr>
            <w:tcW w:w="7081" w:type="dxa"/>
          </w:tcPr>
          <w:p w14:paraId="10E4034F" w14:textId="41C034A3" w:rsidR="00483AB9" w:rsidRDefault="00BF5C4B" w:rsidP="00483AB9">
            <w:r>
              <w:t>Si ottiene il file .java della classe scelta</w:t>
            </w:r>
          </w:p>
        </w:tc>
      </w:tr>
      <w:tr w:rsidR="00483AB9" w14:paraId="7E540184" w14:textId="77777777" w:rsidTr="00253C62">
        <w:tc>
          <w:tcPr>
            <w:tcW w:w="2547" w:type="dxa"/>
          </w:tcPr>
          <w:p w14:paraId="70D06953" w14:textId="77777777" w:rsidR="00483AB9" w:rsidRDefault="00483AB9" w:rsidP="00483AB9">
            <w:r>
              <w:t>Casi d’uso correlati</w:t>
            </w:r>
          </w:p>
        </w:tc>
        <w:tc>
          <w:tcPr>
            <w:tcW w:w="7081" w:type="dxa"/>
          </w:tcPr>
          <w:p w14:paraId="06657C08" w14:textId="6633D112" w:rsidR="00483AB9" w:rsidRDefault="00BF5C4B" w:rsidP="00483AB9">
            <w:r>
              <w:t>-</w:t>
            </w:r>
          </w:p>
        </w:tc>
      </w:tr>
      <w:tr w:rsidR="00483AB9" w14:paraId="5C2AD08C" w14:textId="77777777" w:rsidTr="00253C62">
        <w:tc>
          <w:tcPr>
            <w:tcW w:w="2547" w:type="dxa"/>
          </w:tcPr>
          <w:p w14:paraId="77CB1126" w14:textId="77777777" w:rsidR="00483AB9" w:rsidRDefault="00483AB9" w:rsidP="00483AB9">
            <w:r>
              <w:t>Sequenza di eventi alternativi</w:t>
            </w:r>
          </w:p>
        </w:tc>
        <w:tc>
          <w:tcPr>
            <w:tcW w:w="7081" w:type="dxa"/>
          </w:tcPr>
          <w:p w14:paraId="445DC3BC" w14:textId="1D8A3ABF" w:rsidR="00483AB9" w:rsidRDefault="004A03B8" w:rsidP="00483AB9">
            <w:r>
              <w:t>I</w:t>
            </w:r>
            <w:r w:rsidR="00BF5C4B">
              <w:t>l download fallisce</w:t>
            </w:r>
            <w:r w:rsidR="00E15A6A">
              <w:t xml:space="preserve"> perché non è presente la classe specificata</w:t>
            </w:r>
          </w:p>
        </w:tc>
      </w:tr>
    </w:tbl>
    <w:p w14:paraId="3F1B3A0D" w14:textId="77777777" w:rsidR="00662788" w:rsidRPr="00140F15" w:rsidRDefault="00662788" w:rsidP="00140F15"/>
    <w:p w14:paraId="2449F04B" w14:textId="5F7E1566" w:rsidR="00140F15" w:rsidRDefault="00140F15" w:rsidP="00140F15"/>
    <w:p w14:paraId="602EA91B" w14:textId="77777777" w:rsidR="00503816" w:rsidRDefault="00503816" w:rsidP="00140F15"/>
    <w:p w14:paraId="03802A86" w14:textId="77777777" w:rsidR="00503816" w:rsidRDefault="00503816" w:rsidP="00140F15"/>
    <w:p w14:paraId="1B7ED87C" w14:textId="77777777" w:rsidR="00503816" w:rsidRDefault="00503816" w:rsidP="00140F15"/>
    <w:p w14:paraId="73D826BB" w14:textId="77777777" w:rsidR="00503816" w:rsidRDefault="00503816" w:rsidP="00140F15"/>
    <w:p w14:paraId="5C02BDA2" w14:textId="77777777" w:rsidR="00503816" w:rsidRDefault="00503816" w:rsidP="00140F15"/>
    <w:p w14:paraId="145F3E27" w14:textId="4567C191" w:rsidR="003658E9" w:rsidRDefault="003658E9" w:rsidP="0058300A">
      <w:pPr>
        <w:pStyle w:val="Titolo2"/>
      </w:pPr>
      <w:bookmarkStart w:id="13" w:name="_Toc139817278"/>
      <w:r>
        <w:lastRenderedPageBreak/>
        <w:t>Glossario</w:t>
      </w:r>
      <w:r w:rsidR="0044236F">
        <w:t xml:space="preserve"> dei termini</w:t>
      </w:r>
      <w:bookmarkEnd w:id="13"/>
    </w:p>
    <w:p w14:paraId="24E00A27" w14:textId="77777777" w:rsidR="003658E9" w:rsidRPr="00E66559" w:rsidRDefault="003658E9" w:rsidP="003658E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3658E9" w14:paraId="1986278C" w14:textId="77777777" w:rsidTr="00235F0E">
        <w:tc>
          <w:tcPr>
            <w:tcW w:w="1838" w:type="dxa"/>
          </w:tcPr>
          <w:p w14:paraId="41F2458C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Termine</w:t>
            </w:r>
          </w:p>
        </w:tc>
        <w:tc>
          <w:tcPr>
            <w:tcW w:w="7790" w:type="dxa"/>
          </w:tcPr>
          <w:p w14:paraId="0662DB5D" w14:textId="77777777" w:rsidR="003658E9" w:rsidRPr="00DF6F90" w:rsidRDefault="003658E9" w:rsidP="00235F0E">
            <w:pPr>
              <w:jc w:val="center"/>
              <w:rPr>
                <w:b/>
                <w:bCs/>
              </w:rPr>
            </w:pPr>
            <w:r w:rsidRPr="00DF6F90">
              <w:rPr>
                <w:b/>
                <w:bCs/>
              </w:rPr>
              <w:t>Descrizione</w:t>
            </w:r>
          </w:p>
        </w:tc>
      </w:tr>
      <w:tr w:rsidR="003658E9" w14:paraId="66A8C1E9" w14:textId="77777777" w:rsidTr="00235F0E">
        <w:tc>
          <w:tcPr>
            <w:tcW w:w="1838" w:type="dxa"/>
          </w:tcPr>
          <w:p w14:paraId="4AA7F881" w14:textId="77777777" w:rsidR="003658E9" w:rsidRDefault="003658E9" w:rsidP="00235F0E">
            <w:pPr>
              <w:jc w:val="center"/>
            </w:pPr>
            <w:proofErr w:type="spellStart"/>
            <w:r>
              <w:t>ClassUT</w:t>
            </w:r>
            <w:proofErr w:type="spellEnd"/>
          </w:p>
        </w:tc>
        <w:tc>
          <w:tcPr>
            <w:tcW w:w="7790" w:type="dxa"/>
          </w:tcPr>
          <w:p w14:paraId="28F5541E" w14:textId="77777777" w:rsidR="003658E9" w:rsidRDefault="003658E9" w:rsidP="00235F0E">
            <w:pPr>
              <w:jc w:val="center"/>
            </w:pPr>
            <w:r>
              <w:t>Classe Java da testare</w:t>
            </w:r>
          </w:p>
        </w:tc>
      </w:tr>
      <w:tr w:rsidR="003658E9" w14:paraId="72FC0AC6" w14:textId="77777777" w:rsidTr="00235F0E">
        <w:tc>
          <w:tcPr>
            <w:tcW w:w="1838" w:type="dxa"/>
          </w:tcPr>
          <w:p w14:paraId="7323FEA1" w14:textId="37930A8A" w:rsidR="003658E9" w:rsidRDefault="009C7754" w:rsidP="009C7754">
            <w:pPr>
              <w:jc w:val="center"/>
            </w:pPr>
            <w:r>
              <w:t>Admin</w:t>
            </w:r>
          </w:p>
        </w:tc>
        <w:tc>
          <w:tcPr>
            <w:tcW w:w="7790" w:type="dxa"/>
          </w:tcPr>
          <w:p w14:paraId="46EC5169" w14:textId="6A5E99AB" w:rsidR="003658E9" w:rsidRDefault="009C7754" w:rsidP="009C7754">
            <w:pPr>
              <w:jc w:val="center"/>
            </w:pPr>
            <w:r>
              <w:t xml:space="preserve">Amministratore </w:t>
            </w:r>
            <w:r w:rsidR="00A4533E">
              <w:t>registrato</w:t>
            </w:r>
          </w:p>
        </w:tc>
      </w:tr>
      <w:tr w:rsidR="003658E9" w14:paraId="14287F5B" w14:textId="77777777" w:rsidTr="00235F0E">
        <w:tc>
          <w:tcPr>
            <w:tcW w:w="1838" w:type="dxa"/>
          </w:tcPr>
          <w:p w14:paraId="4A3641C5" w14:textId="2C061E68" w:rsidR="003658E9" w:rsidRDefault="009C7754" w:rsidP="009C7754">
            <w:pPr>
              <w:jc w:val="center"/>
            </w:pPr>
            <w:r>
              <w:t>Test</w:t>
            </w:r>
          </w:p>
        </w:tc>
        <w:tc>
          <w:tcPr>
            <w:tcW w:w="7790" w:type="dxa"/>
          </w:tcPr>
          <w:p w14:paraId="1E85F584" w14:textId="375CF1F7" w:rsidR="003658E9" w:rsidRDefault="00AA728D" w:rsidP="009C7754">
            <w:pPr>
              <w:jc w:val="center"/>
            </w:pPr>
            <w:r>
              <w:t xml:space="preserve">Insieme di Test generati automaticamente tramite </w:t>
            </w:r>
            <w:proofErr w:type="spellStart"/>
            <w:r>
              <w:t>Randoop</w:t>
            </w:r>
            <w:proofErr w:type="spellEnd"/>
            <w:r>
              <w:t xml:space="preserve"> o </w:t>
            </w:r>
            <w:proofErr w:type="spellStart"/>
            <w:r>
              <w:t>Evosuite</w:t>
            </w:r>
            <w:proofErr w:type="spellEnd"/>
            <w:r>
              <w:t xml:space="preserve"> relativi ad una specifica </w:t>
            </w:r>
            <w:proofErr w:type="spellStart"/>
            <w:r>
              <w:t>classUT</w:t>
            </w:r>
            <w:proofErr w:type="spellEnd"/>
          </w:p>
        </w:tc>
      </w:tr>
    </w:tbl>
    <w:p w14:paraId="011AA204" w14:textId="77777777" w:rsidR="00FE279D" w:rsidRDefault="00FE279D" w:rsidP="009A5DFC"/>
    <w:p w14:paraId="59FE5C08" w14:textId="77777777" w:rsidR="00784BC5" w:rsidRDefault="00784BC5" w:rsidP="00EF3E06"/>
    <w:p w14:paraId="1EDB8476" w14:textId="21A2E05D" w:rsidR="00784BC5" w:rsidRDefault="0044236F" w:rsidP="0058300A">
      <w:pPr>
        <w:pStyle w:val="Titolo2"/>
      </w:pPr>
      <w:bookmarkStart w:id="14" w:name="_Toc139817279"/>
      <w:r>
        <w:t>Diagrammi di analisi</w:t>
      </w:r>
      <w:bookmarkEnd w:id="14"/>
    </w:p>
    <w:p w14:paraId="6F3ED257" w14:textId="77777777" w:rsidR="009C7754" w:rsidRDefault="009C7754" w:rsidP="009C7754"/>
    <w:p w14:paraId="390355FC" w14:textId="02131460" w:rsidR="009C7754" w:rsidRDefault="009C7754" w:rsidP="0058300A">
      <w:pPr>
        <w:pStyle w:val="Titolo3"/>
      </w:pPr>
      <w:bookmarkStart w:id="15" w:name="_Toc139817280"/>
      <w:r>
        <w:t xml:space="preserve">Class </w:t>
      </w:r>
      <w:proofErr w:type="spellStart"/>
      <w:r>
        <w:t>Diagram</w:t>
      </w:r>
      <w:proofErr w:type="spellEnd"/>
      <w:r>
        <w:t xml:space="preserve"> di analisi</w:t>
      </w:r>
      <w:bookmarkEnd w:id="15"/>
    </w:p>
    <w:p w14:paraId="1C755A8D" w14:textId="77777777" w:rsidR="009C7754" w:rsidRDefault="009C7754" w:rsidP="009C7754"/>
    <w:p w14:paraId="21D4E0C8" w14:textId="4FB95D04" w:rsidR="009C7754" w:rsidRDefault="009C7754" w:rsidP="009C7754">
      <w:pPr>
        <w:jc w:val="center"/>
      </w:pPr>
      <w:r>
        <w:rPr>
          <w:noProof/>
        </w:rPr>
        <w:drawing>
          <wp:inline distT="0" distB="0" distL="0" distR="0" wp14:anchorId="15324AFB" wp14:editId="556A141A">
            <wp:extent cx="4619625" cy="3524250"/>
            <wp:effectExtent l="0" t="0" r="9525" b="0"/>
            <wp:docPr id="668155417" name="Immagine 1" descr="Immagine che contiene testo, diagramma, Pian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155417" name="Immagine 1" descr="Immagine che contiene testo, diagramma, Piano, Parallel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35E" w14:textId="77777777" w:rsidR="009C7754" w:rsidRDefault="009C7754" w:rsidP="009C7754"/>
    <w:p w14:paraId="2F61E9BD" w14:textId="71CE6FF3" w:rsidR="00E15A6A" w:rsidRDefault="00A02BF6" w:rsidP="009C7754">
      <w:r>
        <w:t xml:space="preserve">La classe </w:t>
      </w:r>
      <w:proofErr w:type="spellStart"/>
      <w:r>
        <w:t>ClassUT_IE</w:t>
      </w:r>
      <w:proofErr w:type="spellEnd"/>
      <w:r>
        <w:t xml:space="preserve"> fornisce i servizi per gestire le operazioni CRUD delle class</w:t>
      </w:r>
      <w:r w:rsidR="00541CED">
        <w:t>i under test</w:t>
      </w:r>
      <w:r w:rsidR="00FA383E">
        <w:t>.</w:t>
      </w:r>
    </w:p>
    <w:p w14:paraId="6A1897BA" w14:textId="5EA694BA" w:rsidR="005B7D4E" w:rsidRDefault="00E15A6A" w:rsidP="009C7754">
      <w:r>
        <w:br w:type="page"/>
      </w:r>
    </w:p>
    <w:p w14:paraId="4D6FF642" w14:textId="7005E5B1" w:rsidR="00A4533E" w:rsidRDefault="00A4533E" w:rsidP="0058300A">
      <w:pPr>
        <w:pStyle w:val="Titolo3"/>
      </w:pPr>
      <w:bookmarkStart w:id="16" w:name="_Toc139817281"/>
      <w:proofErr w:type="spellStart"/>
      <w:r w:rsidRPr="00A4533E">
        <w:lastRenderedPageBreak/>
        <w:t>Sequence</w:t>
      </w:r>
      <w:proofErr w:type="spellEnd"/>
      <w:r w:rsidRPr="00A4533E">
        <w:t xml:space="preserve"> </w:t>
      </w:r>
      <w:proofErr w:type="spellStart"/>
      <w:r w:rsidRPr="00A4533E">
        <w:t>Diagram</w:t>
      </w:r>
      <w:proofErr w:type="spellEnd"/>
      <w:r w:rsidRPr="00A4533E">
        <w:t>: Download del file di una Class Under Test</w:t>
      </w:r>
      <w:bookmarkEnd w:id="16"/>
    </w:p>
    <w:p w14:paraId="7BECF167" w14:textId="77777777" w:rsidR="00A4533E" w:rsidRDefault="00A4533E" w:rsidP="00A4533E"/>
    <w:p w14:paraId="253AEE62" w14:textId="3C85CC3D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Download.</w:t>
      </w:r>
    </w:p>
    <w:p w14:paraId="35A3CC78" w14:textId="77777777" w:rsidR="005B7D4E" w:rsidRDefault="005B7D4E" w:rsidP="00A4533E"/>
    <w:p w14:paraId="36DAD23B" w14:textId="7673A578" w:rsidR="00A4533E" w:rsidRDefault="00A4533E" w:rsidP="005B7D4E">
      <w:pPr>
        <w:jc w:val="both"/>
      </w:pPr>
      <w:r>
        <w:rPr>
          <w:noProof/>
        </w:rPr>
        <w:drawing>
          <wp:inline distT="0" distB="0" distL="0" distR="0" wp14:anchorId="4D9FF111" wp14:editId="1019A8D1">
            <wp:extent cx="3048000" cy="3943350"/>
            <wp:effectExtent l="0" t="0" r="0" b="0"/>
            <wp:docPr id="600084947" name="Immagine 3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84947" name="Immagine 3" descr="Immagine che contiene testo, diagramma, linea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A946" w14:textId="77777777" w:rsidR="00A4533E" w:rsidRDefault="00A4533E" w:rsidP="00A4533E"/>
    <w:p w14:paraId="2F30B73B" w14:textId="77777777" w:rsidR="00A4533E" w:rsidRDefault="00A4533E" w:rsidP="00A4533E"/>
    <w:p w14:paraId="441B2F8E" w14:textId="77777777" w:rsidR="005B7D4E" w:rsidRDefault="005B7D4E" w:rsidP="00A4533E"/>
    <w:p w14:paraId="217FE1C6" w14:textId="77777777" w:rsidR="005B7D4E" w:rsidRDefault="005B7D4E" w:rsidP="00A4533E"/>
    <w:p w14:paraId="51FD1132" w14:textId="2A2C0D99" w:rsidR="00D33375" w:rsidRPr="00A4533E" w:rsidRDefault="005B7D4E" w:rsidP="00A4533E">
      <w:r>
        <w:br w:type="page"/>
      </w:r>
    </w:p>
    <w:p w14:paraId="7368E3D3" w14:textId="36025A3A" w:rsidR="009C7754" w:rsidRDefault="00A4533E" w:rsidP="0058300A">
      <w:pPr>
        <w:pStyle w:val="Titolo3"/>
      </w:pPr>
      <w:bookmarkStart w:id="17" w:name="_Toc139817282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: </w:t>
      </w:r>
      <w:r w:rsidRPr="00A4533E">
        <w:t>Upload di una Classe Under Test</w:t>
      </w:r>
      <w:bookmarkEnd w:id="17"/>
    </w:p>
    <w:p w14:paraId="6ACA365B" w14:textId="77777777" w:rsidR="00A4533E" w:rsidRDefault="00A4533E" w:rsidP="00A4533E"/>
    <w:p w14:paraId="01DE76AE" w14:textId="2F6B3EA6" w:rsidR="005B7D4E" w:rsidRDefault="005B7D4E" w:rsidP="00A4533E"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relativo al caso d’uso Upload.</w:t>
      </w:r>
    </w:p>
    <w:p w14:paraId="4FE77260" w14:textId="77777777" w:rsidR="005B7D4E" w:rsidRDefault="005B7D4E" w:rsidP="00A4533E"/>
    <w:p w14:paraId="68233DBE" w14:textId="15B1EBCA" w:rsidR="007C2BA6" w:rsidRDefault="00A4533E" w:rsidP="009E6944">
      <w:r>
        <w:rPr>
          <w:noProof/>
        </w:rPr>
        <w:drawing>
          <wp:inline distT="0" distB="0" distL="0" distR="0" wp14:anchorId="2B406438" wp14:editId="52772CE0">
            <wp:extent cx="5362575" cy="4524375"/>
            <wp:effectExtent l="0" t="0" r="9525" b="9525"/>
            <wp:docPr id="1237506729" name="Immagine 2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06729" name="Immagine 2" descr="Immagine che contiene testo, diagramma, Parallelo, linea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D175" w14:textId="77777777" w:rsidR="009E6944" w:rsidRDefault="009E6944" w:rsidP="009E6944"/>
    <w:p w14:paraId="6B7D7831" w14:textId="50D04702" w:rsidR="00120A8F" w:rsidRDefault="00120A8F" w:rsidP="00111078">
      <w:pPr>
        <w:pStyle w:val="Titolo1"/>
      </w:pPr>
      <w:bookmarkStart w:id="18" w:name="_Toc139817283"/>
      <w:r>
        <w:lastRenderedPageBreak/>
        <w:t>Progettazione</w:t>
      </w:r>
      <w:bookmarkEnd w:id="18"/>
    </w:p>
    <w:p w14:paraId="0C4E12EF" w14:textId="2E87641C" w:rsidR="008D0938" w:rsidRDefault="008D0938" w:rsidP="008D0938">
      <w:pPr>
        <w:jc w:val="both"/>
      </w:pPr>
      <w:r>
        <w:t>La tabella riportata di seguito evidenzia tutte le tecnologie utilizzate per l’implementazione del componente.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0938" w14:paraId="6E838732" w14:textId="77777777" w:rsidTr="008D0938">
        <w:tc>
          <w:tcPr>
            <w:tcW w:w="4814" w:type="dxa"/>
            <w:vAlign w:val="center"/>
          </w:tcPr>
          <w:p w14:paraId="7A04AFD3" w14:textId="26D3AA04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Tecnologia</w:t>
            </w:r>
          </w:p>
        </w:tc>
        <w:tc>
          <w:tcPr>
            <w:tcW w:w="4814" w:type="dxa"/>
            <w:vAlign w:val="center"/>
          </w:tcPr>
          <w:p w14:paraId="20DA372D" w14:textId="1845C938" w:rsidR="008D0938" w:rsidRPr="008D0938" w:rsidRDefault="008D0938" w:rsidP="008D0938">
            <w:pPr>
              <w:jc w:val="center"/>
              <w:rPr>
                <w:b/>
                <w:bCs/>
                <w:i/>
                <w:iCs/>
              </w:rPr>
            </w:pPr>
            <w:r w:rsidRPr="008D0938">
              <w:rPr>
                <w:b/>
                <w:bCs/>
                <w:i/>
                <w:iCs/>
              </w:rPr>
              <w:t>Motivazione</w:t>
            </w:r>
          </w:p>
        </w:tc>
      </w:tr>
      <w:tr w:rsidR="008D0938" w14:paraId="4AA03AD6" w14:textId="77777777" w:rsidTr="00C74C85">
        <w:tc>
          <w:tcPr>
            <w:tcW w:w="4814" w:type="dxa"/>
            <w:vAlign w:val="center"/>
          </w:tcPr>
          <w:p w14:paraId="46E67ECD" w14:textId="34733AF9" w:rsidR="008D0938" w:rsidRDefault="00C74C85" w:rsidP="00C74C85">
            <w:r>
              <w:t>Spring Data JPA</w:t>
            </w:r>
          </w:p>
        </w:tc>
        <w:tc>
          <w:tcPr>
            <w:tcW w:w="4814" w:type="dxa"/>
            <w:vAlign w:val="center"/>
          </w:tcPr>
          <w:p w14:paraId="139B5F35" w14:textId="40983E36" w:rsidR="008D0938" w:rsidRDefault="00C74C85" w:rsidP="00C74C85">
            <w:r>
              <w:t xml:space="preserve">Integrato con </w:t>
            </w:r>
            <w:proofErr w:type="spellStart"/>
            <w:r w:rsidRPr="00C74C85">
              <w:rPr>
                <w:i/>
                <w:iCs/>
              </w:rPr>
              <w:t>Hibernate</w:t>
            </w:r>
            <w:proofErr w:type="spellEnd"/>
            <w:r>
              <w:t>, fornisce supporto per l’ORM.</w:t>
            </w:r>
          </w:p>
        </w:tc>
      </w:tr>
      <w:tr w:rsidR="008D0938" w14:paraId="367CFDF5" w14:textId="77777777" w:rsidTr="00C74C85">
        <w:tc>
          <w:tcPr>
            <w:tcW w:w="4814" w:type="dxa"/>
            <w:vAlign w:val="center"/>
          </w:tcPr>
          <w:p w14:paraId="7FFE01A0" w14:textId="54DF9CB4" w:rsidR="008D0938" w:rsidRDefault="00C74C85" w:rsidP="00C74C85">
            <w:r>
              <w:t>Spring Security</w:t>
            </w:r>
          </w:p>
        </w:tc>
        <w:tc>
          <w:tcPr>
            <w:tcW w:w="4814" w:type="dxa"/>
            <w:vAlign w:val="center"/>
          </w:tcPr>
          <w:p w14:paraId="4E9147D1" w14:textId="52C44481" w:rsidR="008D0938" w:rsidRDefault="00C74C85" w:rsidP="00C74C85">
            <w:r>
              <w:t>Supporto all’autenticazione degli amministratori</w:t>
            </w:r>
            <w:r w:rsidR="009A1B4B">
              <w:t xml:space="preserve"> ed alla protezione delle </w:t>
            </w:r>
            <w:proofErr w:type="spellStart"/>
            <w:r w:rsidR="009A1B4B">
              <w:t>APIs</w:t>
            </w:r>
            <w:proofErr w:type="spellEnd"/>
            <w:r w:rsidR="009A1B4B">
              <w:t xml:space="preserve"> realizzate</w:t>
            </w:r>
          </w:p>
        </w:tc>
      </w:tr>
      <w:tr w:rsidR="008D0938" w14:paraId="579140F8" w14:textId="77777777" w:rsidTr="00C74C85">
        <w:tc>
          <w:tcPr>
            <w:tcW w:w="4814" w:type="dxa"/>
            <w:vAlign w:val="center"/>
          </w:tcPr>
          <w:p w14:paraId="74278275" w14:textId="721B0659" w:rsidR="008D0938" w:rsidRDefault="00C74C85" w:rsidP="00C74C85">
            <w:r>
              <w:t>MySQL</w:t>
            </w:r>
          </w:p>
        </w:tc>
        <w:tc>
          <w:tcPr>
            <w:tcW w:w="4814" w:type="dxa"/>
            <w:vAlign w:val="center"/>
          </w:tcPr>
          <w:p w14:paraId="2AC4B645" w14:textId="5CC45826" w:rsidR="008D0938" w:rsidRDefault="00C74C85" w:rsidP="00C74C85">
            <w:r>
              <w:t xml:space="preserve">Gestione della persistenza dei metadati inerenti </w:t>
            </w:r>
            <w:r w:rsidR="000F5288">
              <w:t>alle</w:t>
            </w:r>
            <w:r>
              <w:t xml:space="preserve"> </w:t>
            </w:r>
            <w:proofErr w:type="spellStart"/>
            <w:r w:rsidRPr="009434B0">
              <w:rPr>
                <w:i/>
                <w:iCs/>
              </w:rPr>
              <w:t>ClassUTs</w:t>
            </w:r>
            <w:proofErr w:type="spellEnd"/>
            <w:r>
              <w:t xml:space="preserve">, dei </w:t>
            </w:r>
            <w:r w:rsidRPr="009434B0">
              <w:rPr>
                <w:i/>
                <w:iCs/>
              </w:rPr>
              <w:t>Test</w:t>
            </w:r>
            <w:r>
              <w:t xml:space="preserve"> e degli </w:t>
            </w:r>
            <w:r w:rsidRPr="009434B0">
              <w:rPr>
                <w:i/>
                <w:iCs/>
              </w:rPr>
              <w:t>Admin</w:t>
            </w:r>
            <w:r>
              <w:t>.</w:t>
            </w:r>
          </w:p>
        </w:tc>
      </w:tr>
      <w:tr w:rsidR="008D0938" w14:paraId="156EC07F" w14:textId="77777777" w:rsidTr="00C74C85">
        <w:tc>
          <w:tcPr>
            <w:tcW w:w="4814" w:type="dxa"/>
            <w:vAlign w:val="center"/>
          </w:tcPr>
          <w:p w14:paraId="7A764401" w14:textId="6817451C" w:rsidR="008D0938" w:rsidRDefault="00C74C85" w:rsidP="00C74C85">
            <w:r>
              <w:t>Lombok</w:t>
            </w:r>
          </w:p>
        </w:tc>
        <w:tc>
          <w:tcPr>
            <w:tcW w:w="4814" w:type="dxa"/>
            <w:vAlign w:val="center"/>
          </w:tcPr>
          <w:p w14:paraId="261BD95E" w14:textId="7B59D6F4" w:rsidR="008D0938" w:rsidRPr="00C74C85" w:rsidRDefault="00C74C85" w:rsidP="00C74C85">
            <w:r>
              <w:t xml:space="preserve">Facilita la scrittura delle classi generando automaticamente </w:t>
            </w:r>
            <w:r>
              <w:rPr>
                <w:i/>
                <w:iCs/>
              </w:rPr>
              <w:t>setter</w:t>
            </w:r>
            <w:r>
              <w:t xml:space="preserve">, </w:t>
            </w:r>
            <w:r>
              <w:rPr>
                <w:i/>
                <w:iCs/>
              </w:rPr>
              <w:t>getter</w:t>
            </w:r>
            <w:r>
              <w:t xml:space="preserve"> e </w:t>
            </w:r>
            <w:r>
              <w:rPr>
                <w:i/>
                <w:iCs/>
              </w:rPr>
              <w:t>costruttori</w:t>
            </w:r>
            <w:r>
              <w:t>.</w:t>
            </w:r>
          </w:p>
        </w:tc>
      </w:tr>
      <w:tr w:rsidR="008D0938" w14:paraId="3DE0F060" w14:textId="77777777" w:rsidTr="00C74C85">
        <w:tc>
          <w:tcPr>
            <w:tcW w:w="4814" w:type="dxa"/>
            <w:vAlign w:val="center"/>
          </w:tcPr>
          <w:p w14:paraId="54DB7757" w14:textId="300E3674" w:rsidR="008D0938" w:rsidRDefault="00C74C85" w:rsidP="00C74C85">
            <w:r>
              <w:t>Model Mapper</w:t>
            </w:r>
          </w:p>
        </w:tc>
        <w:tc>
          <w:tcPr>
            <w:tcW w:w="4814" w:type="dxa"/>
            <w:vAlign w:val="center"/>
          </w:tcPr>
          <w:p w14:paraId="027E2F15" w14:textId="2FD6EB1C" w:rsidR="008D0938" w:rsidRDefault="00C74C85" w:rsidP="00C74C85">
            <w:r>
              <w:t xml:space="preserve">Fornisce dei metodi per effettuare il mapping tra una classe ed il </w:t>
            </w:r>
            <w:r w:rsidRPr="009434B0">
              <w:rPr>
                <w:i/>
                <w:iCs/>
              </w:rPr>
              <w:t>DTO</w:t>
            </w:r>
            <w:r>
              <w:t xml:space="preserve"> associato.</w:t>
            </w:r>
          </w:p>
        </w:tc>
      </w:tr>
      <w:tr w:rsidR="008D0938" w14:paraId="61B8440E" w14:textId="77777777" w:rsidTr="00C74C85">
        <w:tc>
          <w:tcPr>
            <w:tcW w:w="4814" w:type="dxa"/>
            <w:vAlign w:val="center"/>
          </w:tcPr>
          <w:p w14:paraId="7972721C" w14:textId="453037A0" w:rsidR="008D0938" w:rsidRDefault="00C74C85" w:rsidP="00C74C85">
            <w:proofErr w:type="spellStart"/>
            <w:r>
              <w:t>FasterXML</w:t>
            </w:r>
            <w:proofErr w:type="spellEnd"/>
          </w:p>
        </w:tc>
        <w:tc>
          <w:tcPr>
            <w:tcW w:w="4814" w:type="dxa"/>
            <w:vAlign w:val="center"/>
          </w:tcPr>
          <w:p w14:paraId="369087D8" w14:textId="7462963F" w:rsidR="008D0938" w:rsidRDefault="00C74C85" w:rsidP="00C74C85">
            <w:r>
              <w:t xml:space="preserve">Fornisce supporto alla </w:t>
            </w:r>
            <w:r w:rsidR="007F363C">
              <w:t>rappresentazione</w:t>
            </w:r>
            <w:r>
              <w:t xml:space="preserve"> di oggetti Java </w:t>
            </w:r>
            <w:r w:rsidR="007F363C">
              <w:t>in XML.</w:t>
            </w:r>
          </w:p>
        </w:tc>
      </w:tr>
      <w:tr w:rsidR="007F363C" w14:paraId="77A4BF9A" w14:textId="77777777" w:rsidTr="00C74C85">
        <w:tc>
          <w:tcPr>
            <w:tcW w:w="4814" w:type="dxa"/>
            <w:vAlign w:val="center"/>
          </w:tcPr>
          <w:p w14:paraId="48AAB759" w14:textId="7ED45A8E" w:rsidR="007F363C" w:rsidRDefault="007F363C" w:rsidP="00C74C85">
            <w:proofErr w:type="spellStart"/>
            <w:r>
              <w:t>Maven</w:t>
            </w:r>
            <w:proofErr w:type="spellEnd"/>
          </w:p>
        </w:tc>
        <w:tc>
          <w:tcPr>
            <w:tcW w:w="4814" w:type="dxa"/>
            <w:vAlign w:val="center"/>
          </w:tcPr>
          <w:p w14:paraId="5848B06A" w14:textId="46B92ACE" w:rsidR="007F363C" w:rsidRPr="007F363C" w:rsidRDefault="007F363C" w:rsidP="00C74C85">
            <w:r w:rsidRPr="007F363C">
              <w:t xml:space="preserve">Supporto alla </w:t>
            </w:r>
            <w:r w:rsidRPr="007F363C">
              <w:rPr>
                <w:i/>
                <w:iCs/>
              </w:rPr>
              <w:t>build-</w:t>
            </w:r>
            <w:proofErr w:type="spellStart"/>
            <w:r w:rsidRPr="007F363C">
              <w:rPr>
                <w:i/>
                <w:iCs/>
              </w:rPr>
              <w:t>automation</w:t>
            </w:r>
            <w:proofErr w:type="spellEnd"/>
            <w:r>
              <w:t>.</w:t>
            </w:r>
          </w:p>
        </w:tc>
      </w:tr>
      <w:tr w:rsidR="00CD026B" w14:paraId="2704D54D" w14:textId="77777777" w:rsidTr="00C74C85">
        <w:tc>
          <w:tcPr>
            <w:tcW w:w="4814" w:type="dxa"/>
            <w:vAlign w:val="center"/>
          </w:tcPr>
          <w:p w14:paraId="611A2F8D" w14:textId="6350117D" w:rsidR="00CD026B" w:rsidRDefault="00CD026B" w:rsidP="00C74C85">
            <w:proofErr w:type="spellStart"/>
            <w:r>
              <w:t>Thymeleaf</w:t>
            </w:r>
            <w:proofErr w:type="spellEnd"/>
          </w:p>
        </w:tc>
        <w:tc>
          <w:tcPr>
            <w:tcW w:w="4814" w:type="dxa"/>
            <w:vAlign w:val="center"/>
          </w:tcPr>
          <w:p w14:paraId="449F1C13" w14:textId="316A1922" w:rsidR="00CD026B" w:rsidRPr="007F363C" w:rsidRDefault="00CD026B" w:rsidP="00C74C85">
            <w:r>
              <w:t>Supporto alla gestione delle pagine web</w:t>
            </w:r>
          </w:p>
        </w:tc>
      </w:tr>
    </w:tbl>
    <w:p w14:paraId="0FE35361" w14:textId="099CA79C" w:rsidR="00715FA6" w:rsidRDefault="00715FA6" w:rsidP="008D0938">
      <w:pPr>
        <w:jc w:val="both"/>
      </w:pPr>
    </w:p>
    <w:p w14:paraId="689DD260" w14:textId="2B833E17" w:rsidR="008D0938" w:rsidRPr="008D0938" w:rsidRDefault="00715FA6" w:rsidP="00715FA6">
      <w:r>
        <w:br w:type="page"/>
      </w:r>
    </w:p>
    <w:p w14:paraId="0FC451DC" w14:textId="481C357B" w:rsidR="00DA2EE9" w:rsidRDefault="006046F8" w:rsidP="0058300A">
      <w:pPr>
        <w:pStyle w:val="Titolo2"/>
      </w:pPr>
      <w:bookmarkStart w:id="19" w:name="_Toc139817284"/>
      <w:r>
        <w:lastRenderedPageBreak/>
        <w:t xml:space="preserve">Component </w:t>
      </w:r>
      <w:proofErr w:type="spellStart"/>
      <w:r>
        <w:t>Diagram</w:t>
      </w:r>
      <w:bookmarkEnd w:id="19"/>
      <w:proofErr w:type="spellEnd"/>
    </w:p>
    <w:p w14:paraId="44E5B53D" w14:textId="7D3C83D3" w:rsidR="006046F8" w:rsidRDefault="006046F8" w:rsidP="006046F8">
      <w:r>
        <w:rPr>
          <w:noProof/>
        </w:rPr>
        <w:drawing>
          <wp:anchor distT="0" distB="0" distL="114300" distR="114300" simplePos="0" relativeHeight="251660288" behindDoc="1" locked="0" layoutInCell="1" allowOverlap="1" wp14:anchorId="568D7D42" wp14:editId="35F5A490">
            <wp:simplePos x="0" y="0"/>
            <wp:positionH relativeFrom="column">
              <wp:posOffset>-400050</wp:posOffset>
            </wp:positionH>
            <wp:positionV relativeFrom="paragraph">
              <wp:posOffset>108585</wp:posOffset>
            </wp:positionV>
            <wp:extent cx="7016750" cy="3040380"/>
            <wp:effectExtent l="0" t="0" r="0" b="7620"/>
            <wp:wrapTight wrapText="bothSides">
              <wp:wrapPolygon edited="0">
                <wp:start x="13077" y="0"/>
                <wp:lineTo x="13077" y="2707"/>
                <wp:lineTo x="17241" y="4331"/>
                <wp:lineTo x="18414" y="4331"/>
                <wp:lineTo x="2052" y="5820"/>
                <wp:lineTo x="2052" y="8120"/>
                <wp:lineTo x="3284" y="8662"/>
                <wp:lineTo x="6568" y="8662"/>
                <wp:lineTo x="6568" y="11098"/>
                <wp:lineTo x="8093" y="12992"/>
                <wp:lineTo x="0" y="14481"/>
                <wp:lineTo x="0" y="17594"/>
                <wp:lineTo x="3225" y="19489"/>
                <wp:lineTo x="3225" y="19624"/>
                <wp:lineTo x="8093" y="21519"/>
                <wp:lineTo x="8327" y="21519"/>
                <wp:lineTo x="8562" y="21519"/>
                <wp:lineTo x="21111" y="21519"/>
                <wp:lineTo x="21522" y="21248"/>
                <wp:lineTo x="21522" y="17729"/>
                <wp:lineTo x="21229" y="17594"/>
                <wp:lineTo x="18648" y="16917"/>
                <wp:lineTo x="18414" y="16511"/>
                <wp:lineTo x="17006" y="15158"/>
                <wp:lineTo x="18179" y="13128"/>
                <wp:lineTo x="18121" y="8662"/>
                <wp:lineTo x="20408" y="8662"/>
                <wp:lineTo x="21170" y="8120"/>
                <wp:lineTo x="21229" y="5549"/>
                <wp:lineTo x="20935" y="5278"/>
                <wp:lineTo x="18707" y="4331"/>
                <wp:lineTo x="19352" y="4331"/>
                <wp:lineTo x="21522" y="2707"/>
                <wp:lineTo x="21522" y="541"/>
                <wp:lineTo x="21346" y="0"/>
                <wp:lineTo x="13077" y="0"/>
              </wp:wrapPolygon>
            </wp:wrapTight>
            <wp:docPr id="94178338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83382" name="Immagine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0430" w14:textId="77777777" w:rsidR="006046F8" w:rsidRPr="006046F8" w:rsidRDefault="006046F8" w:rsidP="006046F8"/>
    <w:p w14:paraId="6E23D064" w14:textId="77777777" w:rsidR="006046F8" w:rsidRPr="006046F8" w:rsidRDefault="006046F8" w:rsidP="006046F8"/>
    <w:p w14:paraId="333773A0" w14:textId="77777777" w:rsidR="006046F8" w:rsidRPr="006046F8" w:rsidRDefault="006046F8" w:rsidP="006046F8"/>
    <w:p w14:paraId="5F412AD6" w14:textId="77777777" w:rsidR="006046F8" w:rsidRPr="006046F8" w:rsidRDefault="006046F8" w:rsidP="006046F8"/>
    <w:p w14:paraId="63EF62DD" w14:textId="77777777" w:rsidR="006046F8" w:rsidRPr="006046F8" w:rsidRDefault="006046F8" w:rsidP="006046F8"/>
    <w:p w14:paraId="2266334F" w14:textId="77777777" w:rsidR="006046F8" w:rsidRPr="006046F8" w:rsidRDefault="006046F8" w:rsidP="006046F8"/>
    <w:p w14:paraId="6B77CD04" w14:textId="77777777" w:rsidR="006046F8" w:rsidRPr="006046F8" w:rsidRDefault="006046F8" w:rsidP="006046F8"/>
    <w:p w14:paraId="39219532" w14:textId="68D1ED4B" w:rsidR="006046F8" w:rsidRDefault="00715FA6" w:rsidP="00715FA6">
      <w:pPr>
        <w:jc w:val="both"/>
      </w:pPr>
      <w:r>
        <w:t xml:space="preserve">Ciascuna interfaccia abilita una o più storie utente </w:t>
      </w:r>
      <w:r w:rsidR="004B2C90">
        <w:t>evidenziate</w:t>
      </w:r>
      <w:r>
        <w:t xml:space="preserve"> in fase di analisi</w:t>
      </w:r>
      <w:r w:rsidR="00FE6B2A">
        <w:t>. In particolare: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E6B2A" w14:paraId="463AFB6D" w14:textId="77777777" w:rsidTr="00FE6B2A">
        <w:tc>
          <w:tcPr>
            <w:tcW w:w="4814" w:type="dxa"/>
            <w:vAlign w:val="center"/>
          </w:tcPr>
          <w:p w14:paraId="76D1D339" w14:textId="1B4F032A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Interfaccia</w:t>
            </w:r>
          </w:p>
        </w:tc>
        <w:tc>
          <w:tcPr>
            <w:tcW w:w="4814" w:type="dxa"/>
            <w:vAlign w:val="center"/>
          </w:tcPr>
          <w:p w14:paraId="6AA13A00" w14:textId="0C28E26C" w:rsidR="00FE6B2A" w:rsidRPr="00FE6B2A" w:rsidRDefault="00FE6B2A" w:rsidP="00FE6B2A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ID Storia Utente</w:t>
            </w:r>
          </w:p>
        </w:tc>
      </w:tr>
      <w:tr w:rsidR="00FE6B2A" w14:paraId="61C9F8F9" w14:textId="77777777" w:rsidTr="005546E4">
        <w:tc>
          <w:tcPr>
            <w:tcW w:w="4814" w:type="dxa"/>
            <w:vAlign w:val="center"/>
          </w:tcPr>
          <w:p w14:paraId="5FCC4DE0" w14:textId="44166888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CRUD </w:t>
            </w:r>
            <w:proofErr w:type="spellStart"/>
            <w:r>
              <w:rPr>
                <w:i/>
                <w:iCs/>
              </w:rPr>
              <w:t>ClassUT</w:t>
            </w:r>
            <w:proofErr w:type="spellEnd"/>
          </w:p>
        </w:tc>
        <w:tc>
          <w:tcPr>
            <w:tcW w:w="4814" w:type="dxa"/>
            <w:vAlign w:val="center"/>
          </w:tcPr>
          <w:p w14:paraId="3BD47CF1" w14:textId="6CC1FB48" w:rsidR="00FE6B2A" w:rsidRDefault="005546E4" w:rsidP="005546E4">
            <w:pPr>
              <w:jc w:val="center"/>
            </w:pPr>
            <w:r>
              <w:t>3</w:t>
            </w:r>
          </w:p>
        </w:tc>
      </w:tr>
      <w:tr w:rsidR="00FE6B2A" w14:paraId="42C1E05E" w14:textId="77777777" w:rsidTr="005546E4">
        <w:tc>
          <w:tcPr>
            <w:tcW w:w="4814" w:type="dxa"/>
            <w:vAlign w:val="center"/>
          </w:tcPr>
          <w:p w14:paraId="1C6156FB" w14:textId="6129C251" w:rsidR="00FE6B2A" w:rsidRPr="00FE6B2A" w:rsidRDefault="00FE6B2A" w:rsidP="00FE6B2A">
            <w:pPr>
              <w:jc w:val="both"/>
              <w:rPr>
                <w:i/>
                <w:iCs/>
              </w:rPr>
            </w:pPr>
            <w:proofErr w:type="spellStart"/>
            <w:r>
              <w:rPr>
                <w:i/>
                <w:iCs/>
              </w:rPr>
              <w:t>ClassUT</w:t>
            </w:r>
            <w:proofErr w:type="spellEnd"/>
            <w:r>
              <w:rPr>
                <w:i/>
                <w:iCs/>
              </w:rPr>
              <w:t xml:space="preserve"> Reader</w:t>
            </w:r>
          </w:p>
        </w:tc>
        <w:tc>
          <w:tcPr>
            <w:tcW w:w="4814" w:type="dxa"/>
            <w:vAlign w:val="center"/>
          </w:tcPr>
          <w:p w14:paraId="5D528B96" w14:textId="0D795D89" w:rsidR="00FE6B2A" w:rsidRDefault="005546E4" w:rsidP="005546E4">
            <w:pPr>
              <w:jc w:val="center"/>
            </w:pPr>
            <w:r>
              <w:t>1-2</w:t>
            </w:r>
          </w:p>
        </w:tc>
      </w:tr>
      <w:tr w:rsidR="00FE6B2A" w14:paraId="79FE478A" w14:textId="77777777" w:rsidTr="005546E4">
        <w:tc>
          <w:tcPr>
            <w:tcW w:w="4814" w:type="dxa"/>
            <w:vAlign w:val="center"/>
          </w:tcPr>
          <w:p w14:paraId="22C95F0D" w14:textId="601CD133" w:rsidR="00FE6B2A" w:rsidRPr="00FE6B2A" w:rsidRDefault="00FE6B2A" w:rsidP="00FE6B2A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Admin Authentication</w:t>
            </w:r>
          </w:p>
        </w:tc>
        <w:tc>
          <w:tcPr>
            <w:tcW w:w="4814" w:type="dxa"/>
            <w:vAlign w:val="center"/>
          </w:tcPr>
          <w:p w14:paraId="22503497" w14:textId="087ACF2E" w:rsidR="00FE6B2A" w:rsidRDefault="005546E4" w:rsidP="005546E4">
            <w:pPr>
              <w:jc w:val="center"/>
            </w:pPr>
            <w:r>
              <w:t>4-5</w:t>
            </w:r>
          </w:p>
        </w:tc>
      </w:tr>
    </w:tbl>
    <w:p w14:paraId="227EDB48" w14:textId="56DCA6F4" w:rsidR="002A23A2" w:rsidRDefault="002A23A2" w:rsidP="00715FA6">
      <w:pPr>
        <w:jc w:val="both"/>
      </w:pPr>
    </w:p>
    <w:p w14:paraId="618217EC" w14:textId="3825F214" w:rsidR="00FE6B2A" w:rsidRDefault="002A23A2" w:rsidP="002A23A2">
      <w:r>
        <w:br w:type="page"/>
      </w:r>
    </w:p>
    <w:p w14:paraId="54EFFF12" w14:textId="16E58F5C" w:rsidR="00FC3479" w:rsidRPr="00FC3479" w:rsidRDefault="00E026C0" w:rsidP="0058300A">
      <w:pPr>
        <w:pStyle w:val="Titolo2"/>
      </w:pPr>
      <w:bookmarkStart w:id="20" w:name="_Toc139817285"/>
      <w:r>
        <w:lastRenderedPageBreak/>
        <w:t xml:space="preserve">Module </w:t>
      </w:r>
      <w:proofErr w:type="spellStart"/>
      <w:r>
        <w:t>Structures</w:t>
      </w:r>
      <w:bookmarkEnd w:id="20"/>
      <w:proofErr w:type="spellEnd"/>
    </w:p>
    <w:p w14:paraId="0B369A68" w14:textId="3C8102E1" w:rsidR="002A23A2" w:rsidRDefault="002A23A2" w:rsidP="002A23A2">
      <w:pPr>
        <w:jc w:val="both"/>
      </w:pPr>
      <w:r>
        <w:t>Il componente è progettato secondo l’architettura a livelli riportata di seguito:</w:t>
      </w:r>
    </w:p>
    <w:p w14:paraId="6FBF52D8" w14:textId="5F90F4AA" w:rsidR="009434B0" w:rsidRDefault="009434B0" w:rsidP="002A23A2">
      <w:pPr>
        <w:jc w:val="both"/>
      </w:pPr>
      <w:r>
        <w:rPr>
          <w:noProof/>
        </w:rPr>
        <w:drawing>
          <wp:inline distT="0" distB="0" distL="0" distR="0" wp14:anchorId="5706FD11" wp14:editId="54CD7DB0">
            <wp:extent cx="6120130" cy="4082415"/>
            <wp:effectExtent l="0" t="0" r="0" b="0"/>
            <wp:docPr id="913888028" name="Immagine 3" descr="Immagine che contiene testo, schermata, diagramma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88028" name="Immagine 3" descr="Immagine che contiene testo, schermata, diagramma, scherm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F29C" w14:textId="48E43F57" w:rsidR="00FC3479" w:rsidRDefault="00577BB8" w:rsidP="00FC3479">
      <w:pPr>
        <w:jc w:val="both"/>
      </w:pPr>
      <w:r>
        <w:t xml:space="preserve">La motivazione principale di questa scelta è che si astrae il </w:t>
      </w:r>
      <w:r w:rsidRPr="00577BB8">
        <w:rPr>
          <w:i/>
          <w:iCs/>
        </w:rPr>
        <w:t>controller</w:t>
      </w:r>
      <w:r w:rsidR="00652581">
        <w:t xml:space="preserve">, </w:t>
      </w:r>
      <w:r>
        <w:t>e quindi la logica</w:t>
      </w:r>
      <w:r w:rsidR="00652581">
        <w:t xml:space="preserve"> applicativa, dalle tecnologie utilizzate per persistere i dati</w:t>
      </w:r>
      <w:r w:rsidR="00BD3DE8">
        <w:t>.</w:t>
      </w:r>
    </w:p>
    <w:p w14:paraId="7C231572" w14:textId="39C71150" w:rsidR="002D1082" w:rsidRDefault="00BD3DE8" w:rsidP="002A23A2">
      <w:pPr>
        <w:jc w:val="both"/>
      </w:pPr>
      <w:r>
        <w:t xml:space="preserve">Data la complessità in termini di dipendenze e numero di classi, l’architettura mostrata viene dettagliata </w:t>
      </w:r>
      <w:r w:rsidR="004A1EE6">
        <w:t xml:space="preserve">a seconda della storia utente </w:t>
      </w:r>
      <w:r>
        <w:t>in diverse viste</w:t>
      </w:r>
      <w:r w:rsidR="00FC3479">
        <w:t xml:space="preserve"> (statiche e dinamiche)</w:t>
      </w:r>
      <w:r>
        <w:t>, ciascuna delle quali esplicita gli elementi e le interazion</w:t>
      </w:r>
      <w:r w:rsidR="00FC3479">
        <w:t>i</w:t>
      </w:r>
      <w:r>
        <w:t xml:space="preserve"> esistenti tra quest</w:t>
      </w:r>
      <w:r w:rsidR="00FC3479">
        <w:t>’ultimi nella realizzazione d</w:t>
      </w:r>
      <w:r w:rsidR="00C23C83">
        <w:t>ella stessa</w:t>
      </w:r>
      <w:r w:rsidR="00FC3479">
        <w:t xml:space="preserve"> storia utente.</w:t>
      </w:r>
    </w:p>
    <w:p w14:paraId="3F01E068" w14:textId="4E8C48B1" w:rsidR="00BD3DE8" w:rsidRDefault="002D1082" w:rsidP="002D1082">
      <w:r>
        <w:br w:type="page"/>
      </w:r>
    </w:p>
    <w:p w14:paraId="56E667DF" w14:textId="13C6E504" w:rsidR="005A61E6" w:rsidRDefault="005A61E6" w:rsidP="0058300A">
      <w:pPr>
        <w:pStyle w:val="Titolo2"/>
      </w:pPr>
      <w:bookmarkStart w:id="21" w:name="_Toc139817286"/>
      <w:r>
        <w:lastRenderedPageBreak/>
        <w:t>Requisiti specifici</w:t>
      </w:r>
      <w:bookmarkEnd w:id="21"/>
    </w:p>
    <w:p w14:paraId="237C0EA2" w14:textId="7BB27ECB" w:rsidR="005A61E6" w:rsidRDefault="005A61E6" w:rsidP="005A61E6">
      <w:pPr>
        <w:jc w:val="both"/>
      </w:pPr>
      <w:r>
        <w:t xml:space="preserve">In questa sezione </w:t>
      </w:r>
      <w:r w:rsidR="002D1082">
        <w:t>è dettagliata l’</w:t>
      </w:r>
      <w:r>
        <w:t>implementa</w:t>
      </w:r>
      <w:r w:rsidR="002D1082">
        <w:t>zione</w:t>
      </w:r>
      <w:r>
        <w:t xml:space="preserve"> </w:t>
      </w:r>
      <w:r w:rsidR="002D1082">
        <w:t>del</w:t>
      </w:r>
      <w:r>
        <w:t xml:space="preserve">le storie utente </w:t>
      </w:r>
      <w:r w:rsidR="002D1082">
        <w:t xml:space="preserve">da </w:t>
      </w:r>
      <w:r w:rsidR="002D1082">
        <w:rPr>
          <w:b/>
          <w:bCs/>
        </w:rPr>
        <w:t xml:space="preserve">1 </w:t>
      </w:r>
      <w:r w:rsidR="002D1082">
        <w:t xml:space="preserve">a </w:t>
      </w:r>
      <w:r w:rsidR="002D1082" w:rsidRPr="002D1082">
        <w:rPr>
          <w:b/>
          <w:bCs/>
        </w:rPr>
        <w:t>3</w:t>
      </w:r>
      <w:r w:rsidR="002D1082">
        <w:t xml:space="preserve"> riferite per </w:t>
      </w:r>
      <w:r w:rsidR="002D1082" w:rsidRPr="002D1082">
        <w:rPr>
          <w:b/>
          <w:bCs/>
          <w:i/>
          <w:iCs/>
        </w:rPr>
        <w:t>ID</w:t>
      </w:r>
      <w:r w:rsidR="002D1082">
        <w:t>.</w:t>
      </w:r>
    </w:p>
    <w:p w14:paraId="642F212B" w14:textId="5652B963" w:rsidR="002D1082" w:rsidRDefault="002D1082" w:rsidP="0058300A">
      <w:pPr>
        <w:pStyle w:val="Titolo3"/>
      </w:pPr>
      <w:bookmarkStart w:id="22" w:name="_Toc139817287"/>
      <w:r>
        <w:t xml:space="preserve">Class </w:t>
      </w:r>
      <w:proofErr w:type="spellStart"/>
      <w:r>
        <w:t>Diagram</w:t>
      </w:r>
      <w:proofErr w:type="spellEnd"/>
      <w:r>
        <w:t xml:space="preserve"> di dettaglio</w:t>
      </w:r>
      <w:bookmarkEnd w:id="22"/>
    </w:p>
    <w:p w14:paraId="5886EF52" w14:textId="3E9EE0FC" w:rsidR="00C548AE" w:rsidRPr="00C548AE" w:rsidRDefault="00C548AE" w:rsidP="00C548AE">
      <w:r>
        <w:rPr>
          <w:noProof/>
        </w:rPr>
        <w:drawing>
          <wp:anchor distT="0" distB="0" distL="114300" distR="114300" simplePos="0" relativeHeight="251661312" behindDoc="0" locked="0" layoutInCell="1" allowOverlap="1" wp14:anchorId="7011003B" wp14:editId="3CBAAE24">
            <wp:simplePos x="0" y="0"/>
            <wp:positionH relativeFrom="column">
              <wp:posOffset>-380210</wp:posOffset>
            </wp:positionH>
            <wp:positionV relativeFrom="paragraph">
              <wp:posOffset>161290</wp:posOffset>
            </wp:positionV>
            <wp:extent cx="6905949" cy="6422146"/>
            <wp:effectExtent l="0" t="0" r="0" b="0"/>
            <wp:wrapNone/>
            <wp:docPr id="84671732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17329" name="Immagine 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949" cy="6422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77BA3" w14:textId="77777777" w:rsidR="002D1082" w:rsidRPr="002D1082" w:rsidRDefault="002D1082" w:rsidP="002D1082"/>
    <w:p w14:paraId="70D5B1BA" w14:textId="77777777" w:rsidR="00FC3479" w:rsidRDefault="00FC3479" w:rsidP="002A23A2">
      <w:pPr>
        <w:jc w:val="both"/>
      </w:pPr>
    </w:p>
    <w:p w14:paraId="132D3032" w14:textId="77777777" w:rsidR="00C548AE" w:rsidRPr="00C548AE" w:rsidRDefault="00C548AE" w:rsidP="00C548AE"/>
    <w:p w14:paraId="2CD6D4CD" w14:textId="77777777" w:rsidR="00C548AE" w:rsidRPr="00C548AE" w:rsidRDefault="00C548AE" w:rsidP="00C548AE"/>
    <w:p w14:paraId="6BBB18E3" w14:textId="77777777" w:rsidR="00C548AE" w:rsidRPr="00C548AE" w:rsidRDefault="00C548AE" w:rsidP="00C548AE"/>
    <w:p w14:paraId="14EF382E" w14:textId="77777777" w:rsidR="00C548AE" w:rsidRPr="00C548AE" w:rsidRDefault="00C548AE" w:rsidP="00C548AE"/>
    <w:p w14:paraId="3079B5C1" w14:textId="77777777" w:rsidR="00C548AE" w:rsidRPr="00C548AE" w:rsidRDefault="00C548AE" w:rsidP="00C548AE"/>
    <w:p w14:paraId="1F848A91" w14:textId="77777777" w:rsidR="00C548AE" w:rsidRPr="00C548AE" w:rsidRDefault="00C548AE" w:rsidP="00C548AE"/>
    <w:p w14:paraId="266CE535" w14:textId="77777777" w:rsidR="00C548AE" w:rsidRPr="00C548AE" w:rsidRDefault="00C548AE" w:rsidP="00C548AE"/>
    <w:p w14:paraId="6F1B06E3" w14:textId="77777777" w:rsidR="00C548AE" w:rsidRPr="00C548AE" w:rsidRDefault="00C548AE" w:rsidP="00C548AE"/>
    <w:p w14:paraId="1B486C2F" w14:textId="77777777" w:rsidR="00C548AE" w:rsidRPr="00C548AE" w:rsidRDefault="00C548AE" w:rsidP="00C548AE"/>
    <w:p w14:paraId="5987A8F5" w14:textId="77777777" w:rsidR="00C548AE" w:rsidRPr="00C548AE" w:rsidRDefault="00C548AE" w:rsidP="00C548AE"/>
    <w:p w14:paraId="269CF427" w14:textId="77777777" w:rsidR="00C548AE" w:rsidRPr="00C548AE" w:rsidRDefault="00C548AE" w:rsidP="00C548AE"/>
    <w:p w14:paraId="7383E954" w14:textId="77777777" w:rsidR="00C548AE" w:rsidRPr="00C548AE" w:rsidRDefault="00C548AE" w:rsidP="00C548AE"/>
    <w:p w14:paraId="2AC7E52E" w14:textId="77777777" w:rsidR="00C548AE" w:rsidRPr="00C548AE" w:rsidRDefault="00C548AE" w:rsidP="00C548AE"/>
    <w:p w14:paraId="6440F482" w14:textId="77777777" w:rsidR="00C548AE" w:rsidRPr="00C548AE" w:rsidRDefault="00C548AE" w:rsidP="00C548AE"/>
    <w:p w14:paraId="7A4AAA70" w14:textId="77777777" w:rsidR="00C548AE" w:rsidRPr="00C548AE" w:rsidRDefault="00C548AE" w:rsidP="00C548AE"/>
    <w:p w14:paraId="5ADABE43" w14:textId="77777777" w:rsidR="00C548AE" w:rsidRPr="00C548AE" w:rsidRDefault="00C548AE" w:rsidP="00C548AE"/>
    <w:p w14:paraId="6E6CD671" w14:textId="77777777" w:rsidR="00C548AE" w:rsidRPr="00C548AE" w:rsidRDefault="00C548AE" w:rsidP="00C548AE"/>
    <w:p w14:paraId="1A4D718B" w14:textId="77777777" w:rsidR="00C548AE" w:rsidRDefault="00C548AE" w:rsidP="00C548AE"/>
    <w:p w14:paraId="141D7531" w14:textId="77777777" w:rsidR="00C548AE" w:rsidRDefault="00C548AE" w:rsidP="00C548AE"/>
    <w:p w14:paraId="2AC838CD" w14:textId="03E3F2DD" w:rsidR="00C548AE" w:rsidRDefault="00C548AE">
      <w:r>
        <w:br w:type="page"/>
      </w:r>
    </w:p>
    <w:p w14:paraId="05626E5F" w14:textId="43F67571" w:rsidR="00C52D42" w:rsidRDefault="00C52D42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5E98836" wp14:editId="22AD80CC">
            <wp:simplePos x="0" y="0"/>
            <wp:positionH relativeFrom="column">
              <wp:posOffset>-508000</wp:posOffset>
            </wp:positionH>
            <wp:positionV relativeFrom="paragraph">
              <wp:posOffset>494665</wp:posOffset>
            </wp:positionV>
            <wp:extent cx="7348786" cy="1943100"/>
            <wp:effectExtent l="0" t="0" r="0" b="0"/>
            <wp:wrapTopAndBottom/>
            <wp:docPr id="1829768698" name="Immagine 10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768698" name="Immagine 10" descr="Immagine che contiene testo, schermata, diagramma, Parallelo&#10;&#10;Descrizione generata automaticamente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" b="70465"/>
                    <a:stretch/>
                  </pic:blipFill>
                  <pic:spPr bwMode="auto">
                    <a:xfrm>
                      <a:off x="0" y="0"/>
                      <a:ext cx="7348786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controller</w:t>
      </w:r>
      <w:r>
        <w:t xml:space="preserve"> include il </w:t>
      </w:r>
      <w:r>
        <w:rPr>
          <w:b/>
          <w:bCs/>
        </w:rPr>
        <w:t>REST Controller</w:t>
      </w:r>
      <w:r>
        <w:t xml:space="preserve"> per l’interfacciamento con il repository delle classi Java.</w:t>
      </w:r>
    </w:p>
    <w:p w14:paraId="75E29D3D" w14:textId="187E29B6" w:rsidR="00C52D42" w:rsidRDefault="00C52D42" w:rsidP="006037D9">
      <w:pPr>
        <w:jc w:val="both"/>
        <w:rPr>
          <w:noProof/>
        </w:rPr>
      </w:pPr>
    </w:p>
    <w:p w14:paraId="1DF5DB44" w14:textId="22C54A4E" w:rsidR="00C52D42" w:rsidRDefault="00C52D42" w:rsidP="006037D9">
      <w:pPr>
        <w:jc w:val="both"/>
      </w:pPr>
      <w:r>
        <w:t>Le API fornite dal Controller sono:</w:t>
      </w: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2405"/>
        <w:gridCol w:w="3208"/>
        <w:gridCol w:w="4588"/>
      </w:tblGrid>
      <w:tr w:rsidR="005577C6" w14:paraId="61141EED" w14:textId="77777777" w:rsidTr="005577C6">
        <w:tc>
          <w:tcPr>
            <w:tcW w:w="2405" w:type="dxa"/>
            <w:vAlign w:val="center"/>
          </w:tcPr>
          <w:p w14:paraId="0BF4FEA1" w14:textId="632520AE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 w:rsidRPr="00C52D42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3208" w:type="dxa"/>
            <w:vAlign w:val="center"/>
          </w:tcPr>
          <w:p w14:paraId="50D912C5" w14:textId="1F1087B5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Parametri</w:t>
            </w:r>
          </w:p>
        </w:tc>
        <w:tc>
          <w:tcPr>
            <w:tcW w:w="4588" w:type="dxa"/>
            <w:vAlign w:val="center"/>
          </w:tcPr>
          <w:p w14:paraId="32B1F6D2" w14:textId="6D1AE391" w:rsidR="005577C6" w:rsidRPr="00C52D42" w:rsidRDefault="005577C6" w:rsidP="00C52D4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Ritorno</w:t>
            </w:r>
          </w:p>
        </w:tc>
      </w:tr>
      <w:tr w:rsidR="005577C6" w14:paraId="61BB058E" w14:textId="77777777" w:rsidTr="005577C6">
        <w:tc>
          <w:tcPr>
            <w:tcW w:w="2405" w:type="dxa"/>
            <w:vAlign w:val="center"/>
          </w:tcPr>
          <w:p w14:paraId="5BF34BA7" w14:textId="4A2E8437" w:rsidR="005577C6" w:rsidRDefault="005577C6" w:rsidP="005577C6">
            <w:pPr>
              <w:jc w:val="center"/>
            </w:pPr>
            <w:proofErr w:type="spellStart"/>
            <w:r>
              <w:t>uploadClassUT</w:t>
            </w:r>
            <w:proofErr w:type="spellEnd"/>
          </w:p>
        </w:tc>
        <w:tc>
          <w:tcPr>
            <w:tcW w:w="3208" w:type="dxa"/>
          </w:tcPr>
          <w:p w14:paraId="686EE153" w14:textId="78D0259F" w:rsidR="005577C6" w:rsidRDefault="005577C6" w:rsidP="006037D9">
            <w:pPr>
              <w:jc w:val="both"/>
            </w:pPr>
            <w:r>
              <w:t>- Complessità della classe Java</w:t>
            </w:r>
          </w:p>
          <w:p w14:paraId="087F1414" w14:textId="77777777" w:rsidR="005577C6" w:rsidRDefault="005577C6" w:rsidP="006037D9">
            <w:pPr>
              <w:jc w:val="both"/>
            </w:pPr>
            <w:r>
              <w:t>- File della classe Java</w:t>
            </w:r>
          </w:p>
          <w:p w14:paraId="1FAA328B" w14:textId="4ADEAB08" w:rsidR="005577C6" w:rsidRDefault="005577C6" w:rsidP="006037D9">
            <w:pPr>
              <w:jc w:val="both"/>
            </w:pPr>
            <w:r>
              <w:t>- Admin loggato</w:t>
            </w:r>
          </w:p>
        </w:tc>
        <w:tc>
          <w:tcPr>
            <w:tcW w:w="4588" w:type="dxa"/>
          </w:tcPr>
          <w:p w14:paraId="5F61AF0C" w14:textId="46E89BA1" w:rsidR="005577C6" w:rsidRDefault="005577C6" w:rsidP="006037D9">
            <w:pPr>
              <w:jc w:val="both"/>
            </w:pPr>
            <w:r>
              <w:t>Oggetto contenente le informazioni sull’esito</w:t>
            </w:r>
          </w:p>
        </w:tc>
      </w:tr>
      <w:tr w:rsidR="005577C6" w14:paraId="5D77CC96" w14:textId="77777777" w:rsidTr="005577C6">
        <w:tc>
          <w:tcPr>
            <w:tcW w:w="2405" w:type="dxa"/>
            <w:vAlign w:val="center"/>
          </w:tcPr>
          <w:p w14:paraId="5ED0FA97" w14:textId="76556AC1" w:rsidR="005577C6" w:rsidRDefault="005577C6" w:rsidP="005577C6">
            <w:pPr>
              <w:jc w:val="center"/>
            </w:pPr>
            <w:proofErr w:type="spellStart"/>
            <w:r>
              <w:t>downloadClassUT</w:t>
            </w:r>
            <w:proofErr w:type="spellEnd"/>
          </w:p>
        </w:tc>
        <w:tc>
          <w:tcPr>
            <w:tcW w:w="3208" w:type="dxa"/>
          </w:tcPr>
          <w:p w14:paraId="122A632D" w14:textId="77FCAF84" w:rsidR="005577C6" w:rsidRDefault="00541CED" w:rsidP="00541CED">
            <w:pPr>
              <w:jc w:val="both"/>
            </w:pPr>
            <w:r>
              <w:t>-</w:t>
            </w:r>
            <w:r w:rsidR="005577C6">
              <w:t>Il nome della classe da scaricare</w:t>
            </w:r>
          </w:p>
        </w:tc>
        <w:tc>
          <w:tcPr>
            <w:tcW w:w="4588" w:type="dxa"/>
          </w:tcPr>
          <w:p w14:paraId="7F2B7389" w14:textId="5895B965" w:rsidR="005577C6" w:rsidRDefault="005577C6" w:rsidP="006037D9">
            <w:pPr>
              <w:jc w:val="both"/>
            </w:pPr>
            <w:r>
              <w:t>Il file .java della classe scelta</w:t>
            </w:r>
          </w:p>
        </w:tc>
      </w:tr>
      <w:tr w:rsidR="005577C6" w14:paraId="79B5B09B" w14:textId="77777777" w:rsidTr="005577C6">
        <w:tc>
          <w:tcPr>
            <w:tcW w:w="2405" w:type="dxa"/>
            <w:vAlign w:val="center"/>
          </w:tcPr>
          <w:p w14:paraId="57F07F9E" w14:textId="72DA45D0" w:rsidR="005577C6" w:rsidRDefault="005577C6" w:rsidP="005577C6">
            <w:pPr>
              <w:jc w:val="center"/>
            </w:pPr>
            <w:proofErr w:type="spellStart"/>
            <w:r>
              <w:t>viewAll</w:t>
            </w:r>
            <w:proofErr w:type="spellEnd"/>
          </w:p>
        </w:tc>
        <w:tc>
          <w:tcPr>
            <w:tcW w:w="3208" w:type="dxa"/>
          </w:tcPr>
          <w:p w14:paraId="405CA42B" w14:textId="1422A855" w:rsidR="005577C6" w:rsidRDefault="005577C6" w:rsidP="005577C6">
            <w:pPr>
              <w:jc w:val="center"/>
            </w:pPr>
            <w:r>
              <w:t>-</w:t>
            </w:r>
          </w:p>
        </w:tc>
        <w:tc>
          <w:tcPr>
            <w:tcW w:w="4588" w:type="dxa"/>
          </w:tcPr>
          <w:p w14:paraId="3D12E24F" w14:textId="2538C555" w:rsidR="005577C6" w:rsidRDefault="005577C6" w:rsidP="006037D9">
            <w:pPr>
              <w:jc w:val="both"/>
            </w:pPr>
            <w:r>
              <w:t>La lista in formato XML di tutte le classi presenti nel repository</w:t>
            </w:r>
          </w:p>
        </w:tc>
      </w:tr>
    </w:tbl>
    <w:p w14:paraId="51A9048F" w14:textId="5538E80C" w:rsidR="006037D9" w:rsidRDefault="006037D9" w:rsidP="006037D9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2980EF6" wp14:editId="5BEF97C7">
            <wp:simplePos x="0" y="0"/>
            <wp:positionH relativeFrom="column">
              <wp:posOffset>26670</wp:posOffset>
            </wp:positionH>
            <wp:positionV relativeFrom="paragraph">
              <wp:posOffset>456565</wp:posOffset>
            </wp:positionV>
            <wp:extent cx="6080760" cy="4340860"/>
            <wp:effectExtent l="0" t="0" r="0" b="2540"/>
            <wp:wrapTopAndBottom/>
            <wp:docPr id="2132906472" name="Immagine 7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906472" name="Immagine 7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3" t="32754" r="28658" b="32673"/>
                    <a:stretch/>
                  </pic:blipFill>
                  <pic:spPr bwMode="auto">
                    <a:xfrm>
                      <a:off x="0" y="0"/>
                      <a:ext cx="6080760" cy="434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Il package </w:t>
      </w:r>
      <w:r>
        <w:rPr>
          <w:i/>
          <w:iCs/>
        </w:rPr>
        <w:t>service</w:t>
      </w:r>
      <w:r>
        <w:t xml:space="preserve"> fornisce le API al package superiore, ovvero il </w:t>
      </w:r>
      <w:r>
        <w:rPr>
          <w:i/>
          <w:iCs/>
        </w:rPr>
        <w:t>controller</w:t>
      </w:r>
      <w:r>
        <w:t>, astraendo i meccanismi utilizzati per memorizzare</w:t>
      </w:r>
      <w:r w:rsidR="007D7DA1">
        <w:t xml:space="preserve"> meta</w:t>
      </w:r>
      <w:r>
        <w:t>dati e file</w:t>
      </w:r>
      <w:r w:rsidR="007D7DA1">
        <w:t xml:space="preserve"> delle classi Java</w:t>
      </w:r>
      <w:r>
        <w:t xml:space="preserve">. </w:t>
      </w:r>
    </w:p>
    <w:p w14:paraId="77AF9979" w14:textId="1A26F4A0" w:rsidR="006037D9" w:rsidRDefault="006037D9" w:rsidP="006037D9">
      <w:pPr>
        <w:jc w:val="both"/>
      </w:pPr>
    </w:p>
    <w:p w14:paraId="4D5164E5" w14:textId="3F7D30C5" w:rsidR="007D7DA1" w:rsidRDefault="007D7DA1" w:rsidP="006037D9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3B48B0" wp14:editId="4057796B">
            <wp:simplePos x="0" y="0"/>
            <wp:positionH relativeFrom="column">
              <wp:posOffset>613410</wp:posOffset>
            </wp:positionH>
            <wp:positionV relativeFrom="paragraph">
              <wp:posOffset>741680</wp:posOffset>
            </wp:positionV>
            <wp:extent cx="4914900" cy="3067336"/>
            <wp:effectExtent l="0" t="0" r="0" b="0"/>
            <wp:wrapTopAndBottom/>
            <wp:docPr id="1163236498" name="Immagine 9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6498" name="Immagine 9" descr="Immagine che contiene testo, schermata, diagramma, Parallelo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67" t="68028" r="21063"/>
                    <a:stretch/>
                  </pic:blipFill>
                  <pic:spPr bwMode="auto">
                    <a:xfrm>
                      <a:off x="0" y="0"/>
                      <a:ext cx="4914900" cy="306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7D9">
        <w:t xml:space="preserve">Si avvale delle API offerte dal package </w:t>
      </w:r>
      <w:r w:rsidR="006037D9">
        <w:rPr>
          <w:i/>
          <w:iCs/>
        </w:rPr>
        <w:t>repository</w:t>
      </w:r>
      <w:r w:rsidR="006037D9">
        <w:t xml:space="preserve">: Le interfacce </w:t>
      </w:r>
      <w:r>
        <w:t xml:space="preserve">presenti ereditano dall’interfaccia </w:t>
      </w:r>
      <w:r>
        <w:rPr>
          <w:i/>
          <w:iCs/>
        </w:rPr>
        <w:t>JPA Repository</w:t>
      </w:r>
      <w:r>
        <w:t xml:space="preserve"> presente nel modulo Spring Data JPA citato in precedenza. </w:t>
      </w:r>
      <w:r w:rsidR="008E669F">
        <w:t xml:space="preserve">Per utilizzare tale interfaccia bisogna specificare a quale classe stereotipata </w:t>
      </w:r>
      <w:r w:rsidR="008E669F">
        <w:lastRenderedPageBreak/>
        <w:t xml:space="preserve">come </w:t>
      </w:r>
      <w:proofErr w:type="spellStart"/>
      <w:r w:rsidR="008E669F">
        <w:rPr>
          <w:i/>
          <w:iCs/>
        </w:rPr>
        <w:t>Entity</w:t>
      </w:r>
      <w:proofErr w:type="spellEnd"/>
      <w:r w:rsidR="001F0338">
        <w:t xml:space="preserve"> si</w:t>
      </w:r>
      <w:r w:rsidR="008E669F">
        <w:t xml:space="preserve"> fa riferimento ed il tipo della chiave primaria utilizzata. Nello specifico, per gestire la persistenza dei metadati delle </w:t>
      </w:r>
      <w:proofErr w:type="spellStart"/>
      <w:r w:rsidR="008E669F">
        <w:t>ClassiUT</w:t>
      </w:r>
      <w:proofErr w:type="spellEnd"/>
      <w:r w:rsidR="008E669F">
        <w:t>:</w:t>
      </w:r>
    </w:p>
    <w:p w14:paraId="7ED1B9E3" w14:textId="2A28A58B" w:rsidR="008E669F" w:rsidRPr="008E669F" w:rsidRDefault="008E669F" w:rsidP="008E669F">
      <w:pPr>
        <w:jc w:val="center"/>
        <w:rPr>
          <w:lang w:val="en-GB"/>
        </w:rPr>
      </w:pPr>
      <w:proofErr w:type="spellStart"/>
      <w:r w:rsidRPr="008E669F">
        <w:rPr>
          <w:i/>
          <w:iCs/>
          <w:lang w:val="en-GB"/>
        </w:rPr>
        <w:t>ClassUTRepository</w:t>
      </w:r>
      <w:proofErr w:type="spellEnd"/>
      <w:r w:rsidRPr="008E669F">
        <w:rPr>
          <w:i/>
          <w:iCs/>
          <w:lang w:val="en-GB"/>
        </w:rPr>
        <w:t xml:space="preserve"> extends </w:t>
      </w:r>
      <w:proofErr w:type="spellStart"/>
      <w:r w:rsidRPr="008E669F">
        <w:rPr>
          <w:i/>
          <w:iCs/>
          <w:lang w:val="en-GB"/>
        </w:rPr>
        <w:t>JpaRepository</w:t>
      </w:r>
      <w:proofErr w:type="spellEnd"/>
      <w:r w:rsidRPr="008E669F">
        <w:rPr>
          <w:i/>
          <w:iCs/>
          <w:lang w:val="en-GB"/>
        </w:rPr>
        <w:t xml:space="preserve"> &lt;</w:t>
      </w:r>
      <w:proofErr w:type="spellStart"/>
      <w:r w:rsidRPr="008E669F">
        <w:rPr>
          <w:i/>
          <w:iCs/>
          <w:lang w:val="en-GB"/>
        </w:rPr>
        <w:t>ClassUT</w:t>
      </w:r>
      <w:proofErr w:type="spellEnd"/>
      <w:r w:rsidRPr="008E669F">
        <w:rPr>
          <w:i/>
          <w:iCs/>
          <w:lang w:val="en-GB"/>
        </w:rPr>
        <w:t>, I</w:t>
      </w:r>
      <w:r>
        <w:rPr>
          <w:i/>
          <w:iCs/>
          <w:lang w:val="en-GB"/>
        </w:rPr>
        <w:t>nteger&gt;</w:t>
      </w:r>
    </w:p>
    <w:p w14:paraId="7A824FC3" w14:textId="73652083" w:rsidR="008E669F" w:rsidRDefault="007D7DA1" w:rsidP="008E669F">
      <w:pPr>
        <w:jc w:val="both"/>
      </w:pPr>
      <w:r>
        <w:t xml:space="preserve">Il vantaggio di utilizzare tale interfaccia risiede nel fatto che non è necessario implementare metodi che gestiscano la persistenza dei dati. </w:t>
      </w:r>
      <w:r w:rsidR="009C1F3C">
        <w:t>Inoltre, nel caso si vogliano definire dei metodi personalizzati è sufficiente utilizzare un template standard</w:t>
      </w:r>
      <w:r w:rsidR="008E669F">
        <w:t xml:space="preserve"> per la firma del metodo. </w:t>
      </w:r>
      <w:r w:rsidR="009D13F4">
        <w:t>Tale template prevede che:</w:t>
      </w:r>
    </w:p>
    <w:p w14:paraId="725FFD6F" w14:textId="035B594E" w:rsidR="009D13F4" w:rsidRDefault="009D13F4" w:rsidP="009D13F4">
      <w:pPr>
        <w:pStyle w:val="Paragrafoelenco"/>
        <w:numPr>
          <w:ilvl w:val="0"/>
          <w:numId w:val="25"/>
        </w:numPr>
        <w:jc w:val="both"/>
      </w:pPr>
      <w:r>
        <w:t>venga specificata l’operazione da effet</w:t>
      </w:r>
      <w:r w:rsidR="004A6781">
        <w:t xml:space="preserve">tuare, in questo caso </w:t>
      </w:r>
      <w:proofErr w:type="spellStart"/>
      <w:r w:rsidR="004A6781">
        <w:rPr>
          <w:i/>
          <w:iCs/>
        </w:rPr>
        <w:t>find</w:t>
      </w:r>
      <w:proofErr w:type="spellEnd"/>
      <w:r w:rsidR="00C52D42">
        <w:t>/</w:t>
      </w:r>
      <w:proofErr w:type="spellStart"/>
      <w:r w:rsidR="00C52D42">
        <w:rPr>
          <w:i/>
          <w:iCs/>
        </w:rPr>
        <w:t>findAll</w:t>
      </w:r>
      <w:proofErr w:type="spellEnd"/>
      <w:r w:rsidR="004A6781">
        <w:t>.</w:t>
      </w:r>
      <w:r w:rsidR="00C52D42">
        <w:t xml:space="preserve"> </w:t>
      </w:r>
    </w:p>
    <w:p w14:paraId="738622B7" w14:textId="1E4D30BF" w:rsidR="005577C6" w:rsidRDefault="004A6781" w:rsidP="005577C6">
      <w:pPr>
        <w:pStyle w:val="Paragrafoelenco"/>
        <w:numPr>
          <w:ilvl w:val="0"/>
          <w:numId w:val="25"/>
        </w:numPr>
        <w:jc w:val="both"/>
      </w:pPr>
      <w:r>
        <w:t xml:space="preserve">venga specificato il campo su cui effettuare la selezione tramite la clausola </w:t>
      </w:r>
      <w:r w:rsidRPr="004A6781">
        <w:rPr>
          <w:i/>
          <w:iCs/>
        </w:rPr>
        <w:t>By</w:t>
      </w:r>
      <w:r>
        <w:t>.</w:t>
      </w:r>
    </w:p>
    <w:p w14:paraId="357546C8" w14:textId="77777777" w:rsidR="005577C6" w:rsidRDefault="005577C6" w:rsidP="005577C6">
      <w:pPr>
        <w:jc w:val="both"/>
      </w:pPr>
    </w:p>
    <w:p w14:paraId="5BF843D2" w14:textId="65AC7DAF" w:rsidR="005577C6" w:rsidRDefault="005577C6" w:rsidP="0058300A">
      <w:pPr>
        <w:pStyle w:val="Titolo3"/>
      </w:pPr>
      <w:bookmarkStart w:id="23" w:name="_Toc139817288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Visualizzazione della lista delle Classi disponibili</w:t>
      </w:r>
      <w:bookmarkEnd w:id="23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7D4622" w14:paraId="261F2AD8" w14:textId="77777777" w:rsidTr="007D4622">
        <w:tc>
          <w:tcPr>
            <w:tcW w:w="2786" w:type="dxa"/>
            <w:vAlign w:val="center"/>
          </w:tcPr>
          <w:p w14:paraId="16CDF1B5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75BE71C3" w14:textId="77777777" w:rsidR="007D4622" w:rsidRPr="005577C6" w:rsidRDefault="007D4622" w:rsidP="007D4622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1</w:t>
            </w:r>
          </w:p>
        </w:tc>
      </w:tr>
    </w:tbl>
    <w:p w14:paraId="58E6705A" w14:textId="719DC3D1" w:rsidR="005577C6" w:rsidRPr="005577C6" w:rsidRDefault="007D4622" w:rsidP="005577C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5D7837" wp14:editId="6462172B">
            <wp:simplePos x="0" y="0"/>
            <wp:positionH relativeFrom="column">
              <wp:posOffset>186690</wp:posOffset>
            </wp:positionH>
            <wp:positionV relativeFrom="paragraph">
              <wp:posOffset>506730</wp:posOffset>
            </wp:positionV>
            <wp:extent cx="6120130" cy="3335655"/>
            <wp:effectExtent l="0" t="0" r="0" b="0"/>
            <wp:wrapTopAndBottom/>
            <wp:docPr id="1385473552" name="Immagine 1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73552" name="Immagine 11" descr="Immagine che contiene testo, schermata, Carattere, diagramma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D9F21" w14:textId="3C07324D" w:rsidR="005577C6" w:rsidRPr="005577C6" w:rsidRDefault="005577C6" w:rsidP="005577C6"/>
    <w:p w14:paraId="0A47CAD6" w14:textId="619A2582" w:rsidR="00C52D42" w:rsidRPr="008E669F" w:rsidRDefault="00C52D42" w:rsidP="00C52D42">
      <w:pPr>
        <w:jc w:val="both"/>
      </w:pPr>
    </w:p>
    <w:p w14:paraId="49464352" w14:textId="1307EFE1" w:rsidR="006037D9" w:rsidRDefault="006037D9" w:rsidP="006037D9">
      <w:pPr>
        <w:ind w:left="360"/>
        <w:jc w:val="both"/>
        <w:rPr>
          <w:noProof/>
        </w:rPr>
      </w:pPr>
    </w:p>
    <w:p w14:paraId="21A8E658" w14:textId="59E103A6" w:rsidR="006037D9" w:rsidRPr="006037D9" w:rsidRDefault="006037D9" w:rsidP="006037D9">
      <w:pPr>
        <w:ind w:left="360"/>
        <w:jc w:val="both"/>
      </w:pPr>
    </w:p>
    <w:p w14:paraId="2A6E3131" w14:textId="3AEE53CA" w:rsidR="006037D9" w:rsidRDefault="006037D9" w:rsidP="00C548AE">
      <w:pPr>
        <w:rPr>
          <w:noProof/>
        </w:rPr>
      </w:pPr>
    </w:p>
    <w:p w14:paraId="23260D10" w14:textId="3D249252" w:rsidR="006037D9" w:rsidRPr="00C548AE" w:rsidRDefault="006037D9" w:rsidP="00C548AE"/>
    <w:p w14:paraId="12896C40" w14:textId="5DAE6F12" w:rsidR="003B56E3" w:rsidRDefault="003B56E3" w:rsidP="0058300A">
      <w:pPr>
        <w:pStyle w:val="Titolo3"/>
      </w:pPr>
      <w:bookmarkStart w:id="24" w:name="_Toc139817289"/>
      <w:proofErr w:type="spellStart"/>
      <w:r w:rsidRPr="003B56E3">
        <w:lastRenderedPageBreak/>
        <w:t>Sequence</w:t>
      </w:r>
      <w:proofErr w:type="spellEnd"/>
      <w:r w:rsidRPr="003B56E3">
        <w:t xml:space="preserve"> </w:t>
      </w:r>
      <w:proofErr w:type="spellStart"/>
      <w:r w:rsidRPr="003B56E3">
        <w:t>Diagram</w:t>
      </w:r>
      <w:proofErr w:type="spellEnd"/>
      <w:r w:rsidRPr="003B56E3">
        <w:t>: Download del file di un</w:t>
      </w:r>
      <w:r>
        <w:t>a Class Under Test</w:t>
      </w:r>
      <w:bookmarkEnd w:id="24"/>
    </w:p>
    <w:tbl>
      <w:tblPr>
        <w:tblStyle w:val="Grigliatabella"/>
        <w:tblpPr w:leftFromText="141" w:rightFromText="141" w:vertAnchor="text" w:horzAnchor="page" w:tblpX="1849" w:tblpY="176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3B56E3" w14:paraId="5319E063" w14:textId="77777777" w:rsidTr="006F5084">
        <w:tc>
          <w:tcPr>
            <w:tcW w:w="2786" w:type="dxa"/>
            <w:vAlign w:val="center"/>
          </w:tcPr>
          <w:p w14:paraId="2DC776EA" w14:textId="77777777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5829B537" w14:textId="0AA89AB8" w:rsidR="003B56E3" w:rsidRPr="005577C6" w:rsidRDefault="003B56E3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2</w:t>
            </w:r>
          </w:p>
        </w:tc>
      </w:tr>
    </w:tbl>
    <w:p w14:paraId="6782461D" w14:textId="77F1BCD8" w:rsidR="003B56E3" w:rsidRDefault="001E2AFA" w:rsidP="003B56E3">
      <w:r>
        <w:rPr>
          <w:noProof/>
        </w:rPr>
        <w:drawing>
          <wp:anchor distT="0" distB="0" distL="114300" distR="114300" simplePos="0" relativeHeight="251669504" behindDoc="0" locked="0" layoutInCell="1" allowOverlap="1" wp14:anchorId="0C273AFD" wp14:editId="1F1FFDAB">
            <wp:simplePos x="0" y="0"/>
            <wp:positionH relativeFrom="column">
              <wp:posOffset>-375920</wp:posOffset>
            </wp:positionH>
            <wp:positionV relativeFrom="paragraph">
              <wp:posOffset>450215</wp:posOffset>
            </wp:positionV>
            <wp:extent cx="6887210" cy="4114800"/>
            <wp:effectExtent l="0" t="0" r="8890" b="0"/>
            <wp:wrapTopAndBottom/>
            <wp:docPr id="1458936389" name="Immagine 15" descr="Immagine che contiene schermata,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36389" name="Immagine 15" descr="Immagine che contiene schermata, testo, diagramma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11D20" w14:textId="77777777" w:rsidR="001E2AFA" w:rsidRDefault="001E2AFA" w:rsidP="001E2AFA">
      <w:pPr>
        <w:jc w:val="both"/>
      </w:pPr>
    </w:p>
    <w:p w14:paraId="2C0505CE" w14:textId="3DB08196" w:rsidR="003B56E3" w:rsidRPr="001E2AFA" w:rsidRDefault="001E2AFA" w:rsidP="001E2AFA">
      <w:pPr>
        <w:jc w:val="both"/>
      </w:pPr>
      <w:r>
        <w:t xml:space="preserve">Se la classe specificata esiste viene effettuato il download del relativo file, altrimenti viene ritornata una </w:t>
      </w:r>
      <w:proofErr w:type="spellStart"/>
      <w:r>
        <w:rPr>
          <w:i/>
          <w:iCs/>
        </w:rPr>
        <w:t>ResponseEntity</w:t>
      </w:r>
      <w:proofErr w:type="spellEnd"/>
      <w:r>
        <w:t xml:space="preserve"> con il codice http </w:t>
      </w:r>
      <w:r>
        <w:rPr>
          <w:b/>
          <w:bCs/>
        </w:rPr>
        <w:t>404</w:t>
      </w:r>
      <w:r>
        <w:t>.</w:t>
      </w:r>
    </w:p>
    <w:p w14:paraId="757F1496" w14:textId="77777777" w:rsidR="003B56E3" w:rsidRDefault="003B56E3" w:rsidP="003B56E3"/>
    <w:p w14:paraId="3AA8B94A" w14:textId="77777777" w:rsidR="003B56E3" w:rsidRDefault="003B56E3" w:rsidP="003B56E3"/>
    <w:p w14:paraId="26246068" w14:textId="77777777" w:rsidR="003B56E3" w:rsidRDefault="003B56E3" w:rsidP="003B56E3"/>
    <w:p w14:paraId="18F268FD" w14:textId="77777777" w:rsidR="003B56E3" w:rsidRDefault="003B56E3" w:rsidP="003B56E3"/>
    <w:p w14:paraId="2926E7C1" w14:textId="77777777" w:rsidR="003B56E3" w:rsidRDefault="003B56E3" w:rsidP="003B56E3"/>
    <w:p w14:paraId="0A25FB2F" w14:textId="77777777" w:rsidR="003B56E3" w:rsidRDefault="003B56E3" w:rsidP="003B56E3"/>
    <w:p w14:paraId="2641504B" w14:textId="77777777" w:rsidR="003B56E3" w:rsidRDefault="003B56E3" w:rsidP="003B56E3"/>
    <w:p w14:paraId="75816075" w14:textId="77777777" w:rsidR="003B56E3" w:rsidRDefault="003B56E3" w:rsidP="003B56E3"/>
    <w:p w14:paraId="627989CB" w14:textId="77777777" w:rsidR="003B56E3" w:rsidRDefault="003B56E3" w:rsidP="003B56E3"/>
    <w:p w14:paraId="0FC219D2" w14:textId="77777777" w:rsidR="003B56E3" w:rsidRPr="003B56E3" w:rsidRDefault="003B56E3" w:rsidP="003B56E3"/>
    <w:p w14:paraId="13FC5104" w14:textId="6CB90F36" w:rsidR="00E94C67" w:rsidRDefault="00E94C67" w:rsidP="0058300A">
      <w:pPr>
        <w:pStyle w:val="Titolo3"/>
      </w:pPr>
      <w:bookmarkStart w:id="25" w:name="_Toc139817290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Upload di una Classe Under Test</w:t>
      </w:r>
      <w:bookmarkEnd w:id="25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674791" w14:paraId="3B7E2A2D" w14:textId="77777777" w:rsidTr="00674791">
        <w:tc>
          <w:tcPr>
            <w:tcW w:w="2786" w:type="dxa"/>
            <w:vAlign w:val="center"/>
          </w:tcPr>
          <w:p w14:paraId="001D80B4" w14:textId="77777777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06DF3197" w14:textId="087FD3DF" w:rsidR="00674791" w:rsidRPr="005577C6" w:rsidRDefault="00674791" w:rsidP="00674791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3</w:t>
            </w:r>
          </w:p>
        </w:tc>
      </w:tr>
    </w:tbl>
    <w:p w14:paraId="00696E34" w14:textId="27C09093" w:rsidR="009D3B84" w:rsidRPr="009D3B84" w:rsidRDefault="00674791" w:rsidP="009D3B84">
      <w:r>
        <w:rPr>
          <w:noProof/>
        </w:rPr>
        <w:drawing>
          <wp:anchor distT="0" distB="0" distL="114300" distR="114300" simplePos="0" relativeHeight="251666432" behindDoc="0" locked="0" layoutInCell="1" allowOverlap="1" wp14:anchorId="5870D9FF" wp14:editId="317E16FF">
            <wp:simplePos x="0" y="0"/>
            <wp:positionH relativeFrom="column">
              <wp:posOffset>369570</wp:posOffset>
            </wp:positionH>
            <wp:positionV relativeFrom="paragraph">
              <wp:posOffset>696595</wp:posOffset>
            </wp:positionV>
            <wp:extent cx="5772150" cy="6304915"/>
            <wp:effectExtent l="0" t="0" r="0" b="635"/>
            <wp:wrapTopAndBottom/>
            <wp:docPr id="15701655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6552" name="Immagin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630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97AA58" w14:textId="7216A6CF" w:rsidR="009D3B84" w:rsidRPr="009D3B84" w:rsidRDefault="009D3B84" w:rsidP="009D3B84">
      <w:pPr>
        <w:tabs>
          <w:tab w:val="left" w:pos="1056"/>
        </w:tabs>
      </w:pPr>
    </w:p>
    <w:p w14:paraId="68E9E8C0" w14:textId="42BEAE19" w:rsidR="009D3B84" w:rsidRDefault="009D3B84" w:rsidP="009D3B84">
      <w:pPr>
        <w:jc w:val="both"/>
      </w:pPr>
      <w:r>
        <w:t xml:space="preserve">Tale funzionalità è disponibile soltanto per gli amministratori che effettuano il login. Infatti, tra i parametri di input del metodo è presente un oggetto </w:t>
      </w:r>
      <w:proofErr w:type="spellStart"/>
      <w:r>
        <w:rPr>
          <w:i/>
          <w:iCs/>
        </w:rPr>
        <w:t>Principal</w:t>
      </w:r>
      <w:proofErr w:type="spellEnd"/>
      <w:r>
        <w:t xml:space="preserve"> presente nel package </w:t>
      </w:r>
      <w:proofErr w:type="spellStart"/>
      <w:r>
        <w:rPr>
          <w:i/>
          <w:iCs/>
        </w:rPr>
        <w:t>java.security</w:t>
      </w:r>
      <w:proofErr w:type="spellEnd"/>
      <w:r>
        <w:t>. Tale oggetto contiene le informazioni sull’utente loggato, in particolare l’e-mail di registrazione.</w:t>
      </w:r>
    </w:p>
    <w:p w14:paraId="198B59C7" w14:textId="46045125" w:rsidR="009D3B84" w:rsidRDefault="009D3B84" w:rsidP="009D3B84">
      <w:pPr>
        <w:jc w:val="both"/>
      </w:pPr>
      <w:r>
        <w:t xml:space="preserve">Lo scenario di successo prevede che il file ed i suoi metadati vengano memorizzati nel repository restituendo un oggetto </w:t>
      </w:r>
      <w:proofErr w:type="spellStart"/>
      <w:r>
        <w:rPr>
          <w:i/>
          <w:iCs/>
        </w:rPr>
        <w:t>UploadClassResponse</w:t>
      </w:r>
      <w:proofErr w:type="spellEnd"/>
      <w:r>
        <w:t xml:space="preserve"> riportante:</w:t>
      </w:r>
    </w:p>
    <w:p w14:paraId="44CC7C21" w14:textId="0076FD50" w:rsidR="009D3B84" w:rsidRDefault="00B83E6C" w:rsidP="009D3B84">
      <w:pPr>
        <w:pStyle w:val="Paragrafoelenco"/>
        <w:numPr>
          <w:ilvl w:val="0"/>
          <w:numId w:val="30"/>
        </w:numPr>
        <w:jc w:val="both"/>
      </w:pPr>
      <w:r>
        <w:lastRenderedPageBreak/>
        <w:t>Il nome con cui il file è stato salvato nel repository</w:t>
      </w:r>
    </w:p>
    <w:p w14:paraId="13CFE302" w14:textId="7A8D25B8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Il tipo di file caricato</w:t>
      </w:r>
    </w:p>
    <w:p w14:paraId="04964B25" w14:textId="103E7162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La dimensione del file</w:t>
      </w:r>
    </w:p>
    <w:p w14:paraId="2E5C3E9C" w14:textId="1710C1BE" w:rsidR="00B83E6C" w:rsidRDefault="00B83E6C" w:rsidP="009D3B84">
      <w:pPr>
        <w:pStyle w:val="Paragrafoelenco"/>
        <w:numPr>
          <w:ilvl w:val="0"/>
          <w:numId w:val="30"/>
        </w:numPr>
        <w:jc w:val="both"/>
      </w:pPr>
      <w:r>
        <w:t>L’URI per il download</w:t>
      </w:r>
    </w:p>
    <w:p w14:paraId="6D83E069" w14:textId="01D4DAFF" w:rsidR="00B83E6C" w:rsidRDefault="00B83E6C" w:rsidP="00B83E6C">
      <w:pPr>
        <w:pStyle w:val="Paragrafoelenco"/>
        <w:numPr>
          <w:ilvl w:val="0"/>
          <w:numId w:val="30"/>
        </w:numPr>
        <w:jc w:val="both"/>
      </w:pPr>
      <w:r>
        <w:t>Le note inerenti all’esito del caricamento</w:t>
      </w:r>
    </w:p>
    <w:p w14:paraId="44F32681" w14:textId="3F3A2C96" w:rsidR="00B83E6C" w:rsidRDefault="00B83E6C" w:rsidP="00B83E6C">
      <w:pPr>
        <w:jc w:val="both"/>
      </w:pPr>
      <w:r>
        <w:t>Durante il salvataggio si possono verificare due scenari di errore:</w:t>
      </w:r>
    </w:p>
    <w:p w14:paraId="7F79DF19" w14:textId="5C4E0167" w:rsidR="00B83E6C" w:rsidRDefault="00B83E6C" w:rsidP="00B83E6C">
      <w:pPr>
        <w:pStyle w:val="Paragrafoelenco"/>
        <w:numPr>
          <w:ilvl w:val="0"/>
          <w:numId w:val="32"/>
        </w:numPr>
        <w:jc w:val="both"/>
      </w:pPr>
      <w:r>
        <w:t xml:space="preserve">Errori dovuti al </w:t>
      </w:r>
      <w:proofErr w:type="spellStart"/>
      <w:r>
        <w:t>path</w:t>
      </w:r>
      <w:proofErr w:type="spellEnd"/>
      <w:r>
        <w:t xml:space="preserve"> del file:</w:t>
      </w:r>
    </w:p>
    <w:p w14:paraId="7F93802D" w14:textId="77777777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>Il nome del file contiene caratteri non ammessi e quindi non è possibile salvare sul repository il file.</w:t>
      </w:r>
    </w:p>
    <w:p w14:paraId="764AB22D" w14:textId="15716CFA" w:rsidR="00B83E6C" w:rsidRDefault="00B83E6C" w:rsidP="00B83E6C">
      <w:pPr>
        <w:pStyle w:val="Paragrafoelenco"/>
        <w:numPr>
          <w:ilvl w:val="1"/>
          <w:numId w:val="32"/>
        </w:numPr>
        <w:jc w:val="both"/>
      </w:pPr>
      <w:r>
        <w:t xml:space="preserve">Il nome del file non contiene caratteri ammissibili ma il </w:t>
      </w:r>
      <w:proofErr w:type="spellStart"/>
      <w:r>
        <w:t>path</w:t>
      </w:r>
      <w:proofErr w:type="spellEnd"/>
      <w:r>
        <w:t xml:space="preserve"> generato è troppo lungo per essere memorizzato nel database.</w:t>
      </w:r>
    </w:p>
    <w:p w14:paraId="03FA9C46" w14:textId="0EF4B6AD" w:rsidR="00B83E6C" w:rsidRPr="008406F8" w:rsidRDefault="00EE0E3C" w:rsidP="00EE0E3C">
      <w:pPr>
        <w:ind w:left="708"/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5284C2" wp14:editId="5EC54798">
            <wp:simplePos x="0" y="0"/>
            <wp:positionH relativeFrom="column">
              <wp:posOffset>445770</wp:posOffset>
            </wp:positionH>
            <wp:positionV relativeFrom="paragraph">
              <wp:posOffset>930910</wp:posOffset>
            </wp:positionV>
            <wp:extent cx="5746750" cy="2484120"/>
            <wp:effectExtent l="0" t="0" r="6350" b="0"/>
            <wp:wrapTopAndBottom/>
            <wp:docPr id="2074750673" name="Immagine 13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50673" name="Immagine 13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1" t="64199" b="1491"/>
                    <a:stretch/>
                  </pic:blipFill>
                  <pic:spPr bwMode="auto">
                    <a:xfrm>
                      <a:off x="0" y="0"/>
                      <a:ext cx="574675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83E6C">
        <w:t xml:space="preserve">In questo caso il </w:t>
      </w:r>
      <w:r w:rsidR="00B83E6C">
        <w:rPr>
          <w:i/>
          <w:iCs/>
        </w:rPr>
        <w:t>service</w:t>
      </w:r>
      <w:r w:rsidR="00B83E6C">
        <w:t xml:space="preserve"> lancia un’eccezione di tipo </w:t>
      </w:r>
      <w:proofErr w:type="spellStart"/>
      <w:r w:rsidR="00B83E6C">
        <w:rPr>
          <w:i/>
          <w:iCs/>
        </w:rPr>
        <w:t>InvalidPathException</w:t>
      </w:r>
      <w:proofErr w:type="spellEnd"/>
      <w:r w:rsidR="00B83E6C">
        <w:t xml:space="preserve"> specificando l’indice: “1” nel primo caso e “2” nel secondo.</w:t>
      </w:r>
      <w:r w:rsidR="008406F8">
        <w:t xml:space="preserve"> Il </w:t>
      </w:r>
      <w:r w:rsidR="008406F8">
        <w:rPr>
          <w:i/>
          <w:iCs/>
        </w:rPr>
        <w:t>controller</w:t>
      </w:r>
      <w:r w:rsidR="008406F8">
        <w:t xml:space="preserve"> la intercetta restituendo le informazioni sull’errore verificatosi in base all’indice dell’eccezione.</w:t>
      </w:r>
    </w:p>
    <w:p w14:paraId="24B79DCD" w14:textId="77777777" w:rsidR="00EE0E3C" w:rsidRPr="00B83E6C" w:rsidRDefault="00EE0E3C" w:rsidP="00EE0E3C">
      <w:pPr>
        <w:ind w:left="708"/>
        <w:jc w:val="both"/>
      </w:pPr>
    </w:p>
    <w:p w14:paraId="778DB3DE" w14:textId="5D0E49C6" w:rsidR="00B83E6C" w:rsidRDefault="00EE0E3C" w:rsidP="00B83E6C">
      <w:pPr>
        <w:pStyle w:val="Paragrafoelenco"/>
        <w:numPr>
          <w:ilvl w:val="0"/>
          <w:numId w:val="32"/>
        </w:numPr>
        <w:jc w:val="both"/>
      </w:pPr>
      <w:r>
        <w:t>Errori durante il salvataggio sul filesystem:</w:t>
      </w:r>
    </w:p>
    <w:p w14:paraId="4F3F5BAB" w14:textId="6286A4DD" w:rsidR="00EE0E3C" w:rsidRDefault="00EE0E3C" w:rsidP="00EE0E3C">
      <w:pPr>
        <w:pStyle w:val="Paragrafoelenco"/>
        <w:jc w:val="both"/>
        <w:rPr>
          <w:noProof/>
        </w:rPr>
      </w:pPr>
    </w:p>
    <w:p w14:paraId="5EB5DF5F" w14:textId="626FAA3E" w:rsidR="00EE0E3C" w:rsidRDefault="00EE0E3C" w:rsidP="00EE0E3C">
      <w:pPr>
        <w:pStyle w:val="Paragrafoelenco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C7B9E54" wp14:editId="7DF88BC8">
            <wp:simplePos x="0" y="0"/>
            <wp:positionH relativeFrom="column">
              <wp:posOffset>529590</wp:posOffset>
            </wp:positionH>
            <wp:positionV relativeFrom="paragraph">
              <wp:posOffset>219710</wp:posOffset>
            </wp:positionV>
            <wp:extent cx="5662930" cy="617220"/>
            <wp:effectExtent l="0" t="0" r="0" b="0"/>
            <wp:wrapTopAndBottom/>
            <wp:docPr id="940402250" name="Immagine 1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02250" name="Immagine 14" descr="Immagine che contiene schermata, testo, diagramma, design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1" t="55675" b="35800"/>
                    <a:stretch/>
                  </pic:blipFill>
                  <pic:spPr bwMode="auto">
                    <a:xfrm>
                      <a:off x="0" y="0"/>
                      <a:ext cx="5662930" cy="6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A84AB3" w14:textId="77777777" w:rsidR="00B83E6C" w:rsidRPr="009D3B84" w:rsidRDefault="00B83E6C" w:rsidP="00B83E6C">
      <w:pPr>
        <w:pStyle w:val="Paragrafoelenco"/>
        <w:jc w:val="both"/>
      </w:pPr>
    </w:p>
    <w:p w14:paraId="0713C806" w14:textId="4B468DC1" w:rsidR="009D3B84" w:rsidRPr="003B56E3" w:rsidRDefault="009D3B84" w:rsidP="0058300A">
      <w:pPr>
        <w:pStyle w:val="Titolo3"/>
        <w:numPr>
          <w:ilvl w:val="0"/>
          <w:numId w:val="0"/>
        </w:numPr>
      </w:pPr>
    </w:p>
    <w:p w14:paraId="53D1A927" w14:textId="77777777" w:rsidR="009D3B84" w:rsidRPr="003B56E3" w:rsidRDefault="009D3B84" w:rsidP="009D3B84"/>
    <w:p w14:paraId="68922ECB" w14:textId="75B5C23F" w:rsidR="009D3B84" w:rsidRDefault="000F5288" w:rsidP="0058300A">
      <w:pPr>
        <w:pStyle w:val="Titolo3"/>
      </w:pPr>
      <w:bookmarkStart w:id="26" w:name="_Toc139817291"/>
      <w:r>
        <w:lastRenderedPageBreak/>
        <w:t xml:space="preserve">Generazione del </w:t>
      </w:r>
      <w:proofErr w:type="spellStart"/>
      <w:r>
        <w:t>path</w:t>
      </w:r>
      <w:proofErr w:type="spellEnd"/>
      <w:r>
        <w:t xml:space="preserve"> </w:t>
      </w:r>
      <w:r w:rsidR="004316F1">
        <w:t>della Classe Under Test</w:t>
      </w:r>
      <w:bookmarkEnd w:id="26"/>
    </w:p>
    <w:p w14:paraId="2231746A" w14:textId="729CDE92" w:rsidR="004316F1" w:rsidRDefault="004316F1" w:rsidP="004316F1">
      <w:pPr>
        <w:jc w:val="both"/>
      </w:pPr>
      <w:r>
        <w:t xml:space="preserve">La regola di generazione del </w:t>
      </w:r>
      <w:proofErr w:type="spellStart"/>
      <w:r>
        <w:t>path</w:t>
      </w:r>
      <w:proofErr w:type="spellEnd"/>
      <w:r>
        <w:t xml:space="preserve"> del file appena caricato può essere schematizzata come segue:</w:t>
      </w:r>
    </w:p>
    <w:p w14:paraId="12F04A95" w14:textId="138551C6" w:rsidR="004316F1" w:rsidRDefault="004316F1" w:rsidP="004316F1">
      <w:pPr>
        <w:jc w:val="center"/>
        <w:rPr>
          <w:lang w:val="en-GB"/>
        </w:rPr>
      </w:pPr>
      <w:proofErr w:type="spellStart"/>
      <w:r w:rsidRPr="004316F1">
        <w:rPr>
          <w:i/>
          <w:iCs/>
          <w:lang w:val="en-GB"/>
        </w:rPr>
        <w:t>root_directory+ClassUT_directory+C</w:t>
      </w:r>
      <w:r>
        <w:rPr>
          <w:i/>
          <w:iCs/>
          <w:lang w:val="en-GB"/>
        </w:rPr>
        <w:t>lassUT_filename</w:t>
      </w:r>
      <w:proofErr w:type="spellEnd"/>
    </w:p>
    <w:p w14:paraId="7602C1B2" w14:textId="75868E5C" w:rsidR="004316F1" w:rsidRDefault="004316F1" w:rsidP="004316F1">
      <w:pPr>
        <w:jc w:val="both"/>
        <w:rPr>
          <w:lang w:val="en-GB"/>
        </w:rPr>
      </w:pPr>
      <w:r>
        <w:rPr>
          <w:lang w:val="en-GB"/>
        </w:rPr>
        <w:t>dove:</w:t>
      </w:r>
    </w:p>
    <w:p w14:paraId="0DE15447" w14:textId="77777777" w:rsid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 w:rsidRPr="004316F1">
        <w:rPr>
          <w:i/>
          <w:iCs/>
        </w:rPr>
        <w:t>root_directory</w:t>
      </w:r>
      <w:proofErr w:type="spellEnd"/>
      <w:r w:rsidRPr="004316F1">
        <w:t xml:space="preserve"> è la carte</w:t>
      </w:r>
      <w:r>
        <w:t>lla dove vengono memorizzati tutti i file .java delle Classi Under Test. Tale directory è specificata dalla proprietà</w:t>
      </w:r>
    </w:p>
    <w:p w14:paraId="5944D6E3" w14:textId="3B294971" w:rsidR="004316F1" w:rsidRDefault="004316F1" w:rsidP="004316F1">
      <w:pPr>
        <w:pStyle w:val="Paragrafoelenco"/>
        <w:jc w:val="center"/>
        <w:rPr>
          <w:i/>
          <w:iCs/>
        </w:rPr>
      </w:pPr>
      <w:proofErr w:type="spellStart"/>
      <w:r w:rsidRPr="004316F1">
        <w:rPr>
          <w:i/>
          <w:iCs/>
        </w:rPr>
        <w:t>file.upload</w:t>
      </w:r>
      <w:proofErr w:type="spellEnd"/>
      <w:r w:rsidRPr="004316F1">
        <w:rPr>
          <w:i/>
          <w:iCs/>
        </w:rPr>
        <w:t>-dir</w:t>
      </w:r>
    </w:p>
    <w:p w14:paraId="7B03A7F5" w14:textId="6CC3CFAA" w:rsidR="004316F1" w:rsidRDefault="004316F1" w:rsidP="004316F1">
      <w:pPr>
        <w:pStyle w:val="Paragrafoelenco"/>
        <w:jc w:val="both"/>
      </w:pPr>
      <w:r>
        <w:t xml:space="preserve"> nel file </w:t>
      </w:r>
      <w:proofErr w:type="spellStart"/>
      <w:r w:rsidRPr="004316F1">
        <w:rPr>
          <w:b/>
          <w:bCs/>
          <w:i/>
          <w:iCs/>
        </w:rPr>
        <w:t>application.properties</w:t>
      </w:r>
      <w:proofErr w:type="spellEnd"/>
      <w:r>
        <w:t xml:space="preserve"> del progetto</w:t>
      </w:r>
      <w:r w:rsidR="00541CED">
        <w:t xml:space="preserve"> o nel </w:t>
      </w:r>
      <w:proofErr w:type="spellStart"/>
      <w:r w:rsidR="00541CED">
        <w:rPr>
          <w:b/>
          <w:bCs/>
          <w:i/>
          <w:iCs/>
        </w:rPr>
        <w:t>docker-compose.yml</w:t>
      </w:r>
      <w:proofErr w:type="spellEnd"/>
      <w:r w:rsidR="00541CED">
        <w:t xml:space="preserve"> se il componente è eseguito in un ambiente Docker</w:t>
      </w:r>
      <w:r>
        <w:t>.</w:t>
      </w:r>
    </w:p>
    <w:p w14:paraId="6067AAA8" w14:textId="68CFA2D3" w:rsidR="004316F1" w:rsidRPr="004316F1" w:rsidRDefault="004316F1" w:rsidP="004316F1">
      <w:pPr>
        <w:pStyle w:val="Paragrafoelenco"/>
        <w:numPr>
          <w:ilvl w:val="0"/>
          <w:numId w:val="33"/>
        </w:numPr>
        <w:jc w:val="both"/>
      </w:pPr>
      <w:proofErr w:type="spellStart"/>
      <w:r>
        <w:rPr>
          <w:i/>
          <w:iCs/>
        </w:rPr>
        <w:t>ClassUT_directory</w:t>
      </w:r>
      <w:proofErr w:type="spellEnd"/>
      <w:r>
        <w:t xml:space="preserve"> si ottiene a partire dal nome file caricato ed eliminando l’estensione </w:t>
      </w:r>
      <w:r>
        <w:rPr>
          <w:i/>
          <w:iCs/>
        </w:rPr>
        <w:t>.java</w:t>
      </w:r>
    </w:p>
    <w:p w14:paraId="3FDDEF44" w14:textId="30258847" w:rsidR="003811D1" w:rsidRDefault="003811D1">
      <w:r>
        <w:br w:type="page"/>
      </w:r>
    </w:p>
    <w:p w14:paraId="2AE9CBB5" w14:textId="6131F1EB" w:rsidR="009D3B84" w:rsidRPr="004316F1" w:rsidRDefault="003811D1" w:rsidP="0058300A">
      <w:pPr>
        <w:pStyle w:val="Titolo2"/>
      </w:pPr>
      <w:bookmarkStart w:id="27" w:name="_Toc139817292"/>
      <w:r>
        <w:lastRenderedPageBreak/>
        <w:t>Requisiti aggiuntivi</w:t>
      </w:r>
      <w:bookmarkEnd w:id="27"/>
    </w:p>
    <w:p w14:paraId="2E4B2830" w14:textId="7343616D" w:rsidR="009D3B84" w:rsidRDefault="00F60188" w:rsidP="00F60188">
      <w:pPr>
        <w:jc w:val="both"/>
      </w:pPr>
      <w:r>
        <w:t xml:space="preserve">In questa sezione è dettagliata l’implementazione delle storie utente </w:t>
      </w:r>
      <w:r>
        <w:rPr>
          <w:b/>
          <w:bCs/>
        </w:rPr>
        <w:t>4</w:t>
      </w:r>
      <w:r>
        <w:t xml:space="preserve"> e </w:t>
      </w:r>
      <w:r>
        <w:rPr>
          <w:b/>
          <w:bCs/>
        </w:rPr>
        <w:t>5</w:t>
      </w:r>
      <w:r>
        <w:t xml:space="preserve"> riferite per </w:t>
      </w:r>
      <w:r>
        <w:rPr>
          <w:b/>
          <w:bCs/>
          <w:i/>
          <w:iCs/>
        </w:rPr>
        <w:t>ID</w:t>
      </w:r>
      <w:r>
        <w:t>.</w:t>
      </w:r>
    </w:p>
    <w:p w14:paraId="1BA275EC" w14:textId="1938610C" w:rsidR="00523D62" w:rsidRDefault="001D279C" w:rsidP="0058300A">
      <w:pPr>
        <w:pStyle w:val="Titolo3"/>
      </w:pPr>
      <w:bookmarkStart w:id="28" w:name="_Toc139817293"/>
      <w:r>
        <w:rPr>
          <w:noProof/>
        </w:rPr>
        <w:drawing>
          <wp:anchor distT="0" distB="0" distL="114300" distR="114300" simplePos="0" relativeHeight="251670528" behindDoc="0" locked="0" layoutInCell="1" allowOverlap="1" wp14:anchorId="4EA8D019" wp14:editId="39DFB3BC">
            <wp:simplePos x="0" y="0"/>
            <wp:positionH relativeFrom="column">
              <wp:posOffset>-3810</wp:posOffset>
            </wp:positionH>
            <wp:positionV relativeFrom="paragraph">
              <wp:posOffset>426720</wp:posOffset>
            </wp:positionV>
            <wp:extent cx="6120130" cy="5803265"/>
            <wp:effectExtent l="0" t="0" r="0" b="6985"/>
            <wp:wrapTopAndBottom/>
            <wp:docPr id="1106653135" name="Immagine 16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53135" name="Immagine 16" descr="Immagine che contiene testo, schermata, Rettangolo, diagramm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D62">
        <w:t xml:space="preserve">Class </w:t>
      </w:r>
      <w:proofErr w:type="spellStart"/>
      <w:r w:rsidR="00523D62">
        <w:t>Diagram</w:t>
      </w:r>
      <w:proofErr w:type="spellEnd"/>
      <w:r w:rsidR="00523D62">
        <w:t xml:space="preserve"> di dettaglio</w:t>
      </w:r>
      <w:bookmarkEnd w:id="28"/>
    </w:p>
    <w:p w14:paraId="5146402E" w14:textId="17545472" w:rsidR="00523D62" w:rsidRPr="00523D62" w:rsidRDefault="00523D62" w:rsidP="00523D62"/>
    <w:p w14:paraId="13E01244" w14:textId="77777777" w:rsidR="009D3B84" w:rsidRPr="004316F1" w:rsidRDefault="009D3B84" w:rsidP="009D3B84"/>
    <w:p w14:paraId="52573FA3" w14:textId="77777777" w:rsidR="009D3B84" w:rsidRPr="004316F1" w:rsidRDefault="009D3B84" w:rsidP="009D3B84"/>
    <w:p w14:paraId="101EB8A9" w14:textId="77777777" w:rsidR="009D3B84" w:rsidRPr="004316F1" w:rsidRDefault="009D3B84" w:rsidP="009D3B84"/>
    <w:p w14:paraId="3A20EAF6" w14:textId="77777777" w:rsidR="009D3B84" w:rsidRPr="004316F1" w:rsidRDefault="009D3B84" w:rsidP="009D3B84"/>
    <w:p w14:paraId="631EC0FA" w14:textId="77777777" w:rsidR="009D3B84" w:rsidRPr="004316F1" w:rsidRDefault="009D3B84" w:rsidP="009D3B84"/>
    <w:p w14:paraId="3E1D5371" w14:textId="6F6F7A2D" w:rsidR="009D3B84" w:rsidRDefault="001D279C" w:rsidP="00A06794">
      <w:pPr>
        <w:pStyle w:val="Paragrafoelenco"/>
        <w:numPr>
          <w:ilvl w:val="0"/>
          <w:numId w:val="33"/>
        </w:numPr>
        <w:jc w:val="both"/>
      </w:pPr>
      <w:r w:rsidRPr="001D279C">
        <w:lastRenderedPageBreak/>
        <w:t xml:space="preserve">La classe </w:t>
      </w:r>
      <w:r w:rsidRPr="001D279C">
        <w:rPr>
          <w:i/>
          <w:iCs/>
        </w:rPr>
        <w:t>Spring Security</w:t>
      </w:r>
      <w:r w:rsidRPr="001D279C">
        <w:t xml:space="preserve"> nel package </w:t>
      </w:r>
      <w:proofErr w:type="spellStart"/>
      <w:r w:rsidRPr="001D279C">
        <w:rPr>
          <w:i/>
          <w:iCs/>
        </w:rPr>
        <w:t>con</w:t>
      </w:r>
      <w:r>
        <w:rPr>
          <w:i/>
          <w:iCs/>
        </w:rPr>
        <w:t>fig</w:t>
      </w:r>
      <w:proofErr w:type="spellEnd"/>
      <w:r>
        <w:t>:</w:t>
      </w:r>
    </w:p>
    <w:p w14:paraId="2FECF0A0" w14:textId="60EDABA0" w:rsidR="001D279C" w:rsidRDefault="001D279C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</w:t>
      </w:r>
      <w:r w:rsidR="00A06794">
        <w:t xml:space="preserve">la homepage, alla pagina di login, alla pagina di registrazione e alle funzionalità di download e visualizzazione delle </w:t>
      </w:r>
      <w:proofErr w:type="spellStart"/>
      <w:r w:rsidR="00A06794">
        <w:t>ClassiUT</w:t>
      </w:r>
      <w:proofErr w:type="spellEnd"/>
      <w:r w:rsidR="00A06794">
        <w:t xml:space="preserve"> nel repository sia accessibile a chiunque.</w:t>
      </w:r>
    </w:p>
    <w:p w14:paraId="4965A0AC" w14:textId="4C7028E4" w:rsidR="00A06794" w:rsidRDefault="00A06794" w:rsidP="00A06794">
      <w:pPr>
        <w:pStyle w:val="Paragrafoelenco"/>
        <w:numPr>
          <w:ilvl w:val="1"/>
          <w:numId w:val="33"/>
        </w:numPr>
        <w:jc w:val="both"/>
      </w:pPr>
      <w:r>
        <w:t>Configura i filtri di sicurezza in modo che l’accesso alla pagina di upload e relativa funzionalità sia consentito solo agli amministratori che hanno effettuato il login.</w:t>
      </w:r>
    </w:p>
    <w:p w14:paraId="0AE9A28D" w14:textId="2D45E2CB" w:rsidR="00A06794" w:rsidRDefault="00A06794" w:rsidP="00940D14">
      <w:pPr>
        <w:pStyle w:val="Paragrafoelenco"/>
        <w:numPr>
          <w:ilvl w:val="0"/>
          <w:numId w:val="33"/>
        </w:numPr>
        <w:jc w:val="both"/>
      </w:pPr>
      <w:r>
        <w:t xml:space="preserve">La classe </w:t>
      </w:r>
      <w:proofErr w:type="spellStart"/>
      <w:r>
        <w:rPr>
          <w:i/>
          <w:iCs/>
        </w:rPr>
        <w:t>CustomUserDetailsService</w:t>
      </w:r>
      <w:proofErr w:type="spellEnd"/>
      <w:r>
        <w:t xml:space="preserve"> nel package </w:t>
      </w:r>
      <w:r w:rsidRPr="00A06794">
        <w:rPr>
          <w:i/>
          <w:iCs/>
        </w:rPr>
        <w:t>security</w:t>
      </w:r>
      <w:r>
        <w:rPr>
          <w:i/>
          <w:iCs/>
        </w:rPr>
        <w:t xml:space="preserve"> </w:t>
      </w:r>
      <w:r w:rsidRPr="00A06794">
        <w:t>fornisce</w:t>
      </w:r>
      <w:r>
        <w:t xml:space="preserve"> il metodo per effettuare il login.</w:t>
      </w:r>
    </w:p>
    <w:p w14:paraId="62AC219C" w14:textId="77777777" w:rsidR="00A06794" w:rsidRDefault="00A06794" w:rsidP="0058300A">
      <w:pPr>
        <w:pStyle w:val="Titolo3"/>
      </w:pPr>
      <w:bookmarkStart w:id="29" w:name="_Toc139817294"/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Registrazione di un amministratore</w:t>
      </w:r>
      <w:bookmarkEnd w:id="29"/>
    </w:p>
    <w:tbl>
      <w:tblPr>
        <w:tblStyle w:val="Grigliatabella"/>
        <w:tblpPr w:leftFromText="141" w:rightFromText="141" w:vertAnchor="text" w:horzAnchor="page" w:tblpX="1849" w:tblpY="16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A06794" w14:paraId="0607A8B9" w14:textId="77777777" w:rsidTr="006F5084">
        <w:tc>
          <w:tcPr>
            <w:tcW w:w="2786" w:type="dxa"/>
            <w:vAlign w:val="center"/>
          </w:tcPr>
          <w:p w14:paraId="5B424BE4" w14:textId="77777777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19665641" w14:textId="35E8D83A" w:rsidR="00A06794" w:rsidRPr="005577C6" w:rsidRDefault="00A06794" w:rsidP="006F5084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4</w:t>
            </w:r>
          </w:p>
        </w:tc>
      </w:tr>
    </w:tbl>
    <w:p w14:paraId="0704FF1D" w14:textId="399EE9BA" w:rsidR="00A06794" w:rsidRPr="00A06794" w:rsidRDefault="00A06794" w:rsidP="0058300A">
      <w:pPr>
        <w:pStyle w:val="Titolo3"/>
        <w:numPr>
          <w:ilvl w:val="0"/>
          <w:numId w:val="0"/>
        </w:numPr>
        <w:ind w:left="720"/>
      </w:pPr>
      <w:bookmarkStart w:id="30" w:name="_Toc1398172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0B5D76EA" wp14:editId="7BD13743">
            <wp:simplePos x="0" y="0"/>
            <wp:positionH relativeFrom="column">
              <wp:posOffset>369570</wp:posOffset>
            </wp:positionH>
            <wp:positionV relativeFrom="paragraph">
              <wp:posOffset>440690</wp:posOffset>
            </wp:positionV>
            <wp:extent cx="6120130" cy="3587115"/>
            <wp:effectExtent l="0" t="0" r="0" b="0"/>
            <wp:wrapTopAndBottom/>
            <wp:docPr id="1702422426" name="Immagine 17" descr="Immagine che contiene schermata, testo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22426" name="Immagine 17" descr="Immagine che contiene schermata, testo, Carattere, diagramma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0"/>
    </w:p>
    <w:p w14:paraId="39540B9F" w14:textId="15F02A99" w:rsidR="009D3B84" w:rsidRPr="001D279C" w:rsidRDefault="009D3B84" w:rsidP="009D3B84"/>
    <w:p w14:paraId="45B75247" w14:textId="71A81D61" w:rsidR="00FE53C9" w:rsidRDefault="00A06794" w:rsidP="00FE53C9">
      <w:pPr>
        <w:jc w:val="both"/>
      </w:pPr>
      <w:r>
        <w:t xml:space="preserve">L’oggetto </w:t>
      </w:r>
      <w:proofErr w:type="spellStart"/>
      <w:r w:rsidRPr="00A06794">
        <w:rPr>
          <w:i/>
          <w:iCs/>
        </w:rPr>
        <w:t>result</w:t>
      </w:r>
      <w:proofErr w:type="spellEnd"/>
      <w:r>
        <w:t xml:space="preserve"> valida i dati inseriti nel </w:t>
      </w:r>
      <w:proofErr w:type="spellStart"/>
      <w:r>
        <w:t>form</w:t>
      </w:r>
      <w:proofErr w:type="spellEnd"/>
      <w:r>
        <w:t xml:space="preserve"> di registrazione, in particolare, controlla che </w:t>
      </w:r>
      <w:r w:rsidR="00FE53C9">
        <w:t xml:space="preserve">nel campo e-mail venga fornito un dominio. L’oggetto </w:t>
      </w:r>
      <w:r w:rsidR="00FE53C9">
        <w:rPr>
          <w:i/>
          <w:iCs/>
        </w:rPr>
        <w:t>model</w:t>
      </w:r>
      <w:r w:rsidR="00FE53C9">
        <w:t>, invece, serve per passare i dati dalle viste, in questo caso, quelli per la registrazione.</w:t>
      </w:r>
    </w:p>
    <w:p w14:paraId="597C1416" w14:textId="77777777" w:rsidR="00FE53C9" w:rsidRDefault="00FE53C9">
      <w:r>
        <w:br w:type="page"/>
      </w:r>
    </w:p>
    <w:p w14:paraId="5887ED51" w14:textId="687E9AFA" w:rsidR="009D3B84" w:rsidRDefault="00FE53C9" w:rsidP="0058300A">
      <w:pPr>
        <w:pStyle w:val="Titolo3"/>
      </w:pPr>
      <w:bookmarkStart w:id="31" w:name="_Toc139817296"/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: Login</w:t>
      </w:r>
      <w:bookmarkEnd w:id="31"/>
    </w:p>
    <w:tbl>
      <w:tblPr>
        <w:tblStyle w:val="Grigliatabella"/>
        <w:tblpPr w:leftFromText="141" w:rightFromText="141" w:vertAnchor="text" w:horzAnchor="page" w:tblpX="1849" w:tblpY="104"/>
        <w:tblW w:w="0" w:type="auto"/>
        <w:tblLook w:val="04A0" w:firstRow="1" w:lastRow="0" w:firstColumn="1" w:lastColumn="0" w:noHBand="0" w:noVBand="1"/>
      </w:tblPr>
      <w:tblGrid>
        <w:gridCol w:w="2786"/>
        <w:gridCol w:w="567"/>
      </w:tblGrid>
      <w:tr w:rsidR="00FE53C9" w14:paraId="0C3D9A6E" w14:textId="77777777" w:rsidTr="00FE53C9">
        <w:tc>
          <w:tcPr>
            <w:tcW w:w="2786" w:type="dxa"/>
            <w:vAlign w:val="center"/>
          </w:tcPr>
          <w:p w14:paraId="083D6CD7" w14:textId="7777777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 w:rsidRPr="005577C6">
              <w:rPr>
                <w:b/>
                <w:bCs/>
                <w:i/>
                <w:iCs/>
              </w:rPr>
              <w:t>ID</w:t>
            </w:r>
            <w:r>
              <w:rPr>
                <w:b/>
                <w:bCs/>
                <w:i/>
                <w:iCs/>
              </w:rPr>
              <w:t xml:space="preserve"> Storia Utente</w:t>
            </w:r>
          </w:p>
        </w:tc>
        <w:tc>
          <w:tcPr>
            <w:tcW w:w="567" w:type="dxa"/>
            <w:vAlign w:val="center"/>
          </w:tcPr>
          <w:p w14:paraId="3785348B" w14:textId="49149C97" w:rsidR="00FE53C9" w:rsidRPr="005577C6" w:rsidRDefault="00FE53C9" w:rsidP="00FE53C9">
            <w:pPr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5</w:t>
            </w:r>
          </w:p>
        </w:tc>
      </w:tr>
    </w:tbl>
    <w:p w14:paraId="774ECD43" w14:textId="4D635B47" w:rsidR="009D3B84" w:rsidRPr="00940D14" w:rsidRDefault="00FE53C9" w:rsidP="00940D14">
      <w:r>
        <w:rPr>
          <w:noProof/>
        </w:rPr>
        <w:drawing>
          <wp:anchor distT="0" distB="0" distL="114300" distR="114300" simplePos="0" relativeHeight="251672576" behindDoc="0" locked="0" layoutInCell="1" allowOverlap="1" wp14:anchorId="416BD085" wp14:editId="7BD86656">
            <wp:simplePos x="0" y="0"/>
            <wp:positionH relativeFrom="column">
              <wp:posOffset>422910</wp:posOffset>
            </wp:positionH>
            <wp:positionV relativeFrom="paragraph">
              <wp:posOffset>404495</wp:posOffset>
            </wp:positionV>
            <wp:extent cx="5951736" cy="3627434"/>
            <wp:effectExtent l="0" t="0" r="0" b="0"/>
            <wp:wrapTopAndBottom/>
            <wp:docPr id="1150774319" name="Immagine 18" descr="Immagine che contiene schermata, tes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4319" name="Immagine 18" descr="Immagine che contiene schermata, testo, Carattere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1A32E6" w14:textId="77777777" w:rsidR="009D3B84" w:rsidRDefault="009D3B84" w:rsidP="009D3B84">
      <w:pPr>
        <w:rPr>
          <w:lang w:val="en-GB"/>
        </w:rPr>
      </w:pPr>
    </w:p>
    <w:p w14:paraId="7075BFA5" w14:textId="5CA36A3B" w:rsidR="00940D14" w:rsidRDefault="00940D14" w:rsidP="0058300A">
      <w:pPr>
        <w:pStyle w:val="Titolo3"/>
        <w:rPr>
          <w:lang w:val="en-GB"/>
        </w:rPr>
      </w:pPr>
      <w:bookmarkStart w:id="32" w:name="_Toc139817297"/>
      <w:proofErr w:type="spellStart"/>
      <w:r>
        <w:rPr>
          <w:lang w:val="en-GB"/>
        </w:rPr>
        <w:t>Specifica</w:t>
      </w:r>
      <w:proofErr w:type="spellEnd"/>
      <w:r>
        <w:rPr>
          <w:lang w:val="en-GB"/>
        </w:rPr>
        <w:t xml:space="preserve"> REST APIs per </w:t>
      </w:r>
      <w:proofErr w:type="spellStart"/>
      <w:r>
        <w:rPr>
          <w:lang w:val="en-GB"/>
        </w:rPr>
        <w:t>AuthController</w:t>
      </w:r>
      <w:bookmarkEnd w:id="32"/>
      <w:proofErr w:type="spellEnd"/>
    </w:p>
    <w:p w14:paraId="268D8795" w14:textId="042F3D04" w:rsidR="00940D14" w:rsidRPr="00940D14" w:rsidRDefault="00F67ABF" w:rsidP="00940D14">
      <w:pPr>
        <w:rPr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51673600" behindDoc="0" locked="0" layoutInCell="1" allowOverlap="1" wp14:anchorId="4B6FC621" wp14:editId="2B40FDBF">
            <wp:simplePos x="0" y="0"/>
            <wp:positionH relativeFrom="column">
              <wp:posOffset>-26670</wp:posOffset>
            </wp:positionH>
            <wp:positionV relativeFrom="paragraph">
              <wp:posOffset>424180</wp:posOffset>
            </wp:positionV>
            <wp:extent cx="6398895" cy="2778125"/>
            <wp:effectExtent l="0" t="0" r="1905" b="3175"/>
            <wp:wrapTopAndBottom/>
            <wp:docPr id="115352247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522470" name="Immagin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014AEA" w14:textId="71EA8607" w:rsidR="008F5DEE" w:rsidRDefault="008F5DEE" w:rsidP="008F5DEE"/>
    <w:p w14:paraId="044D4085" w14:textId="77777777" w:rsidR="009A1B4B" w:rsidRDefault="009A1B4B"/>
    <w:p w14:paraId="41B431E7" w14:textId="77777777" w:rsidR="0058300A" w:rsidRDefault="0058300A" w:rsidP="0058300A">
      <w:pPr>
        <w:pStyle w:val="Titolo2"/>
      </w:pPr>
      <w:bookmarkStart w:id="33" w:name="_Toc139817298"/>
      <w:proofErr w:type="spellStart"/>
      <w:r>
        <w:lastRenderedPageBreak/>
        <w:t>Allocation</w:t>
      </w:r>
      <w:proofErr w:type="spellEnd"/>
      <w:r>
        <w:t xml:space="preserve"> </w:t>
      </w:r>
      <w:proofErr w:type="spellStart"/>
      <w:r>
        <w:t>Structures</w:t>
      </w:r>
      <w:bookmarkEnd w:id="33"/>
      <w:proofErr w:type="spellEnd"/>
    </w:p>
    <w:p w14:paraId="0CB922E6" w14:textId="77777777" w:rsidR="0058300A" w:rsidRDefault="0058300A" w:rsidP="0058300A">
      <w:pPr>
        <w:pStyle w:val="Titolo3"/>
      </w:pPr>
      <w:bookmarkStart w:id="34" w:name="_Toc139817299"/>
      <w:r>
        <w:t>Vista d’installazione</w:t>
      </w:r>
      <w:bookmarkEnd w:id="34"/>
    </w:p>
    <w:p w14:paraId="5C46C71B" w14:textId="3474CF1A" w:rsidR="0058300A" w:rsidRDefault="0058300A" w:rsidP="0058300A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1A14482" wp14:editId="663C9EBD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6120130" cy="5106035"/>
            <wp:effectExtent l="0" t="0" r="0" b="0"/>
            <wp:wrapTopAndBottom/>
            <wp:docPr id="1775278443" name="Immagine 1" descr="Immagine che contiene testo, diagramma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78443" name="Immagine 1" descr="Immagine che contiene testo, diagramma, schermata, Parallelo&#10;&#10;Descrizione generat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Il diagramma seguente è riferito al repository presente su GitHub</w:t>
      </w:r>
    </w:p>
    <w:p w14:paraId="4CF4A4D1" w14:textId="59768FBB" w:rsidR="0058300A" w:rsidRPr="0058300A" w:rsidRDefault="0058300A" w:rsidP="0058300A">
      <w:pPr>
        <w:jc w:val="both"/>
      </w:pPr>
    </w:p>
    <w:p w14:paraId="4969F3B1" w14:textId="77777777" w:rsidR="0058300A" w:rsidRDefault="0058300A">
      <w:pPr>
        <w:rPr>
          <w:rFonts w:asciiTheme="majorHAnsi" w:eastAsiaTheme="majorEastAsia" w:hAnsiTheme="majorHAnsi" w:cstheme="majorBidi"/>
          <w:b/>
          <w:szCs w:val="28"/>
        </w:rPr>
      </w:pPr>
      <w:r>
        <w:br w:type="page"/>
      </w:r>
    </w:p>
    <w:p w14:paraId="3C849247" w14:textId="3F140158" w:rsidR="0058300A" w:rsidRDefault="0058300A" w:rsidP="0058300A">
      <w:pPr>
        <w:pStyle w:val="Titolo2"/>
      </w:pPr>
      <w:bookmarkStart w:id="35" w:name="_Toc139817300"/>
      <w:r>
        <w:lastRenderedPageBreak/>
        <w:t xml:space="preserve">Deployment </w:t>
      </w:r>
      <w:proofErr w:type="spellStart"/>
      <w:r>
        <w:t>View</w:t>
      </w:r>
      <w:bookmarkEnd w:id="35"/>
      <w:proofErr w:type="spellEnd"/>
    </w:p>
    <w:p w14:paraId="4D24B979" w14:textId="15509650" w:rsidR="008F5DEE" w:rsidRDefault="0058300A" w:rsidP="0058300A">
      <w:pPr>
        <w:pStyle w:val="Titolo2"/>
        <w:numPr>
          <w:ilvl w:val="0"/>
          <w:numId w:val="0"/>
        </w:numPr>
      </w:pPr>
      <w:bookmarkStart w:id="36" w:name="_Toc139817301"/>
      <w:r>
        <w:rPr>
          <w:noProof/>
        </w:rPr>
        <w:drawing>
          <wp:anchor distT="0" distB="0" distL="114300" distR="114300" simplePos="0" relativeHeight="251676672" behindDoc="0" locked="0" layoutInCell="1" allowOverlap="1" wp14:anchorId="4C94ED47" wp14:editId="760412C2">
            <wp:simplePos x="0" y="0"/>
            <wp:positionH relativeFrom="column">
              <wp:posOffset>-392430</wp:posOffset>
            </wp:positionH>
            <wp:positionV relativeFrom="paragraph">
              <wp:posOffset>1045845</wp:posOffset>
            </wp:positionV>
            <wp:extent cx="6899275" cy="2563495"/>
            <wp:effectExtent l="0" t="0" r="0" b="8255"/>
            <wp:wrapTopAndBottom/>
            <wp:docPr id="1668926351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926351" name="Immagine 3" descr="Immagine che contiene testo, schermata, design&#10;&#10;Descrizione generat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2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F0D3D11" w14:textId="1F217A1F" w:rsidR="008F5DEE" w:rsidRDefault="002F77B8" w:rsidP="00111078">
      <w:pPr>
        <w:pStyle w:val="Titolo1"/>
      </w:pPr>
      <w:bookmarkStart w:id="37" w:name="_Toc139817302"/>
      <w:r>
        <w:lastRenderedPageBreak/>
        <w:t>T</w:t>
      </w:r>
      <w:r w:rsidR="00396573">
        <w:t>est</w:t>
      </w:r>
      <w:r>
        <w:t xml:space="preserve"> </w:t>
      </w:r>
      <w:r w:rsidR="008F5DEE">
        <w:t>API</w:t>
      </w:r>
      <w:bookmarkEnd w:id="37"/>
    </w:p>
    <w:p w14:paraId="6145E384" w14:textId="23868F07" w:rsidR="00B6056E" w:rsidRDefault="00F44319" w:rsidP="00B6056E">
      <w:r>
        <w:t>Di seguito sono riportati</w:t>
      </w:r>
      <w:r w:rsidR="00C97846">
        <w:t xml:space="preserve"> i test ed</w:t>
      </w:r>
      <w:r>
        <w:t xml:space="preserve"> alcuni </w:t>
      </w:r>
      <w:proofErr w:type="spellStart"/>
      <w:r>
        <w:t>screenshot</w:t>
      </w:r>
      <w:proofErr w:type="spellEnd"/>
      <w:r>
        <w:t xml:space="preserve"> delle richieste effettuate</w:t>
      </w:r>
      <w:r w:rsidR="009E3402">
        <w:t xml:space="preserve"> tramite API</w:t>
      </w:r>
      <w:r>
        <w:t xml:space="preserve"> con </w:t>
      </w:r>
      <w:proofErr w:type="spellStart"/>
      <w:r>
        <w:t>Postman</w:t>
      </w:r>
      <w:proofErr w:type="spellEnd"/>
      <w:r w:rsidR="009E3402">
        <w:t>.</w:t>
      </w:r>
    </w:p>
    <w:p w14:paraId="74434709" w14:textId="77777777" w:rsidR="00F44319" w:rsidRDefault="00F44319" w:rsidP="00B6056E"/>
    <w:p w14:paraId="6FD0877A" w14:textId="5FB5D623" w:rsidR="00F33130" w:rsidRDefault="00B6056E" w:rsidP="0058300A">
      <w:pPr>
        <w:pStyle w:val="Titolo2"/>
      </w:pPr>
      <w:bookmarkStart w:id="38" w:name="_Toc139817303"/>
      <w:r>
        <w:t>Home Page</w:t>
      </w:r>
      <w:bookmarkEnd w:id="38"/>
    </w:p>
    <w:tbl>
      <w:tblPr>
        <w:tblStyle w:val="Grigliatabella"/>
        <w:tblpPr w:leftFromText="141" w:rightFromText="141" w:vertAnchor="page" w:horzAnchor="margin" w:tblpY="4099"/>
        <w:tblW w:w="0" w:type="auto"/>
        <w:tblLook w:val="04A0" w:firstRow="1" w:lastRow="0" w:firstColumn="1" w:lastColumn="0" w:noHBand="0" w:noVBand="1"/>
      </w:tblPr>
      <w:tblGrid>
        <w:gridCol w:w="3072"/>
        <w:gridCol w:w="3302"/>
        <w:gridCol w:w="3254"/>
      </w:tblGrid>
      <w:tr w:rsidR="00AF016D" w14:paraId="066DA5E7" w14:textId="77777777" w:rsidTr="00AF016D">
        <w:tc>
          <w:tcPr>
            <w:tcW w:w="3072" w:type="dxa"/>
            <w:vAlign w:val="center"/>
          </w:tcPr>
          <w:p w14:paraId="4BA08EEE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3302" w:type="dxa"/>
            <w:vAlign w:val="center"/>
          </w:tcPr>
          <w:p w14:paraId="69982430" w14:textId="77777777" w:rsidR="00AF016D" w:rsidRPr="0097224A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 RITORNATO</w:t>
            </w:r>
          </w:p>
        </w:tc>
        <w:tc>
          <w:tcPr>
            <w:tcW w:w="3254" w:type="dxa"/>
          </w:tcPr>
          <w:p w14:paraId="0CB13C94" w14:textId="493BEA3E" w:rsidR="00AF016D" w:rsidRDefault="00AF016D" w:rsidP="00AF016D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AF016D" w14:paraId="0DC03E28" w14:textId="77777777" w:rsidTr="00AF016D">
        <w:tc>
          <w:tcPr>
            <w:tcW w:w="3072" w:type="dxa"/>
            <w:vAlign w:val="center"/>
          </w:tcPr>
          <w:p w14:paraId="378241DF" w14:textId="77777777" w:rsidR="00AF016D" w:rsidRDefault="00AF016D" w:rsidP="00AF016D">
            <w:pPr>
              <w:jc w:val="center"/>
            </w:pPr>
            <w:r>
              <w:t>home():</w:t>
            </w:r>
            <w:proofErr w:type="spellStart"/>
            <w:r>
              <w:t>string</w:t>
            </w:r>
            <w:proofErr w:type="spellEnd"/>
          </w:p>
        </w:tc>
        <w:tc>
          <w:tcPr>
            <w:tcW w:w="3302" w:type="dxa"/>
            <w:vAlign w:val="center"/>
          </w:tcPr>
          <w:p w14:paraId="1B25CF45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/index</w:t>
            </w:r>
          </w:p>
        </w:tc>
        <w:tc>
          <w:tcPr>
            <w:tcW w:w="3254" w:type="dxa"/>
          </w:tcPr>
          <w:p w14:paraId="148D59F1" w14:textId="77777777" w:rsidR="00AF016D" w:rsidRPr="0097224A" w:rsidRDefault="00AF016D" w:rsidP="00AF016D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0F05AECA" w14:textId="77777777" w:rsidR="00AF016D" w:rsidRDefault="00AF016D" w:rsidP="008F5DEE"/>
    <w:p w14:paraId="290CCF57" w14:textId="77777777" w:rsidR="00496DA4" w:rsidRDefault="00496DA4" w:rsidP="00F44319">
      <w:pPr>
        <w:jc w:val="center"/>
      </w:pPr>
      <w:r>
        <w:rPr>
          <w:noProof/>
        </w:rPr>
        <w:drawing>
          <wp:inline distT="0" distB="0" distL="0" distR="0" wp14:anchorId="05B39300" wp14:editId="09B1CB8E">
            <wp:extent cx="5124734" cy="2765589"/>
            <wp:effectExtent l="0" t="0" r="0" b="0"/>
            <wp:docPr id="1392687223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7223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5210700" cy="28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9D4EC" w14:textId="5D7E7A4E" w:rsidR="00FE2547" w:rsidRPr="00AF016D" w:rsidRDefault="00AA728D" w:rsidP="00F44319">
      <w:pPr>
        <w:jc w:val="center"/>
        <w:rPr>
          <w:i/>
          <w:iCs/>
          <w:sz w:val="16"/>
          <w:szCs w:val="16"/>
          <w:lang w:val="en-GB"/>
        </w:rPr>
      </w:pPr>
      <w:r w:rsidRPr="00AF016D">
        <w:rPr>
          <w:i/>
          <w:iCs/>
          <w:sz w:val="16"/>
          <w:szCs w:val="16"/>
          <w:lang w:val="en-GB"/>
        </w:rPr>
        <w:t>S</w:t>
      </w:r>
      <w:r w:rsidR="00FE2547" w:rsidRPr="00AF016D">
        <w:rPr>
          <w:i/>
          <w:iCs/>
          <w:sz w:val="16"/>
          <w:szCs w:val="16"/>
          <w:lang w:val="en-GB"/>
        </w:rPr>
        <w:t>creenshot con Postman</w:t>
      </w:r>
    </w:p>
    <w:p w14:paraId="6153E75F" w14:textId="19D833BD" w:rsidR="00533B26" w:rsidRPr="00AF016D" w:rsidRDefault="00533B26" w:rsidP="00F44319">
      <w:pPr>
        <w:jc w:val="center"/>
        <w:rPr>
          <w:i/>
          <w:iCs/>
          <w:sz w:val="16"/>
          <w:szCs w:val="16"/>
          <w:lang w:val="en-GB"/>
        </w:rPr>
      </w:pPr>
    </w:p>
    <w:p w14:paraId="7E00A613" w14:textId="5826D86D" w:rsidR="00F33130" w:rsidRPr="00AF016D" w:rsidRDefault="003F4756" w:rsidP="00AF016D">
      <w:pPr>
        <w:jc w:val="center"/>
        <w:rPr>
          <w:lang w:val="en-GB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B5EE60C" wp14:editId="333FC69F">
            <wp:simplePos x="0" y="0"/>
            <wp:positionH relativeFrom="column">
              <wp:posOffset>857885</wp:posOffset>
            </wp:positionH>
            <wp:positionV relativeFrom="paragraph">
              <wp:posOffset>113858</wp:posOffset>
            </wp:positionV>
            <wp:extent cx="4258102" cy="2401198"/>
            <wp:effectExtent l="0" t="0" r="0" b="0"/>
            <wp:wrapTopAndBottom/>
            <wp:docPr id="1340553704" name="Immagine 2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53704" name="Immagine 2" descr="Immagine che contiene testo, schermata, software, Software multimediale&#10;&#10;Descrizione generata automaticamente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32"/>
                    <a:stretch/>
                  </pic:blipFill>
                  <pic:spPr bwMode="auto">
                    <a:xfrm>
                      <a:off x="0" y="0"/>
                      <a:ext cx="4258102" cy="240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547" w:rsidRPr="00AF016D">
        <w:rPr>
          <w:i/>
          <w:iCs/>
          <w:sz w:val="16"/>
          <w:szCs w:val="16"/>
          <w:lang w:val="en-GB"/>
        </w:rPr>
        <w:t>Front-end</w:t>
      </w:r>
    </w:p>
    <w:p w14:paraId="61532858" w14:textId="5F6227F0" w:rsidR="009E3402" w:rsidRPr="00AF016D" w:rsidRDefault="009E3402" w:rsidP="009E3402">
      <w:pPr>
        <w:rPr>
          <w:i/>
          <w:iCs/>
          <w:sz w:val="16"/>
          <w:szCs w:val="16"/>
          <w:lang w:val="en-GB"/>
        </w:rPr>
      </w:pPr>
    </w:p>
    <w:p w14:paraId="7F49C9CA" w14:textId="22A047E8" w:rsidR="00B6056E" w:rsidRDefault="00B6056E" w:rsidP="0058300A">
      <w:pPr>
        <w:pStyle w:val="Titolo2"/>
      </w:pPr>
      <w:bookmarkStart w:id="39" w:name="_Toc139817304"/>
      <w:r>
        <w:lastRenderedPageBreak/>
        <w:t>Registrazione</w:t>
      </w:r>
      <w:bookmarkEnd w:id="39"/>
    </w:p>
    <w:p w14:paraId="61C84242" w14:textId="77777777" w:rsidR="00406BC0" w:rsidRPr="00406BC0" w:rsidRDefault="00406BC0" w:rsidP="00406BC0"/>
    <w:tbl>
      <w:tblPr>
        <w:tblStyle w:val="Grigliatabella"/>
        <w:tblW w:w="9639" w:type="dxa"/>
        <w:tblInd w:w="-5" w:type="dxa"/>
        <w:tblLook w:val="04A0" w:firstRow="1" w:lastRow="0" w:firstColumn="1" w:lastColumn="0" w:noHBand="0" w:noVBand="1"/>
      </w:tblPr>
      <w:tblGrid>
        <w:gridCol w:w="4820"/>
        <w:gridCol w:w="2693"/>
        <w:gridCol w:w="2126"/>
      </w:tblGrid>
      <w:tr w:rsidR="003042FB" w14:paraId="7AA32075" w14:textId="5DD6E25F" w:rsidTr="00946896">
        <w:tc>
          <w:tcPr>
            <w:tcW w:w="4820" w:type="dxa"/>
            <w:vAlign w:val="center"/>
          </w:tcPr>
          <w:p w14:paraId="3D8002F0" w14:textId="35B66BDD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693" w:type="dxa"/>
            <w:vAlign w:val="center"/>
          </w:tcPr>
          <w:p w14:paraId="0E55EA54" w14:textId="77777777" w:rsidR="00E86E97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VALORE </w:t>
            </w:r>
          </w:p>
          <w:p w14:paraId="72FD86E7" w14:textId="056EFFBF" w:rsidR="003042FB" w:rsidRPr="0097224A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6A7D1A02" w14:textId="77777777" w:rsidR="00946896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  <w:p w14:paraId="17B75152" w14:textId="6FE976BD" w:rsidR="003042FB" w:rsidRDefault="003042FB" w:rsidP="0097224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CHIAMATA</w:t>
            </w:r>
          </w:p>
        </w:tc>
      </w:tr>
      <w:tr w:rsidR="003042FB" w14:paraId="78114120" w14:textId="6EB78576" w:rsidTr="00946896">
        <w:tc>
          <w:tcPr>
            <w:tcW w:w="4820" w:type="dxa"/>
            <w:vAlign w:val="center"/>
          </w:tcPr>
          <w:p w14:paraId="5F210F75" w14:textId="3E77FFE2" w:rsidR="003042FB" w:rsidRPr="00E86E97" w:rsidRDefault="00476D89" w:rsidP="0097224A">
            <w:pPr>
              <w:jc w:val="center"/>
              <w:rPr>
                <w:sz w:val="18"/>
                <w:szCs w:val="18"/>
              </w:rPr>
            </w:pPr>
            <w:proofErr w:type="spellStart"/>
            <w:r w:rsidRPr="00E86E97">
              <w:rPr>
                <w:sz w:val="18"/>
                <w:szCs w:val="18"/>
              </w:rPr>
              <w:t>showRegistrationForm</w:t>
            </w:r>
            <w:proofErr w:type="spellEnd"/>
            <w:r w:rsidRPr="00E86E97">
              <w:rPr>
                <w:sz w:val="18"/>
                <w:szCs w:val="18"/>
              </w:rPr>
              <w:t xml:space="preserve">( </w:t>
            </w:r>
            <w:proofErr w:type="spellStart"/>
            <w:r w:rsidRPr="00E86E97">
              <w:rPr>
                <w:sz w:val="18"/>
                <w:szCs w:val="18"/>
              </w:rPr>
              <w:t>model:Model</w:t>
            </w:r>
            <w:proofErr w:type="spellEnd"/>
            <w:r w:rsidRPr="00E86E97">
              <w:rPr>
                <w:sz w:val="18"/>
                <w:szCs w:val="18"/>
              </w:rPr>
              <w:t>)</w:t>
            </w:r>
            <w:r w:rsidR="00E86E97" w:rsidRPr="00E86E97">
              <w:rPr>
                <w:sz w:val="18"/>
                <w:szCs w:val="18"/>
              </w:rPr>
              <w:t>:</w:t>
            </w:r>
            <w:proofErr w:type="spellStart"/>
            <w:r w:rsidR="00E86E97" w:rsidRPr="00E86E97">
              <w:rPr>
                <w:sz w:val="18"/>
                <w:szCs w:val="18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125ADC17" w14:textId="79B8AB3B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/</w:t>
            </w:r>
            <w:proofErr w:type="spellStart"/>
            <w:r w:rsidRPr="00466115">
              <w:rPr>
                <w:i/>
                <w:iCs/>
              </w:rPr>
              <w:t>register</w:t>
            </w:r>
            <w:proofErr w:type="spellEnd"/>
          </w:p>
        </w:tc>
        <w:tc>
          <w:tcPr>
            <w:tcW w:w="2126" w:type="dxa"/>
          </w:tcPr>
          <w:p w14:paraId="1187F56F" w14:textId="1054B325" w:rsidR="003042FB" w:rsidRPr="00466115" w:rsidRDefault="00466115" w:rsidP="00466115">
            <w:pPr>
              <w:jc w:val="center"/>
              <w:rPr>
                <w:i/>
                <w:iCs/>
              </w:rPr>
            </w:pPr>
            <w:r w:rsidRPr="00466115">
              <w:rPr>
                <w:i/>
                <w:iCs/>
              </w:rPr>
              <w:t>GET</w:t>
            </w:r>
          </w:p>
        </w:tc>
      </w:tr>
      <w:tr w:rsidR="00E86E97" w14:paraId="010E0182" w14:textId="77777777" w:rsidTr="00946896">
        <w:trPr>
          <w:trHeight w:val="219"/>
        </w:trPr>
        <w:tc>
          <w:tcPr>
            <w:tcW w:w="4820" w:type="dxa"/>
            <w:vMerge w:val="restart"/>
            <w:vAlign w:val="center"/>
          </w:tcPr>
          <w:p w14:paraId="246B121F" w14:textId="6A0D5648" w:rsidR="00E86E97" w:rsidRPr="00362BFB" w:rsidRDefault="00406BC0" w:rsidP="0097224A">
            <w:pPr>
              <w:jc w:val="center"/>
              <w:rPr>
                <w:sz w:val="18"/>
                <w:szCs w:val="18"/>
                <w:lang w:val="en-GB"/>
              </w:rPr>
            </w:pPr>
            <w:r w:rsidRPr="00362BFB">
              <w:rPr>
                <w:sz w:val="18"/>
                <w:szCs w:val="18"/>
                <w:lang w:val="en-GB"/>
              </w:rPr>
              <w:t>r</w:t>
            </w:r>
            <w:r w:rsidR="00E86E97" w:rsidRPr="00362BFB">
              <w:rPr>
                <w:sz w:val="18"/>
                <w:szCs w:val="18"/>
                <w:lang w:val="en-GB"/>
              </w:rPr>
              <w:t>egistration(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adminDto:Admin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result:BindingResult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 xml:space="preserve">, </w:t>
            </w:r>
            <w:proofErr w:type="spellStart"/>
            <w:r w:rsidR="00E86E97" w:rsidRPr="00362BFB">
              <w:rPr>
                <w:sz w:val="18"/>
                <w:szCs w:val="18"/>
                <w:lang w:val="en-GB"/>
              </w:rPr>
              <w:t>model:Model</w:t>
            </w:r>
            <w:proofErr w:type="spellEnd"/>
            <w:r w:rsidR="00E86E97" w:rsidRPr="00362BFB">
              <w:rPr>
                <w:sz w:val="18"/>
                <w:szCs w:val="18"/>
                <w:lang w:val="en-GB"/>
              </w:rPr>
              <w:t>):string</w:t>
            </w:r>
          </w:p>
        </w:tc>
        <w:tc>
          <w:tcPr>
            <w:tcW w:w="2693" w:type="dxa"/>
            <w:vAlign w:val="center"/>
          </w:tcPr>
          <w:p w14:paraId="3AA2E343" w14:textId="74A1ECFA" w:rsidR="00E86E97" w:rsidRPr="00C67FEC" w:rsidRDefault="00BC0FBA" w:rsidP="00E86E97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errore</w:t>
            </w:r>
          </w:p>
        </w:tc>
        <w:tc>
          <w:tcPr>
            <w:tcW w:w="2126" w:type="dxa"/>
            <w:vMerge w:val="restart"/>
          </w:tcPr>
          <w:p w14:paraId="13252766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2BD84781" w14:textId="77777777" w:rsidR="00252329" w:rsidRDefault="00252329" w:rsidP="00466115">
            <w:pPr>
              <w:jc w:val="center"/>
              <w:rPr>
                <w:i/>
                <w:iCs/>
              </w:rPr>
            </w:pPr>
          </w:p>
          <w:p w14:paraId="15F55D6E" w14:textId="13652F67" w:rsidR="00E86E97" w:rsidRPr="00466115" w:rsidRDefault="00E86E97" w:rsidP="0046611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  <w:tr w:rsidR="00E86E97" w14:paraId="622DE27D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75E75DD9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1E774624" w14:textId="77777777" w:rsidR="00E86E97" w:rsidRDefault="00E86E97" w:rsidP="00E86E9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/</w:t>
            </w:r>
            <w:proofErr w:type="spellStart"/>
            <w:r>
              <w:rPr>
                <w:i/>
                <w:iCs/>
              </w:rPr>
              <w:t>register</w:t>
            </w:r>
            <w:proofErr w:type="spellEnd"/>
            <w:r>
              <w:rPr>
                <w:i/>
                <w:iCs/>
              </w:rPr>
              <w:t xml:space="preserve"> </w:t>
            </w:r>
          </w:p>
          <w:p w14:paraId="4808408C" w14:textId="77777777" w:rsidR="00E86E97" w:rsidRDefault="00E86E97" w:rsidP="0046611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6" w:type="dxa"/>
            <w:vMerge/>
          </w:tcPr>
          <w:p w14:paraId="7FA1184B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6F1EBEA2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1556CF52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3E5C4492" w14:textId="67058C8D" w:rsidR="00E86E97" w:rsidRPr="00C67FEC" w:rsidRDefault="00BC0FBA" w:rsidP="00466115">
            <w:pPr>
              <w:jc w:val="center"/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In caso di successo</w:t>
            </w:r>
          </w:p>
        </w:tc>
        <w:tc>
          <w:tcPr>
            <w:tcW w:w="2126" w:type="dxa"/>
            <w:vMerge/>
          </w:tcPr>
          <w:p w14:paraId="74BF6F53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  <w:tr w:rsidR="00E86E97" w14:paraId="56181B97" w14:textId="77777777" w:rsidTr="00946896">
        <w:trPr>
          <w:trHeight w:val="229"/>
        </w:trPr>
        <w:tc>
          <w:tcPr>
            <w:tcW w:w="4820" w:type="dxa"/>
            <w:vMerge/>
            <w:vAlign w:val="center"/>
          </w:tcPr>
          <w:p w14:paraId="5BE8C5C1" w14:textId="77777777" w:rsidR="00E86E97" w:rsidRPr="00E86E97" w:rsidRDefault="00E86E97" w:rsidP="009722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693" w:type="dxa"/>
            <w:vAlign w:val="center"/>
          </w:tcPr>
          <w:p w14:paraId="0BF77454" w14:textId="199426FA" w:rsidR="00E86E97" w:rsidRDefault="00E86E97" w:rsidP="00466115">
            <w:pPr>
              <w:jc w:val="center"/>
              <w:rPr>
                <w:sz w:val="16"/>
                <w:szCs w:val="16"/>
              </w:rPr>
            </w:pPr>
            <w:r>
              <w:rPr>
                <w:i/>
                <w:iCs/>
              </w:rPr>
              <w:t>/</w:t>
            </w:r>
            <w:proofErr w:type="spellStart"/>
            <w:r w:rsidRPr="00E86E97">
              <w:rPr>
                <w:i/>
                <w:iCs/>
              </w:rPr>
              <w:t>redirect</w:t>
            </w:r>
            <w:proofErr w:type="spellEnd"/>
            <w:r w:rsidRPr="00E86E97">
              <w:rPr>
                <w:i/>
                <w:iCs/>
              </w:rPr>
              <w:t>:/</w:t>
            </w:r>
            <w:proofErr w:type="spellStart"/>
            <w:r w:rsidRPr="00E86E97">
              <w:rPr>
                <w:i/>
                <w:iCs/>
              </w:rPr>
              <w:t>register?success</w:t>
            </w:r>
            <w:proofErr w:type="spellEnd"/>
          </w:p>
        </w:tc>
        <w:tc>
          <w:tcPr>
            <w:tcW w:w="2126" w:type="dxa"/>
            <w:vMerge/>
            <w:tcBorders>
              <w:bottom w:val="single" w:sz="4" w:space="0" w:color="auto"/>
            </w:tcBorders>
          </w:tcPr>
          <w:p w14:paraId="2F366D9E" w14:textId="77777777" w:rsidR="00E86E97" w:rsidRDefault="00E86E97" w:rsidP="00466115">
            <w:pPr>
              <w:jc w:val="center"/>
              <w:rPr>
                <w:i/>
                <w:iCs/>
              </w:rPr>
            </w:pPr>
          </w:p>
        </w:tc>
      </w:tr>
    </w:tbl>
    <w:p w14:paraId="210A2A12" w14:textId="77777777" w:rsidR="00E86E97" w:rsidRDefault="00E86E97" w:rsidP="00406BC0"/>
    <w:p w14:paraId="7AF77DB2" w14:textId="77777777" w:rsidR="00406BC0" w:rsidRDefault="00406BC0" w:rsidP="00406BC0"/>
    <w:p w14:paraId="73466276" w14:textId="266494C7" w:rsidR="00C71C6D" w:rsidRDefault="004D2C37" w:rsidP="004064DD">
      <w:r>
        <w:rPr>
          <w:noProof/>
        </w:rPr>
        <w:drawing>
          <wp:inline distT="0" distB="0" distL="0" distR="0" wp14:anchorId="7BAC5335" wp14:editId="504A7847">
            <wp:extent cx="6120130" cy="3268639"/>
            <wp:effectExtent l="0" t="0" r="0" b="8255"/>
            <wp:docPr id="15850367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679" name="Immagine 1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26"/>
                    <a:stretch/>
                  </pic:blipFill>
                  <pic:spPr bwMode="auto">
                    <a:xfrm>
                      <a:off x="0" y="0"/>
                      <a:ext cx="6120130" cy="3268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DB9A4" w14:textId="53F52404" w:rsidR="006C7AA9" w:rsidRPr="004D2C37" w:rsidRDefault="006C7AA9" w:rsidP="004D2C37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831BC" w14:textId="3F130EA6" w:rsidR="004064DD" w:rsidRDefault="00C71C6D" w:rsidP="004064DD">
      <w:r>
        <w:rPr>
          <w:noProof/>
        </w:rPr>
        <w:lastRenderedPageBreak/>
        <w:drawing>
          <wp:inline distT="0" distB="0" distL="0" distR="0" wp14:anchorId="652E763C" wp14:editId="6C7DBD30">
            <wp:extent cx="6120130" cy="3289111"/>
            <wp:effectExtent l="0" t="0" r="0" b="6985"/>
            <wp:docPr id="425403751" name="Immagine 4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03751" name="Immagine 4" descr="Immagine che contiene testo, schermata, numero, software&#10;&#10;Descrizione generata automaticamente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550BD" w14:textId="00D2201B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="00AA728D">
        <w:rPr>
          <w:i/>
          <w:iCs/>
          <w:sz w:val="16"/>
          <w:szCs w:val="16"/>
        </w:rPr>
        <w:t>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1A812137" w14:textId="77777777" w:rsidR="00C71C6D" w:rsidRDefault="00C71C6D" w:rsidP="004064DD"/>
    <w:p w14:paraId="549E2961" w14:textId="77777777" w:rsidR="00C71C6D" w:rsidRDefault="00C71C6D" w:rsidP="004064DD"/>
    <w:p w14:paraId="31F58AE6" w14:textId="4D35763E" w:rsidR="004064DD" w:rsidRPr="004064DD" w:rsidRDefault="00995A2B" w:rsidP="004064DD">
      <w:r>
        <w:rPr>
          <w:noProof/>
        </w:rPr>
        <w:drawing>
          <wp:inline distT="0" distB="0" distL="0" distR="0" wp14:anchorId="1705F541" wp14:editId="5EEAD8CA">
            <wp:extent cx="6120130" cy="3275463"/>
            <wp:effectExtent l="0" t="0" r="0" b="1270"/>
            <wp:docPr id="167475594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55944" name="Immagine 1674755944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6120130" cy="3275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94F92" w14:textId="77777777" w:rsidR="006C7AA9" w:rsidRPr="00FE2547" w:rsidRDefault="006C7AA9" w:rsidP="006C7AA9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0482DC15" w14:textId="77777777" w:rsidR="00B6056E" w:rsidRDefault="00B6056E" w:rsidP="00B6056E"/>
    <w:p w14:paraId="50C8230C" w14:textId="77777777" w:rsidR="00995A2B" w:rsidRDefault="00995A2B" w:rsidP="00B6056E"/>
    <w:p w14:paraId="16C5DC61" w14:textId="2A002E8E" w:rsidR="00B6056E" w:rsidRDefault="00B6056E" w:rsidP="0058300A">
      <w:pPr>
        <w:pStyle w:val="Titolo2"/>
      </w:pPr>
      <w:bookmarkStart w:id="40" w:name="_Toc139817305"/>
      <w:r>
        <w:lastRenderedPageBreak/>
        <w:t>Login</w:t>
      </w:r>
      <w:bookmarkEnd w:id="40"/>
    </w:p>
    <w:tbl>
      <w:tblPr>
        <w:tblStyle w:val="Grigliatabella"/>
        <w:tblpPr w:leftFromText="141" w:rightFromText="141" w:vertAnchor="page" w:horzAnchor="margin" w:tblpY="2236"/>
        <w:tblW w:w="0" w:type="auto"/>
        <w:tblLook w:val="04A0" w:firstRow="1" w:lastRow="0" w:firstColumn="1" w:lastColumn="0" w:noHBand="0" w:noVBand="1"/>
      </w:tblPr>
      <w:tblGrid>
        <w:gridCol w:w="4106"/>
        <w:gridCol w:w="2268"/>
        <w:gridCol w:w="3254"/>
      </w:tblGrid>
      <w:tr w:rsidR="00406BC0" w14:paraId="414254DC" w14:textId="77777777" w:rsidTr="00BC0FBA">
        <w:tc>
          <w:tcPr>
            <w:tcW w:w="4106" w:type="dxa"/>
            <w:vAlign w:val="center"/>
          </w:tcPr>
          <w:p w14:paraId="5678D0FB" w14:textId="77777777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REST API</w:t>
            </w:r>
          </w:p>
        </w:tc>
        <w:tc>
          <w:tcPr>
            <w:tcW w:w="2268" w:type="dxa"/>
            <w:vAlign w:val="center"/>
          </w:tcPr>
          <w:p w14:paraId="1977B0C5" w14:textId="77777777" w:rsidR="00BC0FB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73F602D3" w14:textId="5A6CC2BD" w:rsidR="00406BC0" w:rsidRPr="0097224A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RITORNATO</w:t>
            </w:r>
          </w:p>
        </w:tc>
        <w:tc>
          <w:tcPr>
            <w:tcW w:w="3254" w:type="dxa"/>
          </w:tcPr>
          <w:p w14:paraId="3FD74A18" w14:textId="77777777" w:rsidR="00406BC0" w:rsidRDefault="00406BC0" w:rsidP="00406BC0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 CHIAMATA</w:t>
            </w:r>
          </w:p>
        </w:tc>
      </w:tr>
      <w:tr w:rsidR="00406BC0" w14:paraId="73643DEB" w14:textId="77777777" w:rsidTr="00BC0FBA">
        <w:tc>
          <w:tcPr>
            <w:tcW w:w="4106" w:type="dxa"/>
            <w:vAlign w:val="center"/>
          </w:tcPr>
          <w:p w14:paraId="28BE431B" w14:textId="4FEF9990" w:rsidR="00406BC0" w:rsidRDefault="00406BC0" w:rsidP="00406BC0">
            <w:pPr>
              <w:jc w:val="center"/>
            </w:pPr>
            <w:r>
              <w:t>login():</w:t>
            </w:r>
            <w:proofErr w:type="spellStart"/>
            <w:r>
              <w:t>string</w:t>
            </w:r>
            <w:proofErr w:type="spellEnd"/>
          </w:p>
        </w:tc>
        <w:tc>
          <w:tcPr>
            <w:tcW w:w="2268" w:type="dxa"/>
            <w:vAlign w:val="center"/>
          </w:tcPr>
          <w:p w14:paraId="26212BB7" w14:textId="50204ACD" w:rsidR="00406BC0" w:rsidRPr="0097224A" w:rsidRDefault="00406BC0" w:rsidP="00406BC0">
            <w:pPr>
              <w:jc w:val="center"/>
              <w:rPr>
                <w:i/>
                <w:iCs/>
              </w:rPr>
            </w:pPr>
            <w:r w:rsidRPr="0097224A">
              <w:rPr>
                <w:i/>
                <w:iCs/>
              </w:rPr>
              <w:t>/</w:t>
            </w:r>
            <w:r>
              <w:rPr>
                <w:i/>
                <w:iCs/>
              </w:rPr>
              <w:t>login</w:t>
            </w:r>
          </w:p>
        </w:tc>
        <w:tc>
          <w:tcPr>
            <w:tcW w:w="3254" w:type="dxa"/>
          </w:tcPr>
          <w:p w14:paraId="6196DB34" w14:textId="77777777" w:rsidR="00406BC0" w:rsidRPr="0097224A" w:rsidRDefault="00406BC0" w:rsidP="00406BC0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</w:tbl>
    <w:p w14:paraId="7E4987B7" w14:textId="77777777" w:rsidR="00995A2B" w:rsidRDefault="00995A2B" w:rsidP="00995A2B"/>
    <w:p w14:paraId="0B9BC692" w14:textId="77777777" w:rsidR="001A1CCC" w:rsidRDefault="001A1CCC" w:rsidP="00995A2B"/>
    <w:p w14:paraId="0F516461" w14:textId="77777777" w:rsidR="00B94521" w:rsidRDefault="00B94521" w:rsidP="00D65113">
      <w:r>
        <w:rPr>
          <w:noProof/>
        </w:rPr>
        <w:drawing>
          <wp:inline distT="0" distB="0" distL="0" distR="0" wp14:anchorId="4D0C0F7A" wp14:editId="2D1C7B20">
            <wp:extent cx="5913310" cy="3164774"/>
            <wp:effectExtent l="0" t="0" r="0" b="0"/>
            <wp:docPr id="855831282" name="Immagine 2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31282" name="Immagine 2" descr="Immagine che contiene testo, schermata, software, numero&#10;&#10;Descrizione generat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966"/>
                    <a:stretch/>
                  </pic:blipFill>
                  <pic:spPr bwMode="auto">
                    <a:xfrm>
                      <a:off x="0" y="0"/>
                      <a:ext cx="5921381" cy="316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2AFF" w14:textId="77777777" w:rsidR="00CE4B35" w:rsidRPr="004D2C3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B0F12DD" w14:textId="77777777" w:rsidR="00B94521" w:rsidRDefault="00B94521" w:rsidP="00995A2B"/>
    <w:p w14:paraId="1D14A118" w14:textId="130704D7" w:rsidR="00B94521" w:rsidRDefault="00B94521" w:rsidP="00995A2B">
      <w:r>
        <w:rPr>
          <w:noProof/>
        </w:rPr>
        <w:drawing>
          <wp:inline distT="0" distB="0" distL="0" distR="0" wp14:anchorId="296E5ED0" wp14:editId="4D2C0D5B">
            <wp:extent cx="5845662" cy="3135086"/>
            <wp:effectExtent l="0" t="0" r="3175" b="8255"/>
            <wp:docPr id="869926819" name="Immagine 3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26819" name="Immagine 3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57400" cy="3141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7B255" w14:textId="7453382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http</w:t>
      </w:r>
      <w:r>
        <w:rPr>
          <w:i/>
          <w:iCs/>
          <w:sz w:val="16"/>
          <w:szCs w:val="16"/>
        </w:rPr>
        <w:t xml:space="preserve"> POST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A46851F" w14:textId="77777777" w:rsidR="003D24A8" w:rsidRDefault="003D24A8" w:rsidP="00995A2B"/>
    <w:p w14:paraId="7679EB32" w14:textId="735DD14F" w:rsidR="00995A2B" w:rsidRDefault="00995A2B" w:rsidP="00995A2B">
      <w:r>
        <w:rPr>
          <w:noProof/>
        </w:rPr>
        <w:drawing>
          <wp:inline distT="0" distB="0" distL="0" distR="0" wp14:anchorId="7133C2B3" wp14:editId="2D8C3DD1">
            <wp:extent cx="6120130" cy="3289111"/>
            <wp:effectExtent l="0" t="0" r="0" b="6985"/>
            <wp:docPr id="2100927581" name="Immagine 7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27581" name="Immagine 7" descr="Immagine che contiene testo, schermata, software, Icona del computer&#10;&#10;Descrizione generata automaticamente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45"/>
                    <a:stretch/>
                  </pic:blipFill>
                  <pic:spPr bwMode="auto">
                    <a:xfrm>
                      <a:off x="0" y="0"/>
                      <a:ext cx="6120130" cy="3289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B75D8" w14:textId="77777777" w:rsidR="00CE4B35" w:rsidRPr="00FE2547" w:rsidRDefault="00CE4B35" w:rsidP="00CE4B35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71E0CD23" w14:textId="77777777" w:rsidR="00976D88" w:rsidRDefault="00976D88" w:rsidP="00B6056E"/>
    <w:p w14:paraId="511C4A6F" w14:textId="77777777" w:rsidR="00E06BF1" w:rsidRDefault="00E06BF1" w:rsidP="00B6056E"/>
    <w:p w14:paraId="1C96481B" w14:textId="77777777" w:rsidR="00E06BF1" w:rsidRDefault="00E06BF1" w:rsidP="00B6056E"/>
    <w:p w14:paraId="310B4C2B" w14:textId="6E4535AC" w:rsidR="00E06BF1" w:rsidRDefault="00E06BF1" w:rsidP="00B6056E">
      <w:r>
        <w:br w:type="page"/>
      </w:r>
    </w:p>
    <w:p w14:paraId="44FA50C0" w14:textId="5798D228" w:rsidR="00B6056E" w:rsidRDefault="00E0033F" w:rsidP="0058300A">
      <w:pPr>
        <w:pStyle w:val="Titolo2"/>
      </w:pPr>
      <w:bookmarkStart w:id="41" w:name="_Toc139817306"/>
      <w:r w:rsidRPr="00E0033F">
        <w:lastRenderedPageBreak/>
        <w:t>Upload di una Classe Under Test</w:t>
      </w:r>
      <w:bookmarkEnd w:id="41"/>
    </w:p>
    <w:p w14:paraId="240C62B9" w14:textId="77777777" w:rsidR="00995A2B" w:rsidRDefault="00995A2B" w:rsidP="00995A2B"/>
    <w:tbl>
      <w:tblPr>
        <w:tblStyle w:val="Grigliatabella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2170"/>
        <w:gridCol w:w="3210"/>
      </w:tblGrid>
      <w:tr w:rsidR="00946896" w14:paraId="4D3CCCE0" w14:textId="77777777" w:rsidTr="005A07AE">
        <w:tc>
          <w:tcPr>
            <w:tcW w:w="4253" w:type="dxa"/>
          </w:tcPr>
          <w:p w14:paraId="247F3004" w14:textId="75537C12" w:rsidR="00946896" w:rsidRDefault="00946896" w:rsidP="00946896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170" w:type="dxa"/>
          </w:tcPr>
          <w:p w14:paraId="21D1EA13" w14:textId="77777777" w:rsidR="00946896" w:rsidRDefault="00946896" w:rsidP="0094689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3E61D0B6" w14:textId="0D0DA2FD" w:rsidR="00946896" w:rsidRDefault="00946896" w:rsidP="00946896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4990A5FE" w14:textId="48F6C13B" w:rsidR="00946896" w:rsidRDefault="00946896" w:rsidP="00946896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946896" w14:paraId="69EC0443" w14:textId="77777777" w:rsidTr="005A07AE">
        <w:tc>
          <w:tcPr>
            <w:tcW w:w="4253" w:type="dxa"/>
          </w:tcPr>
          <w:p w14:paraId="308C91C8" w14:textId="429E2362" w:rsidR="00946896" w:rsidRPr="00946896" w:rsidRDefault="00946896" w:rsidP="00946896">
            <w:pPr>
              <w:jc w:val="center"/>
              <w:rPr>
                <w:sz w:val="16"/>
                <w:szCs w:val="16"/>
              </w:rPr>
            </w:pPr>
            <w:r w:rsidRPr="00946896">
              <w:rPr>
                <w:sz w:val="16"/>
                <w:szCs w:val="16"/>
              </w:rPr>
              <w:t>upload():</w:t>
            </w:r>
            <w:proofErr w:type="spellStart"/>
            <w:r w:rsidRPr="00946896">
              <w:rPr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2170" w:type="dxa"/>
          </w:tcPr>
          <w:p w14:paraId="1BC1686B" w14:textId="46E63C33" w:rsidR="00946896" w:rsidRPr="00946896" w:rsidRDefault="00946896" w:rsidP="00946896">
            <w:pPr>
              <w:jc w:val="center"/>
              <w:rPr>
                <w:i/>
                <w:iCs/>
              </w:rPr>
            </w:pPr>
            <w:r w:rsidRPr="00946896">
              <w:rPr>
                <w:i/>
                <w:iCs/>
              </w:rPr>
              <w:t>/upload</w:t>
            </w:r>
          </w:p>
        </w:tc>
        <w:tc>
          <w:tcPr>
            <w:tcW w:w="3210" w:type="dxa"/>
          </w:tcPr>
          <w:p w14:paraId="65CFA4A4" w14:textId="0210C416" w:rsidR="00946896" w:rsidRPr="00946896" w:rsidRDefault="00946896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GET</w:t>
            </w:r>
          </w:p>
        </w:tc>
      </w:tr>
      <w:tr w:rsidR="00946896" w14:paraId="5B2009F8" w14:textId="77777777" w:rsidTr="005A07AE">
        <w:tc>
          <w:tcPr>
            <w:tcW w:w="4253" w:type="dxa"/>
          </w:tcPr>
          <w:p w14:paraId="0E369671" w14:textId="388E06EB" w:rsidR="00946896" w:rsidRPr="00362BFB" w:rsidRDefault="00946896" w:rsidP="00946896">
            <w:pPr>
              <w:jc w:val="center"/>
              <w:rPr>
                <w:sz w:val="16"/>
                <w:szCs w:val="16"/>
                <w:lang w:val="en-GB"/>
              </w:rPr>
            </w:pPr>
            <w:proofErr w:type="spellStart"/>
            <w:r w:rsidRPr="00362BFB">
              <w:rPr>
                <w:sz w:val="16"/>
                <w:szCs w:val="16"/>
                <w:lang w:val="en-GB"/>
              </w:rPr>
              <w:t>uploadClassUT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class_file:MultipartFile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complexity:int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 xml:space="preserve">, 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principal:Principal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UploadClassResponse</w:t>
            </w:r>
            <w:proofErr w:type="spellEnd"/>
          </w:p>
        </w:tc>
        <w:tc>
          <w:tcPr>
            <w:tcW w:w="2170" w:type="dxa"/>
          </w:tcPr>
          <w:p w14:paraId="5F362E29" w14:textId="1DAFD00B" w:rsidR="00946896" w:rsidRPr="00060C61" w:rsidRDefault="00060C61" w:rsidP="00946896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060C61">
              <w:rPr>
                <w:i/>
                <w:iCs/>
                <w:sz w:val="20"/>
                <w:szCs w:val="20"/>
              </w:rPr>
              <w:t>UploadClassResponse</w:t>
            </w:r>
            <w:proofErr w:type="spellEnd"/>
          </w:p>
        </w:tc>
        <w:tc>
          <w:tcPr>
            <w:tcW w:w="3210" w:type="dxa"/>
          </w:tcPr>
          <w:p w14:paraId="3C95D52E" w14:textId="0E37C58C" w:rsidR="00946896" w:rsidRDefault="00060C61" w:rsidP="00946896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POST</w:t>
            </w:r>
          </w:p>
        </w:tc>
      </w:tr>
    </w:tbl>
    <w:p w14:paraId="68798305" w14:textId="77777777" w:rsidR="00946896" w:rsidRDefault="00946896" w:rsidP="00995A2B"/>
    <w:p w14:paraId="4CCA548C" w14:textId="77777777" w:rsidR="00060C61" w:rsidRDefault="00060C61" w:rsidP="00060C61">
      <w:r w:rsidRPr="00BB0107">
        <w:t xml:space="preserve">Se la richiesta ha successo, viene ottenuto il corpo della risposta </w:t>
      </w:r>
      <w:r>
        <w:t xml:space="preserve">dal server </w:t>
      </w:r>
      <w:r w:rsidRPr="00BB0107">
        <w:t xml:space="preserve">come oggetto JSON e quindi viene mostrato un messaggio di avviso con i dati restituiti </w:t>
      </w:r>
      <w:r>
        <w:t xml:space="preserve">nel campo “Notes”. </w:t>
      </w:r>
      <w:r w:rsidRPr="00BB0107">
        <w:t xml:space="preserve">Se si verifica un errore durante la richiesta, viene mostrato un </w:t>
      </w:r>
      <w:proofErr w:type="spellStart"/>
      <w:r>
        <w:t>alert</w:t>
      </w:r>
      <w:proofErr w:type="spellEnd"/>
      <w:r w:rsidRPr="00BB0107">
        <w:t xml:space="preserve"> con il messaggio di errore.</w:t>
      </w:r>
    </w:p>
    <w:p w14:paraId="305DD3E3" w14:textId="77777777" w:rsidR="008D023B" w:rsidRDefault="008D023B" w:rsidP="00995A2B"/>
    <w:p w14:paraId="2B1E22F4" w14:textId="49803522" w:rsidR="00BB0107" w:rsidRDefault="00BB0107" w:rsidP="00995A2B">
      <w:r>
        <w:rPr>
          <w:noProof/>
        </w:rPr>
        <w:drawing>
          <wp:inline distT="0" distB="0" distL="0" distR="0" wp14:anchorId="5683251A" wp14:editId="3AB8A8D0">
            <wp:extent cx="6120130" cy="3302758"/>
            <wp:effectExtent l="0" t="0" r="0" b="0"/>
            <wp:docPr id="407835313" name="Immagine 4" descr="Immagine che contiene testo, schermata, software, Pagina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5313" name="Immagine 4" descr="Immagine che contiene testo, schermata, software, Pagina Web&#10;&#10;Descrizione generata automaticamente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C11D6" w14:textId="501A9833" w:rsidR="00CC68E9" w:rsidRPr="00060C61" w:rsidRDefault="00BB0107" w:rsidP="00060C61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060C61">
        <w:rPr>
          <w:i/>
          <w:iCs/>
          <w:sz w:val="16"/>
          <w:szCs w:val="16"/>
        </w:rPr>
        <w:t xml:space="preserve"> http GET</w:t>
      </w:r>
      <w:r w:rsidRPr="00FE2547">
        <w:rPr>
          <w:i/>
          <w:iCs/>
          <w:sz w:val="16"/>
          <w:szCs w:val="16"/>
        </w:rPr>
        <w:t xml:space="preserve"> 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67AAAA11" w14:textId="77777777" w:rsidR="00CC68E9" w:rsidRDefault="00CC68E9" w:rsidP="00995A2B"/>
    <w:p w14:paraId="1BB5B0D0" w14:textId="21049B3B" w:rsidR="008D023B" w:rsidRDefault="008D023B" w:rsidP="00995A2B">
      <w:r>
        <w:rPr>
          <w:noProof/>
        </w:rPr>
        <w:lastRenderedPageBreak/>
        <w:drawing>
          <wp:inline distT="0" distB="0" distL="0" distR="0" wp14:anchorId="48C3F64F" wp14:editId="3AE0FB8D">
            <wp:extent cx="6120130" cy="3316406"/>
            <wp:effectExtent l="0" t="0" r="0" b="0"/>
            <wp:docPr id="1642134859" name="Immagine 9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34859" name="Immagine 9" descr="Immagine che contiene testo, schermata, software, schermo&#10;&#10;Descrizione generata automaticamente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003"/>
                    <a:stretch/>
                  </pic:blipFill>
                  <pic:spPr bwMode="auto">
                    <a:xfrm>
                      <a:off x="0" y="0"/>
                      <a:ext cx="6120130" cy="331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93AF" w14:textId="77777777" w:rsidR="007B36CC" w:rsidRPr="00FE2547" w:rsidRDefault="007B36CC" w:rsidP="007B36CC">
      <w:pPr>
        <w:jc w:val="center"/>
        <w:rPr>
          <w:i/>
          <w:iCs/>
          <w:sz w:val="16"/>
          <w:szCs w:val="16"/>
        </w:rPr>
      </w:pPr>
      <w:r w:rsidRPr="00FE2547">
        <w:rPr>
          <w:i/>
          <w:iCs/>
          <w:sz w:val="16"/>
          <w:szCs w:val="16"/>
        </w:rPr>
        <w:t>Front-end</w:t>
      </w:r>
    </w:p>
    <w:p w14:paraId="334838CF" w14:textId="77777777" w:rsidR="00BB0107" w:rsidRDefault="00BB0107" w:rsidP="00995A2B"/>
    <w:p w14:paraId="435255C4" w14:textId="77777777" w:rsidR="007B36CC" w:rsidRDefault="007B36CC" w:rsidP="00995A2B"/>
    <w:p w14:paraId="32D14532" w14:textId="3923A227" w:rsidR="008D023B" w:rsidRPr="00995A2B" w:rsidRDefault="008D023B" w:rsidP="00995A2B">
      <w:r>
        <w:rPr>
          <w:noProof/>
        </w:rPr>
        <w:drawing>
          <wp:inline distT="0" distB="0" distL="0" distR="0" wp14:anchorId="48D599F2" wp14:editId="3011E24E">
            <wp:extent cx="6073140" cy="2449830"/>
            <wp:effectExtent l="0" t="0" r="3810" b="7620"/>
            <wp:docPr id="1637516372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9F44" w14:textId="55C91A2B" w:rsidR="00533B26" w:rsidRDefault="008A764C" w:rsidP="00060C61">
      <w:pPr>
        <w:jc w:val="center"/>
        <w:rPr>
          <w:i/>
          <w:iCs/>
          <w:sz w:val="16"/>
          <w:szCs w:val="16"/>
        </w:rPr>
      </w:pPr>
      <w:proofErr w:type="spellStart"/>
      <w:r>
        <w:rPr>
          <w:i/>
          <w:iCs/>
          <w:sz w:val="16"/>
          <w:szCs w:val="16"/>
        </w:rPr>
        <w:t>Alert</w:t>
      </w:r>
      <w:proofErr w:type="spellEnd"/>
      <w:r>
        <w:rPr>
          <w:i/>
          <w:iCs/>
          <w:sz w:val="16"/>
          <w:szCs w:val="16"/>
        </w:rPr>
        <w:t xml:space="preserve"> </w:t>
      </w:r>
      <w:r w:rsidR="003D0E33">
        <w:rPr>
          <w:i/>
          <w:iCs/>
          <w:sz w:val="16"/>
          <w:szCs w:val="16"/>
        </w:rPr>
        <w:t xml:space="preserve">che indica il corretto caricamento della </w:t>
      </w:r>
      <w:proofErr w:type="spellStart"/>
      <w:r w:rsidR="003D0E33">
        <w:rPr>
          <w:i/>
          <w:iCs/>
          <w:sz w:val="16"/>
          <w:szCs w:val="16"/>
        </w:rPr>
        <w:t>classeUT</w:t>
      </w:r>
      <w:proofErr w:type="spellEnd"/>
    </w:p>
    <w:p w14:paraId="091D753D" w14:textId="77777777" w:rsid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6B5A05D1" w14:textId="77777777" w:rsidR="00060C61" w:rsidRPr="00060C61" w:rsidRDefault="00060C61" w:rsidP="00060C61">
      <w:pPr>
        <w:jc w:val="center"/>
        <w:rPr>
          <w:i/>
          <w:iCs/>
          <w:sz w:val="16"/>
          <w:szCs w:val="16"/>
        </w:rPr>
      </w:pPr>
    </w:p>
    <w:p w14:paraId="11A53F5B" w14:textId="3AF3E932" w:rsidR="00533B26" w:rsidRDefault="00533B26" w:rsidP="00CC68E9">
      <w:pPr>
        <w:jc w:val="both"/>
      </w:pPr>
      <w:r>
        <w:rPr>
          <w:noProof/>
        </w:rPr>
        <w:lastRenderedPageBreak/>
        <w:drawing>
          <wp:inline distT="0" distB="0" distL="0" distR="0" wp14:anchorId="3A45FEF4" wp14:editId="03D8CD7E">
            <wp:extent cx="6120130" cy="3302758"/>
            <wp:effectExtent l="0" t="0" r="0" b="0"/>
            <wp:docPr id="1943451559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51559" name="Immagine 1" descr="Immagine che contiene testo, schermata, software, numero&#10;&#10;Descrizione generata automaticamente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24"/>
                    <a:stretch/>
                  </pic:blipFill>
                  <pic:spPr bwMode="auto">
                    <a:xfrm>
                      <a:off x="0" y="0"/>
                      <a:ext cx="6120130" cy="3302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C8484" w14:textId="277B12B6" w:rsidR="00511222" w:rsidRDefault="00511222" w:rsidP="00C97846">
      <w:pPr>
        <w:jc w:val="center"/>
        <w:rPr>
          <w:i/>
          <w:iCs/>
          <w:sz w:val="16"/>
          <w:szCs w:val="16"/>
        </w:rPr>
      </w:pPr>
      <w:r>
        <w:tab/>
      </w: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Pr="00FE2547">
        <w:rPr>
          <w:i/>
          <w:iCs/>
          <w:sz w:val="16"/>
          <w:szCs w:val="16"/>
        </w:rPr>
        <w:t xml:space="preserve"> </w:t>
      </w:r>
      <w:r w:rsidR="00060C61">
        <w:rPr>
          <w:i/>
          <w:iCs/>
          <w:sz w:val="16"/>
          <w:szCs w:val="16"/>
        </w:rPr>
        <w:t xml:space="preserve"> http POST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33DD351F" w14:textId="77777777" w:rsidR="00C97846" w:rsidRPr="00C97846" w:rsidRDefault="00C97846" w:rsidP="00C97846">
      <w:pPr>
        <w:jc w:val="center"/>
        <w:rPr>
          <w:i/>
          <w:iCs/>
          <w:sz w:val="16"/>
          <w:szCs w:val="16"/>
        </w:rPr>
      </w:pPr>
    </w:p>
    <w:p w14:paraId="04C28992" w14:textId="36CDFF14" w:rsidR="00B6056E" w:rsidRDefault="00E0033F" w:rsidP="0058300A">
      <w:pPr>
        <w:pStyle w:val="Titolo2"/>
      </w:pPr>
      <w:bookmarkStart w:id="42" w:name="_Toc139817307"/>
      <w:r w:rsidRPr="00E0033F">
        <w:t>Visualizzazione della lista delle Classi disponibili</w:t>
      </w:r>
      <w:bookmarkEnd w:id="42"/>
    </w:p>
    <w:p w14:paraId="10C90EC6" w14:textId="77777777" w:rsidR="00830958" w:rsidRDefault="00830958" w:rsidP="0083095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97"/>
        <w:gridCol w:w="3021"/>
        <w:gridCol w:w="3210"/>
      </w:tblGrid>
      <w:tr w:rsidR="00060C61" w14:paraId="2B351D10" w14:textId="77777777" w:rsidTr="004F4EA0">
        <w:tc>
          <w:tcPr>
            <w:tcW w:w="3397" w:type="dxa"/>
          </w:tcPr>
          <w:p w14:paraId="6951FA04" w14:textId="5232A3CA" w:rsidR="00060C61" w:rsidRDefault="00060C61" w:rsidP="00060C61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3021" w:type="dxa"/>
          </w:tcPr>
          <w:p w14:paraId="460B7045" w14:textId="77777777" w:rsidR="00060C61" w:rsidRDefault="00060C61" w:rsidP="00060C6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08F14885" w14:textId="3FDEEDF1" w:rsidR="00060C61" w:rsidRDefault="00060C61" w:rsidP="00060C61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3210" w:type="dxa"/>
          </w:tcPr>
          <w:p w14:paraId="2B77BA5C" w14:textId="665B1F73" w:rsidR="00060C61" w:rsidRDefault="00060C61" w:rsidP="00060C61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060C61" w14:paraId="0423034A" w14:textId="77777777" w:rsidTr="004F4EA0">
        <w:tc>
          <w:tcPr>
            <w:tcW w:w="3397" w:type="dxa"/>
          </w:tcPr>
          <w:p w14:paraId="2FA8A6C9" w14:textId="26E7CA6C" w:rsidR="00060C61" w:rsidRDefault="00060C61" w:rsidP="00060C61">
            <w:pPr>
              <w:jc w:val="center"/>
            </w:pPr>
            <w:proofErr w:type="spellStart"/>
            <w:r>
              <w:t>viewAll</w:t>
            </w:r>
            <w:proofErr w:type="spellEnd"/>
            <w:r>
              <w:t>():</w:t>
            </w:r>
            <w:proofErr w:type="spellStart"/>
            <w:r>
              <w:t>ClassUT_DTO</w:t>
            </w:r>
            <w:proofErr w:type="spellEnd"/>
            <w:r w:rsidR="004F4EA0">
              <w:t>[]</w:t>
            </w:r>
          </w:p>
        </w:tc>
        <w:tc>
          <w:tcPr>
            <w:tcW w:w="3021" w:type="dxa"/>
          </w:tcPr>
          <w:p w14:paraId="74133ACB" w14:textId="7B37ACCD" w:rsidR="00060C61" w:rsidRDefault="004F4EA0" w:rsidP="004F4EA0">
            <w:pPr>
              <w:jc w:val="center"/>
            </w:pPr>
            <w:proofErr w:type="spellStart"/>
            <w:r>
              <w:t>ClassUT_DTO</w:t>
            </w:r>
            <w:proofErr w:type="spellEnd"/>
            <w:r>
              <w:t>[]</w:t>
            </w:r>
          </w:p>
        </w:tc>
        <w:tc>
          <w:tcPr>
            <w:tcW w:w="3210" w:type="dxa"/>
          </w:tcPr>
          <w:p w14:paraId="20C36C6B" w14:textId="7AF7EE27" w:rsidR="00060C61" w:rsidRPr="00060C61" w:rsidRDefault="00060C61" w:rsidP="00060C61">
            <w:pPr>
              <w:jc w:val="center"/>
              <w:rPr>
                <w:i/>
                <w:iCs/>
              </w:rPr>
            </w:pPr>
            <w:r w:rsidRPr="00060C61">
              <w:rPr>
                <w:i/>
                <w:iCs/>
              </w:rPr>
              <w:t>GET</w:t>
            </w:r>
          </w:p>
        </w:tc>
      </w:tr>
    </w:tbl>
    <w:p w14:paraId="543FA3D2" w14:textId="77777777" w:rsidR="00060C61" w:rsidRDefault="00060C61" w:rsidP="00830958"/>
    <w:p w14:paraId="035ACA27" w14:textId="21FE40F0" w:rsidR="00533B26" w:rsidRDefault="00533B26" w:rsidP="00951CE3">
      <w:pPr>
        <w:jc w:val="center"/>
      </w:pPr>
      <w:r>
        <w:rPr>
          <w:noProof/>
        </w:rPr>
        <w:drawing>
          <wp:inline distT="0" distB="0" distL="0" distR="0" wp14:anchorId="320DF5FB" wp14:editId="0841731A">
            <wp:extent cx="5801096" cy="3111186"/>
            <wp:effectExtent l="0" t="0" r="0" b="0"/>
            <wp:docPr id="724320109" name="Immagine 2" descr="Immagine che contiene testo, software, Icona del computer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0109" name="Immagine 2" descr="Immagine che contiene testo, software, Icona del computer, numero&#10;&#10;Descrizione generata automaticamente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05"/>
                    <a:stretch/>
                  </pic:blipFill>
                  <pic:spPr bwMode="auto">
                    <a:xfrm>
                      <a:off x="0" y="0"/>
                      <a:ext cx="5809409" cy="3115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7EB92" w14:textId="26990B2D" w:rsidR="00060C61" w:rsidRPr="00C97846" w:rsidRDefault="00511222" w:rsidP="00C97846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 w:rsidR="00AA728D"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22A20B" w14:textId="0DB79D57" w:rsidR="00830958" w:rsidRPr="00830958" w:rsidRDefault="00E0033F" w:rsidP="0058300A">
      <w:pPr>
        <w:pStyle w:val="Titolo2"/>
      </w:pPr>
      <w:bookmarkStart w:id="43" w:name="_Toc139817308"/>
      <w:r w:rsidRPr="00E0033F">
        <w:lastRenderedPageBreak/>
        <w:t>Download del file di una Class Under Test</w:t>
      </w:r>
      <w:bookmarkEnd w:id="43"/>
    </w:p>
    <w:p w14:paraId="1CC66D97" w14:textId="77777777" w:rsidR="00B6056E" w:rsidRDefault="00B6056E" w:rsidP="00B6056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31"/>
        <w:gridCol w:w="2410"/>
        <w:gridCol w:w="2687"/>
      </w:tblGrid>
      <w:tr w:rsidR="00627CBE" w14:paraId="7BB4AC6D" w14:textId="77777777" w:rsidTr="00627CBE">
        <w:tc>
          <w:tcPr>
            <w:tcW w:w="4531" w:type="dxa"/>
          </w:tcPr>
          <w:p w14:paraId="693840D4" w14:textId="765BD0A9" w:rsidR="00627CBE" w:rsidRDefault="00627CBE" w:rsidP="00627CBE">
            <w:pPr>
              <w:jc w:val="center"/>
            </w:pPr>
            <w:r>
              <w:rPr>
                <w:b/>
                <w:bCs/>
              </w:rPr>
              <w:t>REST API</w:t>
            </w:r>
          </w:p>
        </w:tc>
        <w:tc>
          <w:tcPr>
            <w:tcW w:w="2410" w:type="dxa"/>
          </w:tcPr>
          <w:p w14:paraId="5900047E" w14:textId="77777777" w:rsidR="00627CBE" w:rsidRDefault="00627CBE" w:rsidP="00627CB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VALORE</w:t>
            </w:r>
          </w:p>
          <w:p w14:paraId="2E1BF87B" w14:textId="70B94484" w:rsidR="00627CBE" w:rsidRDefault="00627CBE" w:rsidP="00627CBE">
            <w:pPr>
              <w:jc w:val="center"/>
            </w:pPr>
            <w:r>
              <w:rPr>
                <w:b/>
                <w:bCs/>
              </w:rPr>
              <w:t>RITORNATO</w:t>
            </w:r>
          </w:p>
        </w:tc>
        <w:tc>
          <w:tcPr>
            <w:tcW w:w="2687" w:type="dxa"/>
          </w:tcPr>
          <w:p w14:paraId="02185D01" w14:textId="0E8667A1" w:rsidR="00627CBE" w:rsidRDefault="00627CBE" w:rsidP="00627CBE">
            <w:pPr>
              <w:jc w:val="center"/>
            </w:pPr>
            <w:r>
              <w:rPr>
                <w:b/>
                <w:bCs/>
              </w:rPr>
              <w:t>TIPO CHIAMATA</w:t>
            </w:r>
          </w:p>
        </w:tc>
      </w:tr>
      <w:tr w:rsidR="00627CBE" w14:paraId="37D4D6C8" w14:textId="77777777" w:rsidTr="00627CBE">
        <w:tc>
          <w:tcPr>
            <w:tcW w:w="4531" w:type="dxa"/>
          </w:tcPr>
          <w:p w14:paraId="5D47D339" w14:textId="1757339F" w:rsidR="00627CBE" w:rsidRPr="00362BFB" w:rsidRDefault="00627CBE" w:rsidP="00627CBE">
            <w:pPr>
              <w:rPr>
                <w:sz w:val="16"/>
                <w:szCs w:val="16"/>
                <w:lang w:val="en-GB"/>
              </w:rPr>
            </w:pPr>
            <w:proofErr w:type="spellStart"/>
            <w:r w:rsidRPr="00362BFB">
              <w:rPr>
                <w:sz w:val="16"/>
                <w:szCs w:val="16"/>
                <w:lang w:val="en-GB"/>
              </w:rPr>
              <w:t>downloadClassUT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(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fileName:string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):</w:t>
            </w:r>
            <w:proofErr w:type="spellStart"/>
            <w:r w:rsidRPr="00362BFB">
              <w:rPr>
                <w:sz w:val="16"/>
                <w:szCs w:val="16"/>
                <w:lang w:val="en-GB"/>
              </w:rPr>
              <w:t>ResponseEntity</w:t>
            </w:r>
            <w:proofErr w:type="spellEnd"/>
            <w:r w:rsidRPr="00362BFB">
              <w:rPr>
                <w:sz w:val="16"/>
                <w:szCs w:val="16"/>
                <w:lang w:val="en-GB"/>
              </w:rPr>
              <w:t>&lt;Resource&gt;</w:t>
            </w:r>
          </w:p>
        </w:tc>
        <w:tc>
          <w:tcPr>
            <w:tcW w:w="2410" w:type="dxa"/>
          </w:tcPr>
          <w:p w14:paraId="277F2BC4" w14:textId="1F8D5305" w:rsidR="00627CBE" w:rsidRPr="004F4EA0" w:rsidRDefault="004F4EA0" w:rsidP="004F4EA0">
            <w:pPr>
              <w:jc w:val="center"/>
              <w:rPr>
                <w:sz w:val="18"/>
                <w:szCs w:val="18"/>
              </w:rPr>
            </w:pPr>
            <w:proofErr w:type="spellStart"/>
            <w:r w:rsidRPr="004F4EA0">
              <w:rPr>
                <w:sz w:val="18"/>
                <w:szCs w:val="18"/>
              </w:rPr>
              <w:t>ResponseEntity</w:t>
            </w:r>
            <w:proofErr w:type="spellEnd"/>
            <w:r w:rsidRPr="004F4EA0">
              <w:rPr>
                <w:sz w:val="18"/>
                <w:szCs w:val="18"/>
              </w:rPr>
              <w:t>&lt;Resource&gt;</w:t>
            </w:r>
          </w:p>
        </w:tc>
        <w:tc>
          <w:tcPr>
            <w:tcW w:w="2687" w:type="dxa"/>
          </w:tcPr>
          <w:p w14:paraId="54BED3EC" w14:textId="5290420F" w:rsidR="00627CBE" w:rsidRPr="00627CBE" w:rsidRDefault="00627CBE" w:rsidP="00627CBE">
            <w:pPr>
              <w:jc w:val="center"/>
              <w:rPr>
                <w:i/>
                <w:iCs/>
              </w:rPr>
            </w:pPr>
            <w:r w:rsidRPr="00627CBE">
              <w:rPr>
                <w:i/>
                <w:iCs/>
              </w:rPr>
              <w:t>GET</w:t>
            </w:r>
          </w:p>
        </w:tc>
      </w:tr>
    </w:tbl>
    <w:p w14:paraId="2C6FDA8E" w14:textId="77777777" w:rsidR="00627CBE" w:rsidRDefault="00627CBE" w:rsidP="00B6056E"/>
    <w:p w14:paraId="2BAD3B91" w14:textId="01379926" w:rsidR="00951CE3" w:rsidRDefault="00951CE3" w:rsidP="00951CE3">
      <w:pPr>
        <w:jc w:val="center"/>
      </w:pPr>
      <w:r>
        <w:rPr>
          <w:noProof/>
        </w:rPr>
        <w:drawing>
          <wp:inline distT="0" distB="0" distL="0" distR="0" wp14:anchorId="248DC730" wp14:editId="3ECE6C46">
            <wp:extent cx="5719540" cy="3051958"/>
            <wp:effectExtent l="0" t="0" r="0" b="0"/>
            <wp:docPr id="1835772488" name="Immagine 3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72488" name="Immagine 3" descr="Immagine che contiene testo, schermata, software, numero&#10;&#10;Descrizione generata automaticamente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95"/>
                    <a:stretch/>
                  </pic:blipFill>
                  <pic:spPr bwMode="auto">
                    <a:xfrm>
                      <a:off x="0" y="0"/>
                      <a:ext cx="5728744" cy="3056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C7ACC" w14:textId="1EF43270" w:rsidR="00951CE3" w:rsidRDefault="00951CE3" w:rsidP="00951CE3">
      <w:pPr>
        <w:jc w:val="center"/>
        <w:rPr>
          <w:i/>
          <w:iCs/>
          <w:sz w:val="16"/>
          <w:szCs w:val="16"/>
        </w:rPr>
      </w:pPr>
      <w:proofErr w:type="spellStart"/>
      <w:r w:rsidRPr="00FE2547">
        <w:rPr>
          <w:i/>
          <w:iCs/>
          <w:sz w:val="16"/>
          <w:szCs w:val="16"/>
        </w:rPr>
        <w:t>Screenshot</w:t>
      </w:r>
      <w:proofErr w:type="spellEnd"/>
      <w:r>
        <w:rPr>
          <w:i/>
          <w:iCs/>
          <w:sz w:val="16"/>
          <w:szCs w:val="16"/>
        </w:rPr>
        <w:t xml:space="preserve"> </w:t>
      </w:r>
      <w:r w:rsidRPr="00FE2547">
        <w:rPr>
          <w:i/>
          <w:iCs/>
          <w:sz w:val="16"/>
          <w:szCs w:val="16"/>
        </w:rPr>
        <w:t xml:space="preserve">con </w:t>
      </w:r>
      <w:proofErr w:type="spellStart"/>
      <w:r w:rsidRPr="00FE2547">
        <w:rPr>
          <w:i/>
          <w:iCs/>
          <w:sz w:val="16"/>
          <w:szCs w:val="16"/>
        </w:rPr>
        <w:t>Postman</w:t>
      </w:r>
      <w:proofErr w:type="spellEnd"/>
    </w:p>
    <w:p w14:paraId="56EBC210" w14:textId="77777777" w:rsidR="00C97846" w:rsidRDefault="00C97846" w:rsidP="00515485">
      <w:pPr>
        <w:rPr>
          <w:i/>
          <w:iCs/>
          <w:sz w:val="16"/>
          <w:szCs w:val="16"/>
        </w:rPr>
      </w:pPr>
    </w:p>
    <w:p w14:paraId="28B88474" w14:textId="5DFB07AE" w:rsidR="00C97846" w:rsidRDefault="00C97846" w:rsidP="00C97846">
      <w:pPr>
        <w:pStyle w:val="Titolo2"/>
      </w:pPr>
      <w:bookmarkStart w:id="44" w:name="_Toc139817309"/>
      <w:r>
        <w:t>Test</w:t>
      </w:r>
      <w:bookmarkEnd w:id="44"/>
    </w:p>
    <w:p w14:paraId="50987638" w14:textId="77777777" w:rsidR="00C97846" w:rsidRPr="00C97846" w:rsidRDefault="00C97846" w:rsidP="00C97846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181"/>
        <w:gridCol w:w="1200"/>
        <w:gridCol w:w="1185"/>
        <w:gridCol w:w="1408"/>
        <w:gridCol w:w="1018"/>
        <w:gridCol w:w="1187"/>
        <w:gridCol w:w="1191"/>
        <w:gridCol w:w="1258"/>
      </w:tblGrid>
      <w:tr w:rsidR="0098487E" w14:paraId="0E583664" w14:textId="77777777" w:rsidTr="0098487E">
        <w:trPr>
          <w:trHeight w:val="945"/>
        </w:trPr>
        <w:tc>
          <w:tcPr>
            <w:tcW w:w="1181" w:type="dxa"/>
          </w:tcPr>
          <w:p w14:paraId="06B55FF3" w14:textId="62D694AA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Test Case ID</w:t>
            </w:r>
          </w:p>
        </w:tc>
        <w:tc>
          <w:tcPr>
            <w:tcW w:w="1200" w:type="dxa"/>
          </w:tcPr>
          <w:p w14:paraId="772EAA6A" w14:textId="3A016B2B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Descrizione</w:t>
            </w:r>
          </w:p>
        </w:tc>
        <w:tc>
          <w:tcPr>
            <w:tcW w:w="1185" w:type="dxa"/>
          </w:tcPr>
          <w:p w14:paraId="544CAD1A" w14:textId="4230C3B9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Precondizioni</w:t>
            </w:r>
          </w:p>
        </w:tc>
        <w:tc>
          <w:tcPr>
            <w:tcW w:w="1408" w:type="dxa"/>
          </w:tcPr>
          <w:p w14:paraId="1C999D62" w14:textId="558F1EB1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Input</w:t>
            </w:r>
          </w:p>
        </w:tc>
        <w:tc>
          <w:tcPr>
            <w:tcW w:w="1018" w:type="dxa"/>
          </w:tcPr>
          <w:p w14:paraId="46EE6DAF" w14:textId="77777777" w:rsidR="0098487E" w:rsidRDefault="0098487E" w:rsidP="00515485">
            <w:pPr>
              <w:jc w:val="center"/>
            </w:pPr>
            <w:r>
              <w:t xml:space="preserve">Output </w:t>
            </w:r>
          </w:p>
          <w:p w14:paraId="3C5493C1" w14:textId="71FE1C23" w:rsidR="0098487E" w:rsidRDefault="0098487E" w:rsidP="00515485">
            <w:pPr>
              <w:jc w:val="center"/>
            </w:pPr>
            <w:r>
              <w:t>Attesi</w:t>
            </w:r>
          </w:p>
        </w:tc>
        <w:tc>
          <w:tcPr>
            <w:tcW w:w="1187" w:type="dxa"/>
          </w:tcPr>
          <w:p w14:paraId="4C377166" w14:textId="7D262B35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Output Ottenuti</w:t>
            </w:r>
          </w:p>
        </w:tc>
        <w:tc>
          <w:tcPr>
            <w:tcW w:w="1191" w:type="dxa"/>
          </w:tcPr>
          <w:p w14:paraId="060623C2" w14:textId="4307D7D2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proofErr w:type="spellStart"/>
            <w:r>
              <w:t>Postcondizioni</w:t>
            </w:r>
            <w:proofErr w:type="spellEnd"/>
            <w:r>
              <w:t xml:space="preserve"> Ottenute</w:t>
            </w:r>
          </w:p>
        </w:tc>
        <w:tc>
          <w:tcPr>
            <w:tcW w:w="1258" w:type="dxa"/>
          </w:tcPr>
          <w:p w14:paraId="34968AD1" w14:textId="2F02943C" w:rsidR="0098487E" w:rsidRDefault="0098487E" w:rsidP="00515485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t>Esito (FAIL, PASS)</w:t>
            </w:r>
          </w:p>
        </w:tc>
      </w:tr>
      <w:tr w:rsidR="0098487E" w14:paraId="091CFBC5" w14:textId="77777777" w:rsidTr="0098487E">
        <w:tc>
          <w:tcPr>
            <w:tcW w:w="1181" w:type="dxa"/>
          </w:tcPr>
          <w:p w14:paraId="47B51DBC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36CA7FC4" w14:textId="77777777" w:rsidR="007C69DC" w:rsidRDefault="007C69DC" w:rsidP="00515485">
            <w:pPr>
              <w:jc w:val="center"/>
              <w:rPr>
                <w:sz w:val="16"/>
                <w:szCs w:val="16"/>
              </w:rPr>
            </w:pPr>
          </w:p>
          <w:p w14:paraId="692B5239" w14:textId="0A42913D" w:rsidR="0098487E" w:rsidRPr="00515485" w:rsidRDefault="0098487E" w:rsidP="00515485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1R</w:t>
            </w:r>
          </w:p>
        </w:tc>
        <w:tc>
          <w:tcPr>
            <w:tcW w:w="1200" w:type="dxa"/>
          </w:tcPr>
          <w:p w14:paraId="3DFE41E1" w14:textId="74C7EF3E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5E32212A" w14:textId="54338F19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09F6494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26ABA811" w14:textId="77777777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0F9D1C05" w14:textId="7F9ED5B7" w:rsidR="0098487E" w:rsidRDefault="00000000" w:rsidP="00515485">
            <w:pPr>
              <w:rPr>
                <w:i/>
                <w:iCs/>
                <w:sz w:val="16"/>
                <w:szCs w:val="16"/>
              </w:rPr>
            </w:pPr>
            <w:hyperlink r:id="rId46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442F2C96" w14:textId="292C25E8" w:rsidR="0098487E" w:rsidRDefault="0098487E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27486CCC" w14:textId="780A2284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87" w:type="dxa"/>
          </w:tcPr>
          <w:p w14:paraId="60CE58A6" w14:textId="13B52490" w:rsidR="0098487E" w:rsidRPr="00362BFB" w:rsidRDefault="0098487E" w:rsidP="00515485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672BB032" w14:textId="47241E49" w:rsidR="0098487E" w:rsidRDefault="000649CD" w:rsidP="00515485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>mministratore</w:t>
            </w:r>
            <w:r w:rsidR="00C97846">
              <w:rPr>
                <w:i/>
                <w:iCs/>
                <w:sz w:val="16"/>
                <w:szCs w:val="16"/>
              </w:rPr>
              <w:t xml:space="preserve"> si è</w:t>
            </w:r>
            <w:r w:rsidR="0098487E">
              <w:rPr>
                <w:i/>
                <w:iCs/>
                <w:sz w:val="16"/>
                <w:szCs w:val="16"/>
              </w:rPr>
              <w:t xml:space="preserve"> 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256114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324140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2134A7B" w14:textId="3AE0F502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98487E" w14:paraId="656970DA" w14:textId="77777777" w:rsidTr="0098487E">
        <w:tc>
          <w:tcPr>
            <w:tcW w:w="1181" w:type="dxa"/>
          </w:tcPr>
          <w:p w14:paraId="037F24F7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56117DC9" w14:textId="77777777" w:rsidR="007C69DC" w:rsidRDefault="007C69DC" w:rsidP="00233F9E">
            <w:pPr>
              <w:jc w:val="center"/>
              <w:rPr>
                <w:sz w:val="16"/>
                <w:szCs w:val="16"/>
              </w:rPr>
            </w:pPr>
          </w:p>
          <w:p w14:paraId="37F3790D" w14:textId="3FB9CD9B" w:rsidR="0098487E" w:rsidRPr="00515485" w:rsidRDefault="0098487E" w:rsidP="00233F9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2R</w:t>
            </w:r>
          </w:p>
        </w:tc>
        <w:tc>
          <w:tcPr>
            <w:tcW w:w="1200" w:type="dxa"/>
          </w:tcPr>
          <w:p w14:paraId="1277C250" w14:textId="7A5A683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campo e-mail non valido, assenza della @.</w:t>
            </w:r>
          </w:p>
        </w:tc>
        <w:tc>
          <w:tcPr>
            <w:tcW w:w="1185" w:type="dxa"/>
          </w:tcPr>
          <w:p w14:paraId="176641B2" w14:textId="3BAE2849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deve essere presente nella base dati.</w:t>
            </w:r>
          </w:p>
        </w:tc>
        <w:tc>
          <w:tcPr>
            <w:tcW w:w="1408" w:type="dxa"/>
          </w:tcPr>
          <w:p w14:paraId="65DAF1DE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Mario</w:t>
            </w:r>
          </w:p>
          <w:p w14:paraId="708AF893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Bianchi</w:t>
            </w:r>
          </w:p>
          <w:p w14:paraId="4F144D3A" w14:textId="77777777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esempiogmail.com</w:t>
            </w:r>
          </w:p>
          <w:p w14:paraId="48F2F9D8" w14:textId="17E3DD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4F8EA5A8" w14:textId="33E797E8" w:rsidR="0098487E" w:rsidRDefault="0098487E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“Aggiungi un simbolo @ nell’indirizzo e-mail”</w:t>
            </w:r>
          </w:p>
        </w:tc>
        <w:tc>
          <w:tcPr>
            <w:tcW w:w="1187" w:type="dxa"/>
          </w:tcPr>
          <w:p w14:paraId="2C67A571" w14:textId="7C94452B" w:rsidR="0098487E" w:rsidRPr="00362BFB" w:rsidRDefault="0098487E" w:rsidP="00233F9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“You have successfully registered our app!”</w:t>
            </w:r>
          </w:p>
        </w:tc>
        <w:tc>
          <w:tcPr>
            <w:tcW w:w="1191" w:type="dxa"/>
          </w:tcPr>
          <w:p w14:paraId="1F42AEF4" w14:textId="66BE410C" w:rsidR="0098487E" w:rsidRDefault="000649CD" w:rsidP="00233F9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4E452D8E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1EF6DE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5C3E8461" w14:textId="4EF18105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FAIL</w:t>
            </w:r>
          </w:p>
        </w:tc>
      </w:tr>
      <w:tr w:rsidR="0098487E" w14:paraId="56EABA0E" w14:textId="77777777" w:rsidTr="0098487E">
        <w:tc>
          <w:tcPr>
            <w:tcW w:w="1181" w:type="dxa"/>
          </w:tcPr>
          <w:p w14:paraId="1DC8A220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D665E13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6358D15E" w14:textId="77777777" w:rsidR="007C69DC" w:rsidRDefault="007C69DC" w:rsidP="0098487E">
            <w:pPr>
              <w:jc w:val="center"/>
              <w:rPr>
                <w:sz w:val="16"/>
                <w:szCs w:val="16"/>
              </w:rPr>
            </w:pPr>
          </w:p>
          <w:p w14:paraId="3413FE08" w14:textId="0B33F55E" w:rsidR="0098487E" w:rsidRDefault="0098487E" w:rsidP="0098487E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3R</w:t>
            </w:r>
          </w:p>
        </w:tc>
        <w:tc>
          <w:tcPr>
            <w:tcW w:w="1200" w:type="dxa"/>
          </w:tcPr>
          <w:p w14:paraId="7E05499A" w14:textId="79277903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già registrato, effettua una registrazione con le stesse credenziali.</w:t>
            </w:r>
          </w:p>
        </w:tc>
        <w:tc>
          <w:tcPr>
            <w:tcW w:w="1185" w:type="dxa"/>
          </w:tcPr>
          <w:p w14:paraId="2BE58AD6" w14:textId="5F3F00A2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è già presente nella base di dati.</w:t>
            </w:r>
          </w:p>
        </w:tc>
        <w:tc>
          <w:tcPr>
            <w:tcW w:w="1408" w:type="dxa"/>
          </w:tcPr>
          <w:p w14:paraId="55FE6F0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Francesco</w:t>
            </w:r>
          </w:p>
          <w:p w14:paraId="1CF6C2BA" w14:textId="77777777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Rossi</w:t>
            </w:r>
          </w:p>
          <w:p w14:paraId="41992938" w14:textId="77777777" w:rsidR="0098487E" w:rsidRDefault="00000000" w:rsidP="0098487E">
            <w:pPr>
              <w:rPr>
                <w:i/>
                <w:iCs/>
                <w:sz w:val="16"/>
                <w:szCs w:val="16"/>
              </w:rPr>
            </w:pPr>
            <w:hyperlink r:id="rId47" w:history="1">
              <w:r w:rsidR="0098487E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200C112E" w14:textId="2BCF2668" w:rsidR="0098487E" w:rsidRDefault="0098487E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7E347D5F" w14:textId="0F18711F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87" w:type="dxa"/>
          </w:tcPr>
          <w:p w14:paraId="09FBD899" w14:textId="2E75F493" w:rsidR="0098487E" w:rsidRPr="00362BFB" w:rsidRDefault="0098487E" w:rsidP="0098487E">
            <w:pPr>
              <w:rPr>
                <w:i/>
                <w:iCs/>
                <w:sz w:val="16"/>
                <w:szCs w:val="16"/>
                <w:lang w:val="en-GB"/>
              </w:rPr>
            </w:pPr>
            <w:r w:rsidRPr="00362BFB">
              <w:rPr>
                <w:i/>
                <w:iCs/>
                <w:sz w:val="16"/>
                <w:szCs w:val="16"/>
                <w:lang w:val="en-GB"/>
              </w:rPr>
              <w:t>“There is already an account registered with the same email”</w:t>
            </w:r>
          </w:p>
        </w:tc>
        <w:tc>
          <w:tcPr>
            <w:tcW w:w="1191" w:type="dxa"/>
          </w:tcPr>
          <w:p w14:paraId="1DB1129E" w14:textId="11E01B8F" w:rsidR="0098487E" w:rsidRDefault="000649CD" w:rsidP="0098487E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</w:t>
            </w:r>
            <w:r w:rsidR="0098487E">
              <w:rPr>
                <w:i/>
                <w:iCs/>
                <w:sz w:val="16"/>
                <w:szCs w:val="16"/>
              </w:rPr>
              <w:t xml:space="preserve">mministratore non </w:t>
            </w:r>
            <w:r w:rsidR="00C97846">
              <w:rPr>
                <w:i/>
                <w:iCs/>
                <w:sz w:val="16"/>
                <w:szCs w:val="16"/>
              </w:rPr>
              <w:t xml:space="preserve">si è </w:t>
            </w:r>
            <w:r w:rsidR="0098487E">
              <w:rPr>
                <w:i/>
                <w:iCs/>
                <w:sz w:val="16"/>
                <w:szCs w:val="16"/>
              </w:rPr>
              <w:t>registrato</w:t>
            </w:r>
            <w:r w:rsidR="00DA62B1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9C5993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F0F57AF" w14:textId="77777777" w:rsidR="007C69DC" w:rsidRDefault="007C69DC" w:rsidP="00436742">
            <w:pPr>
              <w:rPr>
                <w:i/>
                <w:iCs/>
                <w:sz w:val="16"/>
                <w:szCs w:val="16"/>
              </w:rPr>
            </w:pPr>
          </w:p>
          <w:p w14:paraId="516A4C94" w14:textId="77777777" w:rsidR="007C69DC" w:rsidRDefault="007C69DC" w:rsidP="007C69DC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2D23F13F" w14:textId="5AA39A7B" w:rsidR="0098487E" w:rsidRDefault="0098487E" w:rsidP="007C69DC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08FEAAC2" w14:textId="77777777" w:rsidTr="0098487E">
        <w:tc>
          <w:tcPr>
            <w:tcW w:w="1181" w:type="dxa"/>
          </w:tcPr>
          <w:p w14:paraId="73D1A804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4F2D5E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191B3F74" w14:textId="4D27A507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1L</w:t>
            </w:r>
          </w:p>
        </w:tc>
        <w:tc>
          <w:tcPr>
            <w:tcW w:w="1200" w:type="dxa"/>
          </w:tcPr>
          <w:p w14:paraId="455DF9F7" w14:textId="06BE1ADA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14B54BE" w14:textId="56B362A0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12AE4505" w14:textId="77777777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8" w:history="1">
              <w:r w:rsidR="00DA62B1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1FED8F7" w14:textId="40589A4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0821D" w14:textId="5F229E3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87" w:type="dxa"/>
          </w:tcPr>
          <w:p w14:paraId="28D62A56" w14:textId="379E1541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Reindirizzamento alla pagina di upload</w:t>
            </w:r>
          </w:p>
        </w:tc>
        <w:tc>
          <w:tcPr>
            <w:tcW w:w="1191" w:type="dxa"/>
          </w:tcPr>
          <w:p w14:paraId="3B22FE56" w14:textId="571EF2E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L’amministratore può caricare il codice di una nuova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classeUT</w:t>
            </w:r>
            <w:proofErr w:type="spellEnd"/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61DD730B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8D7A87E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883F299" w14:textId="07934C02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462B956A" w14:textId="77777777" w:rsidTr="0098487E">
        <w:tc>
          <w:tcPr>
            <w:tcW w:w="1181" w:type="dxa"/>
          </w:tcPr>
          <w:p w14:paraId="0020BD0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7F0A033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2CE9796B" w14:textId="02FFBC8A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2L</w:t>
            </w:r>
          </w:p>
        </w:tc>
        <w:tc>
          <w:tcPr>
            <w:tcW w:w="1200" w:type="dxa"/>
          </w:tcPr>
          <w:p w14:paraId="13E3C668" w14:textId="2D8069F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e-mail non corretta.</w:t>
            </w:r>
          </w:p>
        </w:tc>
        <w:tc>
          <w:tcPr>
            <w:tcW w:w="1185" w:type="dxa"/>
          </w:tcPr>
          <w:p w14:paraId="243F30AA" w14:textId="672272B3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registrato.</w:t>
            </w:r>
          </w:p>
        </w:tc>
        <w:tc>
          <w:tcPr>
            <w:tcW w:w="1408" w:type="dxa"/>
          </w:tcPr>
          <w:p w14:paraId="3193E3B7" w14:textId="08C79289" w:rsidR="00DA62B1" w:rsidRDefault="00000000" w:rsidP="00DA62B1">
            <w:pPr>
              <w:rPr>
                <w:i/>
                <w:iCs/>
                <w:sz w:val="16"/>
                <w:szCs w:val="16"/>
              </w:rPr>
            </w:pPr>
            <w:hyperlink r:id="rId49" w:history="1">
              <w:r w:rsidR="00DA62B1" w:rsidRPr="00936CDA">
                <w:rPr>
                  <w:rStyle w:val="Collegamentoipertestuale"/>
                  <w:i/>
                  <w:iCs/>
                  <w:sz w:val="16"/>
                  <w:szCs w:val="16"/>
                </w:rPr>
                <w:t>pro@gmail.com</w:t>
              </w:r>
            </w:hyperlink>
          </w:p>
          <w:p w14:paraId="273ABC08" w14:textId="43E5356D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password</w:t>
            </w:r>
          </w:p>
        </w:tc>
        <w:tc>
          <w:tcPr>
            <w:tcW w:w="1018" w:type="dxa"/>
          </w:tcPr>
          <w:p w14:paraId="17DF1C77" w14:textId="480C91DE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134C4352" w14:textId="287BB94C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6FBF4E0B" w14:textId="0F21FBD6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59586BC5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7BDB9AC" w14:textId="77777777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21F11D" w14:textId="302B49DF" w:rsidR="00DA62B1" w:rsidRDefault="00DA62B1" w:rsidP="00DA62B1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DA62B1" w14:paraId="3DECD1F7" w14:textId="77777777" w:rsidTr="0098487E">
        <w:tc>
          <w:tcPr>
            <w:tcW w:w="1181" w:type="dxa"/>
          </w:tcPr>
          <w:p w14:paraId="5C48721F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08DE35C9" w14:textId="77777777" w:rsidR="00DA62B1" w:rsidRDefault="00DA62B1" w:rsidP="00DA62B1">
            <w:pPr>
              <w:jc w:val="center"/>
              <w:rPr>
                <w:sz w:val="16"/>
                <w:szCs w:val="16"/>
              </w:rPr>
            </w:pPr>
          </w:p>
          <w:p w14:paraId="495A26C1" w14:textId="624EECC5" w:rsidR="00DA62B1" w:rsidRPr="00DA62B1" w:rsidRDefault="00DA62B1" w:rsidP="00DA62B1">
            <w:pPr>
              <w:jc w:val="center"/>
              <w:rPr>
                <w:sz w:val="16"/>
                <w:szCs w:val="16"/>
              </w:rPr>
            </w:pPr>
            <w:r w:rsidRPr="00DA62B1">
              <w:rPr>
                <w:sz w:val="16"/>
                <w:szCs w:val="16"/>
              </w:rPr>
              <w:t>3L</w:t>
            </w:r>
          </w:p>
        </w:tc>
        <w:tc>
          <w:tcPr>
            <w:tcW w:w="1200" w:type="dxa"/>
          </w:tcPr>
          <w:p w14:paraId="228DA111" w14:textId="60567ADF" w:rsidR="00DA62B1" w:rsidRDefault="00DA62B1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password non corretta.</w:t>
            </w:r>
          </w:p>
        </w:tc>
        <w:tc>
          <w:tcPr>
            <w:tcW w:w="1185" w:type="dxa"/>
          </w:tcPr>
          <w:p w14:paraId="2E68D2AF" w14:textId="45C69792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già registrato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2C4C09F" w14:textId="77777777" w:rsidR="00B0319B" w:rsidRDefault="00000000" w:rsidP="00B0319B">
            <w:pPr>
              <w:rPr>
                <w:i/>
                <w:iCs/>
                <w:sz w:val="16"/>
                <w:szCs w:val="16"/>
              </w:rPr>
            </w:pPr>
            <w:hyperlink r:id="rId50" w:history="1">
              <w:r w:rsidR="00B0319B" w:rsidRPr="00481105">
                <w:rPr>
                  <w:rStyle w:val="Collegamentoipertestuale"/>
                  <w:i/>
                  <w:iCs/>
                  <w:sz w:val="16"/>
                  <w:szCs w:val="16"/>
                </w:rPr>
                <w:t>prova@gmail.com</w:t>
              </w:r>
            </w:hyperlink>
          </w:p>
          <w:p w14:paraId="06673E52" w14:textId="618E36B4" w:rsidR="00DA62B1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passwo</w:t>
            </w:r>
            <w:proofErr w:type="spellEnd"/>
          </w:p>
        </w:tc>
        <w:tc>
          <w:tcPr>
            <w:tcW w:w="1018" w:type="dxa"/>
          </w:tcPr>
          <w:p w14:paraId="41CE92DA" w14:textId="642607C5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87" w:type="dxa"/>
          </w:tcPr>
          <w:p w14:paraId="2CE47E7A" w14:textId="22050B73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DA62B1">
              <w:rPr>
                <w:i/>
                <w:iCs/>
                <w:sz w:val="16"/>
                <w:szCs w:val="16"/>
              </w:rPr>
              <w:t>Invalid</w:t>
            </w:r>
            <w:proofErr w:type="spellEnd"/>
            <w:r w:rsidRPr="00DA62B1">
              <w:rPr>
                <w:i/>
                <w:iCs/>
                <w:sz w:val="16"/>
                <w:szCs w:val="16"/>
              </w:rPr>
              <w:t xml:space="preserve"> Email or Password</w:t>
            </w:r>
            <w:r>
              <w:rPr>
                <w:i/>
                <w:iCs/>
                <w:sz w:val="16"/>
                <w:szCs w:val="16"/>
              </w:rPr>
              <w:t>”</w:t>
            </w:r>
          </w:p>
        </w:tc>
        <w:tc>
          <w:tcPr>
            <w:tcW w:w="1191" w:type="dxa"/>
          </w:tcPr>
          <w:p w14:paraId="54D4DA85" w14:textId="1995390E" w:rsidR="00DA62B1" w:rsidRDefault="00B0319B" w:rsidP="00DA62B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Amministratore non autenticato.</w:t>
            </w:r>
          </w:p>
        </w:tc>
        <w:tc>
          <w:tcPr>
            <w:tcW w:w="1258" w:type="dxa"/>
          </w:tcPr>
          <w:p w14:paraId="071F8C6B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EF51B9C" w14:textId="77777777" w:rsidR="00B0319B" w:rsidRDefault="00B0319B" w:rsidP="00DA62B1">
            <w:pPr>
              <w:rPr>
                <w:i/>
                <w:iCs/>
                <w:sz w:val="16"/>
                <w:szCs w:val="16"/>
              </w:rPr>
            </w:pPr>
          </w:p>
          <w:p w14:paraId="04D0161C" w14:textId="605A9AE5" w:rsidR="00DA62B1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4A35BCD0" w14:textId="77777777" w:rsidTr="0098487E">
        <w:tc>
          <w:tcPr>
            <w:tcW w:w="1181" w:type="dxa"/>
          </w:tcPr>
          <w:p w14:paraId="1F7EFB01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5D4F87E9" w14:textId="65E50F0B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1U</w:t>
            </w:r>
          </w:p>
        </w:tc>
        <w:tc>
          <w:tcPr>
            <w:tcW w:w="1200" w:type="dxa"/>
          </w:tcPr>
          <w:p w14:paraId="4F1DE2D1" w14:textId="74B2E2B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input.</w:t>
            </w:r>
          </w:p>
        </w:tc>
        <w:tc>
          <w:tcPr>
            <w:tcW w:w="1185" w:type="dxa"/>
          </w:tcPr>
          <w:p w14:paraId="4893385A" w14:textId="6EB18B9C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4D411871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2E5B906" w14:textId="65B9A79B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1F7FD56" w14:textId="2D5CE803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87" w:type="dxa"/>
          </w:tcPr>
          <w:p w14:paraId="31BEA422" w14:textId="585AEA0B" w:rsidR="00B0319B" w:rsidRDefault="007043F9" w:rsidP="00B0319B">
            <w:pPr>
              <w:rPr>
                <w:i/>
                <w:iCs/>
                <w:sz w:val="16"/>
                <w:szCs w:val="16"/>
              </w:rPr>
            </w:pPr>
            <w:r w:rsidRPr="007043F9">
              <w:rPr>
                <w:i/>
                <w:iCs/>
                <w:sz w:val="16"/>
                <w:szCs w:val="16"/>
              </w:rPr>
              <w:t xml:space="preserve">"File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uploaded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 xml:space="preserve"> </w:t>
            </w:r>
            <w:proofErr w:type="spellStart"/>
            <w:r w:rsidRPr="007043F9">
              <w:rPr>
                <w:i/>
                <w:iCs/>
                <w:sz w:val="16"/>
                <w:szCs w:val="16"/>
              </w:rPr>
              <w:t>successfully</w:t>
            </w:r>
            <w:proofErr w:type="spellEnd"/>
            <w:r w:rsidRPr="007043F9">
              <w:rPr>
                <w:i/>
                <w:iCs/>
                <w:sz w:val="16"/>
                <w:szCs w:val="16"/>
              </w:rPr>
              <w:t>!"</w:t>
            </w:r>
          </w:p>
        </w:tc>
        <w:tc>
          <w:tcPr>
            <w:tcW w:w="1191" w:type="dxa"/>
          </w:tcPr>
          <w:p w14:paraId="79AB88A9" w14:textId="543F6F94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è stata caricata.</w:t>
            </w:r>
          </w:p>
        </w:tc>
        <w:tc>
          <w:tcPr>
            <w:tcW w:w="1258" w:type="dxa"/>
          </w:tcPr>
          <w:p w14:paraId="196E4AF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44A6B334" w14:textId="7BD31011" w:rsidR="00B0319B" w:rsidRDefault="000649CD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0F52B527" w14:textId="77777777" w:rsidTr="0098487E">
        <w:tc>
          <w:tcPr>
            <w:tcW w:w="1181" w:type="dxa"/>
          </w:tcPr>
          <w:p w14:paraId="1A327142" w14:textId="77777777" w:rsidR="00B0319B" w:rsidRDefault="00B0319B" w:rsidP="00B0319B">
            <w:pPr>
              <w:jc w:val="center"/>
              <w:rPr>
                <w:sz w:val="16"/>
                <w:szCs w:val="16"/>
              </w:rPr>
            </w:pPr>
          </w:p>
          <w:p w14:paraId="1F3B9503" w14:textId="45925778" w:rsidR="00B0319B" w:rsidRDefault="00B0319B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2U</w:t>
            </w:r>
          </w:p>
        </w:tc>
        <w:tc>
          <w:tcPr>
            <w:tcW w:w="1200" w:type="dxa"/>
          </w:tcPr>
          <w:p w14:paraId="4BD049AA" w14:textId="5B6FEE56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10A6D3BB" w14:textId="2C45DC21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non si è autenticato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3B15578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6B155FA8" w14:textId="3CCA96D4" w:rsidR="00B0319B" w:rsidRDefault="00B0319B" w:rsidP="00B0319B"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67837F45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2E03AF1C" w14:textId="68C4F8A3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87" w:type="dxa"/>
          </w:tcPr>
          <w:p w14:paraId="58BD4BCB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http 403</w:t>
            </w:r>
          </w:p>
          <w:p w14:paraId="5E61A168" w14:textId="71119EBB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proofErr w:type="spellStart"/>
            <w:r>
              <w:rPr>
                <w:i/>
                <w:iCs/>
                <w:sz w:val="16"/>
                <w:szCs w:val="16"/>
              </w:rPr>
              <w:t>Forbidden</w:t>
            </w:r>
            <w:proofErr w:type="spellEnd"/>
          </w:p>
        </w:tc>
        <w:tc>
          <w:tcPr>
            <w:tcW w:w="1191" w:type="dxa"/>
          </w:tcPr>
          <w:p w14:paraId="627A039F" w14:textId="4C0546C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 è stata caricata</w:t>
            </w:r>
            <w:r w:rsidR="00C97846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085F281B" w14:textId="77777777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DE9D9BA" w14:textId="53769C83" w:rsidR="00B0319B" w:rsidRDefault="00B0319B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4D1B29" w14:paraId="212573D5" w14:textId="77777777" w:rsidTr="0098487E">
        <w:tc>
          <w:tcPr>
            <w:tcW w:w="1181" w:type="dxa"/>
          </w:tcPr>
          <w:p w14:paraId="06FBBCF9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046B1C8A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BE81165" w14:textId="77777777" w:rsidR="00073921" w:rsidRDefault="00073921" w:rsidP="00B0319B">
            <w:pPr>
              <w:jc w:val="center"/>
              <w:rPr>
                <w:sz w:val="16"/>
                <w:szCs w:val="16"/>
              </w:rPr>
            </w:pPr>
          </w:p>
          <w:p w14:paraId="515860EC" w14:textId="1C32976E" w:rsidR="004D1B29" w:rsidRDefault="004D1B29" w:rsidP="00B0319B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3U</w:t>
            </w:r>
          </w:p>
        </w:tc>
        <w:tc>
          <w:tcPr>
            <w:tcW w:w="1200" w:type="dxa"/>
          </w:tcPr>
          <w:p w14:paraId="468B109B" w14:textId="1A1B0342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Incorretto inserimento dei dati input,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con lo stesso nome di una già nella base di dati.</w:t>
            </w:r>
          </w:p>
        </w:tc>
        <w:tc>
          <w:tcPr>
            <w:tcW w:w="1185" w:type="dxa"/>
          </w:tcPr>
          <w:p w14:paraId="6008E01A" w14:textId="554EC31B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L’amministratore si è autenticato.</w:t>
            </w:r>
          </w:p>
        </w:tc>
        <w:tc>
          <w:tcPr>
            <w:tcW w:w="1408" w:type="dxa"/>
          </w:tcPr>
          <w:p w14:paraId="499FC74A" w14:textId="77777777" w:rsid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4F8A1E76" w14:textId="11AD2B9E" w:rsidR="004D1B29" w:rsidRPr="00B0319B" w:rsidRDefault="00073921" w:rsidP="00073921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5</w:t>
            </w:r>
          </w:p>
        </w:tc>
        <w:tc>
          <w:tcPr>
            <w:tcW w:w="1018" w:type="dxa"/>
          </w:tcPr>
          <w:p w14:paraId="53C494E0" w14:textId="288CA993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00BF669E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55E63BE" w14:textId="77777777" w:rsidR="00073921" w:rsidRPr="00073921" w:rsidRDefault="00073921" w:rsidP="00073921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“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Errors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occurred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during</w:t>
            </w:r>
            <w:proofErr w:type="spellEnd"/>
            <w:r w:rsidRPr="00073921">
              <w:rPr>
                <w:i/>
                <w:iCs/>
                <w:sz w:val="16"/>
                <w:szCs w:val="16"/>
              </w:rPr>
              <w:t> </w:t>
            </w:r>
            <w:proofErr w:type="spellStart"/>
            <w:r w:rsidRPr="00073921">
              <w:rPr>
                <w:i/>
                <w:iCs/>
                <w:sz w:val="16"/>
                <w:szCs w:val="16"/>
              </w:rPr>
              <w:t>saving</w:t>
            </w:r>
            <w:proofErr w:type="spellEnd"/>
            <w:r>
              <w:rPr>
                <w:i/>
                <w:iCs/>
                <w:sz w:val="16"/>
                <w:szCs w:val="16"/>
              </w:rPr>
              <w:t>”</w:t>
            </w:r>
          </w:p>
          <w:p w14:paraId="49D07565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5D346DCC" w14:textId="17AEE68E" w:rsidR="004D1B29" w:rsidRDefault="00073921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 è stata caricata nuovamente.</w:t>
            </w:r>
          </w:p>
        </w:tc>
        <w:tc>
          <w:tcPr>
            <w:tcW w:w="1258" w:type="dxa"/>
          </w:tcPr>
          <w:p w14:paraId="5425F858" w14:textId="77777777" w:rsidR="004D1B29" w:rsidRDefault="004D1B29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6096F66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CDF5E7" w14:textId="77777777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F6502B3" w14:textId="0DA02813" w:rsidR="00073921" w:rsidRDefault="00073921" w:rsidP="00B0319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56307104" w14:textId="77777777" w:rsidTr="0098487E">
        <w:tc>
          <w:tcPr>
            <w:tcW w:w="1181" w:type="dxa"/>
          </w:tcPr>
          <w:p w14:paraId="5CFC3AF0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10FDFF9" w14:textId="536E0258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1D</w:t>
            </w:r>
          </w:p>
        </w:tc>
        <w:tc>
          <w:tcPr>
            <w:tcW w:w="1200" w:type="dxa"/>
          </w:tcPr>
          <w:p w14:paraId="29100C7B" w14:textId="00C932E2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Corretto inserimento dei dati di input</w:t>
            </w:r>
          </w:p>
        </w:tc>
        <w:tc>
          <w:tcPr>
            <w:tcW w:w="1185" w:type="dxa"/>
          </w:tcPr>
          <w:p w14:paraId="67BB86ED" w14:textId="0F1AAC97" w:rsidR="00B0319B" w:rsidRDefault="00C97846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classe cercata </w:t>
            </w:r>
            <w:r w:rsidR="00C97AE7">
              <w:rPr>
                <w:i/>
                <w:iCs/>
                <w:sz w:val="16"/>
                <w:szCs w:val="16"/>
              </w:rPr>
              <w:t>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56C51E6B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20340D70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018" w:type="dxa"/>
          </w:tcPr>
          <w:p w14:paraId="48DD5720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578A7273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87" w:type="dxa"/>
          </w:tcPr>
          <w:p w14:paraId="6E643872" w14:textId="77777777" w:rsidR="00C97AE7" w:rsidRDefault="00C97AE7" w:rsidP="00C97AE7">
            <w:pPr>
              <w:rPr>
                <w:i/>
                <w:iCs/>
                <w:sz w:val="16"/>
                <w:szCs w:val="16"/>
              </w:rPr>
            </w:pPr>
            <w:r w:rsidRPr="00B0319B">
              <w:rPr>
                <w:i/>
                <w:iCs/>
                <w:sz w:val="16"/>
                <w:szCs w:val="16"/>
              </w:rPr>
              <w:t>ChunkedLongArray.java</w:t>
            </w:r>
          </w:p>
          <w:p w14:paraId="07F44547" w14:textId="6553B66D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</w:tc>
        <w:tc>
          <w:tcPr>
            <w:tcW w:w="1191" w:type="dxa"/>
          </w:tcPr>
          <w:p w14:paraId="41126220" w14:textId="2AABA736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Il codice della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scelta è stato scaricato</w:t>
            </w:r>
          </w:p>
        </w:tc>
        <w:tc>
          <w:tcPr>
            <w:tcW w:w="1258" w:type="dxa"/>
          </w:tcPr>
          <w:p w14:paraId="37DB0E7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794B3B57" w14:textId="4651A8D4" w:rsidR="007043F9" w:rsidRDefault="007043F9" w:rsidP="007043F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C97846" w14:paraId="70579255" w14:textId="77777777" w:rsidTr="0098487E">
        <w:tc>
          <w:tcPr>
            <w:tcW w:w="1181" w:type="dxa"/>
          </w:tcPr>
          <w:p w14:paraId="49BAF69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AAAB28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8A9EE7D" w14:textId="24924696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2D</w:t>
            </w:r>
          </w:p>
        </w:tc>
        <w:tc>
          <w:tcPr>
            <w:tcW w:w="1200" w:type="dxa"/>
          </w:tcPr>
          <w:p w14:paraId="7A2EEC86" w14:textId="6812627D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Scorretto inserimento dei dati di input, la classe specificata non è disponibile.</w:t>
            </w:r>
          </w:p>
        </w:tc>
        <w:tc>
          <w:tcPr>
            <w:tcW w:w="1185" w:type="dxa"/>
          </w:tcPr>
          <w:p w14:paraId="7534DCF1" w14:textId="0D5BE517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La classe cercata non è presente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080D0AF5" w14:textId="53D59E6C" w:rsidR="00C97846" w:rsidRDefault="004D1B29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Esempio.java</w:t>
            </w:r>
          </w:p>
        </w:tc>
        <w:tc>
          <w:tcPr>
            <w:tcW w:w="1018" w:type="dxa"/>
          </w:tcPr>
          <w:p w14:paraId="07859A3D" w14:textId="77777777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776A00CA" w14:textId="2E1B6E20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87" w:type="dxa"/>
          </w:tcPr>
          <w:p w14:paraId="786E33BE" w14:textId="77777777" w:rsidR="008308BB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http 404 </w:t>
            </w:r>
          </w:p>
          <w:p w14:paraId="38AD3088" w14:textId="36C3EB8C" w:rsidR="00C97846" w:rsidRDefault="008308BB" w:rsidP="008308B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Not </w:t>
            </w:r>
            <w:proofErr w:type="spellStart"/>
            <w:r>
              <w:rPr>
                <w:i/>
                <w:iCs/>
                <w:sz w:val="16"/>
                <w:szCs w:val="16"/>
              </w:rPr>
              <w:t>Found</w:t>
            </w:r>
            <w:proofErr w:type="spellEnd"/>
          </w:p>
        </w:tc>
        <w:tc>
          <w:tcPr>
            <w:tcW w:w="1191" w:type="dxa"/>
          </w:tcPr>
          <w:p w14:paraId="672BA1A7" w14:textId="3316211E" w:rsidR="00C97846" w:rsidRDefault="008308BB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La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non è stata trovata.</w:t>
            </w:r>
          </w:p>
        </w:tc>
        <w:tc>
          <w:tcPr>
            <w:tcW w:w="1258" w:type="dxa"/>
          </w:tcPr>
          <w:p w14:paraId="12D34166" w14:textId="77777777" w:rsidR="00C97846" w:rsidRDefault="00C97846" w:rsidP="00B0319B">
            <w:pPr>
              <w:rPr>
                <w:i/>
                <w:iCs/>
                <w:sz w:val="16"/>
                <w:szCs w:val="16"/>
              </w:rPr>
            </w:pPr>
          </w:p>
          <w:p w14:paraId="5B497429" w14:textId="77777777" w:rsidR="008308BB" w:rsidRDefault="008308BB" w:rsidP="00B0319B">
            <w:pPr>
              <w:rPr>
                <w:i/>
                <w:iCs/>
                <w:sz w:val="16"/>
                <w:szCs w:val="16"/>
              </w:rPr>
            </w:pPr>
          </w:p>
          <w:p w14:paraId="0FE5721E" w14:textId="7E1E3780" w:rsidR="008308BB" w:rsidRDefault="008308BB" w:rsidP="008308BB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  <w:tr w:rsidR="00B0319B" w14:paraId="7EBEB8A1" w14:textId="77777777" w:rsidTr="0098487E">
        <w:tc>
          <w:tcPr>
            <w:tcW w:w="1181" w:type="dxa"/>
          </w:tcPr>
          <w:p w14:paraId="396F288A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0EA26A3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B6C7C66" w14:textId="7FA10FDA" w:rsidR="00B0319B" w:rsidRDefault="00B0319B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1V</w:t>
            </w:r>
          </w:p>
        </w:tc>
        <w:tc>
          <w:tcPr>
            <w:tcW w:w="1200" w:type="dxa"/>
          </w:tcPr>
          <w:p w14:paraId="2BED15A5" w14:textId="06557454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41642472" w14:textId="19705ABB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408" w:type="dxa"/>
          </w:tcPr>
          <w:p w14:paraId="65B99276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39D70A86" w14:textId="41FF86DE" w:rsidR="00B0319B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6F075FCC" w14:textId="24B9A4D7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87" w:type="dxa"/>
          </w:tcPr>
          <w:p w14:paraId="09BB79BF" w14:textId="46F616E0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delle classi disponibili</w:t>
            </w:r>
          </w:p>
        </w:tc>
        <w:tc>
          <w:tcPr>
            <w:tcW w:w="1191" w:type="dxa"/>
          </w:tcPr>
          <w:p w14:paraId="783A374D" w14:textId="6BB45155" w:rsidR="00B0319B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2E651CAC" w14:textId="77777777" w:rsidR="00B0319B" w:rsidRDefault="00B0319B" w:rsidP="00B0319B">
            <w:pPr>
              <w:rPr>
                <w:i/>
                <w:iCs/>
                <w:sz w:val="16"/>
                <w:szCs w:val="16"/>
              </w:rPr>
            </w:pPr>
          </w:p>
          <w:p w14:paraId="268C7064" w14:textId="77777777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6FC8DDAF" w14:textId="5BD4D093" w:rsidR="004D1B29" w:rsidRDefault="004D1B29" w:rsidP="004D1B29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  <w:p w14:paraId="6C687789" w14:textId="77777777" w:rsidR="004D1B29" w:rsidRDefault="004D1B29" w:rsidP="00B0319B">
            <w:pPr>
              <w:rPr>
                <w:i/>
                <w:iCs/>
                <w:sz w:val="16"/>
                <w:szCs w:val="16"/>
              </w:rPr>
            </w:pPr>
          </w:p>
        </w:tc>
      </w:tr>
      <w:tr w:rsidR="00C97846" w14:paraId="382B07CF" w14:textId="77777777" w:rsidTr="0098487E">
        <w:tc>
          <w:tcPr>
            <w:tcW w:w="1181" w:type="dxa"/>
          </w:tcPr>
          <w:p w14:paraId="6DA95E1F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195E5D42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0AD959DE" w14:textId="51573378" w:rsidR="00C97846" w:rsidRDefault="00C97846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2V</w:t>
            </w:r>
          </w:p>
        </w:tc>
        <w:tc>
          <w:tcPr>
            <w:tcW w:w="1200" w:type="dxa"/>
          </w:tcPr>
          <w:p w14:paraId="4F5960D4" w14:textId="175C7D6E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Richiesta effettuata correttamente</w:t>
            </w:r>
            <w:r w:rsidR="007043F9"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185" w:type="dxa"/>
          </w:tcPr>
          <w:p w14:paraId="32E49449" w14:textId="5A1E2EC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 xml:space="preserve">Non ci sono </w:t>
            </w:r>
            <w:proofErr w:type="spellStart"/>
            <w:r>
              <w:rPr>
                <w:i/>
                <w:iCs/>
                <w:sz w:val="16"/>
                <w:szCs w:val="16"/>
              </w:rPr>
              <w:t>classUT</w:t>
            </w:r>
            <w:proofErr w:type="spellEnd"/>
            <w:r>
              <w:rPr>
                <w:i/>
                <w:iCs/>
                <w:sz w:val="16"/>
                <w:szCs w:val="16"/>
              </w:rPr>
              <w:t xml:space="preserve"> nella base di dati.</w:t>
            </w:r>
          </w:p>
        </w:tc>
        <w:tc>
          <w:tcPr>
            <w:tcW w:w="1408" w:type="dxa"/>
          </w:tcPr>
          <w:p w14:paraId="67AC54DA" w14:textId="77777777" w:rsidR="00C97AE7" w:rsidRDefault="00C97AE7" w:rsidP="00B0319B">
            <w:pPr>
              <w:rPr>
                <w:i/>
                <w:iCs/>
                <w:sz w:val="16"/>
                <w:szCs w:val="16"/>
              </w:rPr>
            </w:pPr>
          </w:p>
          <w:p w14:paraId="0619843F" w14:textId="46A5F4C7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-</w:t>
            </w:r>
          </w:p>
        </w:tc>
        <w:tc>
          <w:tcPr>
            <w:tcW w:w="1018" w:type="dxa"/>
          </w:tcPr>
          <w:p w14:paraId="1BF3228E" w14:textId="2111599B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87" w:type="dxa"/>
          </w:tcPr>
          <w:p w14:paraId="598167DE" w14:textId="056E78F2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Lista vuota</w:t>
            </w:r>
          </w:p>
        </w:tc>
        <w:tc>
          <w:tcPr>
            <w:tcW w:w="1191" w:type="dxa"/>
          </w:tcPr>
          <w:p w14:paraId="547A9806" w14:textId="0A4B8289" w:rsidR="00C97846" w:rsidRDefault="00C97AE7" w:rsidP="00B0319B">
            <w:pPr>
              <w:rPr>
                <w:i/>
                <w:iCs/>
                <w:sz w:val="16"/>
                <w:szCs w:val="16"/>
              </w:rPr>
            </w:pPr>
            <w:r w:rsidRPr="00C97AE7">
              <w:rPr>
                <w:i/>
                <w:iCs/>
                <w:sz w:val="16"/>
                <w:szCs w:val="16"/>
              </w:rPr>
              <w:t xml:space="preserve">Vengono visualizzate tutte le </w:t>
            </w:r>
            <w:proofErr w:type="spellStart"/>
            <w:r w:rsidRPr="00C97AE7">
              <w:rPr>
                <w:i/>
                <w:iCs/>
                <w:sz w:val="16"/>
                <w:szCs w:val="16"/>
              </w:rPr>
              <w:t>classUT</w:t>
            </w:r>
            <w:proofErr w:type="spellEnd"/>
            <w:r w:rsidRPr="00C97AE7">
              <w:rPr>
                <w:i/>
                <w:iCs/>
                <w:sz w:val="16"/>
                <w:szCs w:val="16"/>
              </w:rPr>
              <w:t xml:space="preserve"> contenute nel repository</w:t>
            </w:r>
            <w:r>
              <w:rPr>
                <w:i/>
                <w:iCs/>
                <w:sz w:val="16"/>
                <w:szCs w:val="16"/>
              </w:rPr>
              <w:t>.</w:t>
            </w:r>
          </w:p>
        </w:tc>
        <w:tc>
          <w:tcPr>
            <w:tcW w:w="1258" w:type="dxa"/>
          </w:tcPr>
          <w:p w14:paraId="73CAF17C" w14:textId="77777777" w:rsidR="00C97AE7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4A009FD3" w14:textId="77777777" w:rsidR="005219B1" w:rsidRDefault="005219B1" w:rsidP="00C97AE7">
            <w:pPr>
              <w:jc w:val="center"/>
              <w:rPr>
                <w:i/>
                <w:iCs/>
                <w:sz w:val="16"/>
                <w:szCs w:val="16"/>
              </w:rPr>
            </w:pPr>
          </w:p>
          <w:p w14:paraId="7E26F8FD" w14:textId="542C7E93" w:rsidR="00C97846" w:rsidRDefault="00C97AE7" w:rsidP="00C97AE7">
            <w:pPr>
              <w:jc w:val="center"/>
              <w:rPr>
                <w:i/>
                <w:iCs/>
                <w:sz w:val="16"/>
                <w:szCs w:val="16"/>
              </w:rPr>
            </w:pPr>
            <w:r>
              <w:rPr>
                <w:i/>
                <w:iCs/>
                <w:sz w:val="16"/>
                <w:szCs w:val="16"/>
              </w:rPr>
              <w:t>PASS</w:t>
            </w:r>
          </w:p>
        </w:tc>
      </w:tr>
    </w:tbl>
    <w:p w14:paraId="6FB01FFB" w14:textId="77777777" w:rsidR="00515485" w:rsidRPr="00951CE3" w:rsidRDefault="00515485" w:rsidP="00515485">
      <w:pPr>
        <w:rPr>
          <w:i/>
          <w:iCs/>
          <w:sz w:val="16"/>
          <w:szCs w:val="16"/>
        </w:rPr>
      </w:pPr>
    </w:p>
    <w:p w14:paraId="0C2B1F27" w14:textId="44237A74" w:rsidR="008F5DEE" w:rsidRDefault="008F5DEE" w:rsidP="00111078">
      <w:pPr>
        <w:pStyle w:val="Titolo1"/>
      </w:pPr>
      <w:bookmarkStart w:id="45" w:name="_Toc139817310"/>
      <w:r>
        <w:lastRenderedPageBreak/>
        <w:t>Guida all’installazione</w:t>
      </w:r>
      <w:bookmarkEnd w:id="45"/>
    </w:p>
    <w:p w14:paraId="6B6857F9" w14:textId="2724D3B3" w:rsidR="00541CED" w:rsidRPr="00541CED" w:rsidRDefault="00145B54" w:rsidP="00541CED">
      <w:pPr>
        <w:pStyle w:val="Titolo2"/>
      </w:pPr>
      <w:bookmarkStart w:id="46" w:name="_Toc139817311"/>
      <w:r>
        <w:t>Docker Desktop</w:t>
      </w:r>
      <w:bookmarkEnd w:id="46"/>
    </w:p>
    <w:p w14:paraId="163E78FE" w14:textId="6C2A044E" w:rsidR="00740794" w:rsidRDefault="00111078" w:rsidP="00740794">
      <w:pPr>
        <w:jc w:val="both"/>
      </w:pPr>
      <w:proofErr w:type="spellStart"/>
      <w:r>
        <w:t>Pre</w:t>
      </w:r>
      <w:proofErr w:type="spellEnd"/>
      <w:r>
        <w:t>-requisiti:</w:t>
      </w:r>
    </w:p>
    <w:p w14:paraId="4C58FB02" w14:textId="54E59424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Docker Desktop</w:t>
      </w:r>
    </w:p>
    <w:p w14:paraId="3BD11D48" w14:textId="3F5E991D" w:rsidR="00111078" w:rsidRDefault="00111078" w:rsidP="00111078">
      <w:pPr>
        <w:jc w:val="both"/>
      </w:pPr>
      <w:r>
        <w:t>Di seguito sono riportati i passi per l’installazione ed esecuzione del componente sviluppato:</w:t>
      </w:r>
    </w:p>
    <w:p w14:paraId="3A441F1A" w14:textId="2ED61196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Clonare il repository da GitHub</w:t>
      </w:r>
    </w:p>
    <w:p w14:paraId="35D0A280" w14:textId="7C7F295F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 xml:space="preserve">Editare il file </w:t>
      </w:r>
      <w:proofErr w:type="spellStart"/>
      <w:r w:rsidRPr="00111078">
        <w:rPr>
          <w:i/>
          <w:iCs/>
        </w:rPr>
        <w:t>docker-compose.yml</w:t>
      </w:r>
      <w:proofErr w:type="spellEnd"/>
      <w:r>
        <w:t xml:space="preserve"> presente nella cartella </w:t>
      </w:r>
      <w:proofErr w:type="spellStart"/>
      <w:r>
        <w:rPr>
          <w:i/>
          <w:iCs/>
        </w:rPr>
        <w:t>classUT</w:t>
      </w:r>
      <w:proofErr w:type="spellEnd"/>
      <w:r>
        <w:rPr>
          <w:i/>
          <w:iCs/>
        </w:rPr>
        <w:t>-</w:t>
      </w:r>
      <w:r w:rsidRPr="00111078">
        <w:rPr>
          <w:i/>
          <w:iCs/>
        </w:rPr>
        <w:t>repositor</w:t>
      </w:r>
      <w:r>
        <w:rPr>
          <w:i/>
          <w:iCs/>
        </w:rPr>
        <w:t xml:space="preserve">y </w:t>
      </w:r>
      <w:r w:rsidRPr="00111078">
        <w:t>specificando</w:t>
      </w:r>
      <w:r>
        <w:t>:</w:t>
      </w:r>
    </w:p>
    <w:p w14:paraId="0820EF6E" w14:textId="19C014BB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la porta </w:t>
      </w:r>
      <w:proofErr w:type="spellStart"/>
      <w:r>
        <w:t>host</w:t>
      </w:r>
      <w:proofErr w:type="spellEnd"/>
      <w:r>
        <w:t xml:space="preserve"> su cui deve essere raggiungibile il </w:t>
      </w:r>
      <w:r w:rsidRPr="00111078">
        <w:rPr>
          <w:i/>
          <w:iCs/>
        </w:rPr>
        <w:t>web-server</w:t>
      </w:r>
      <w:r>
        <w:t xml:space="preserve">, ad esempio </w:t>
      </w:r>
      <w:r>
        <w:rPr>
          <w:b/>
          <w:bCs/>
        </w:rPr>
        <w:t>8081</w:t>
      </w:r>
      <w:r>
        <w:t>.</w:t>
      </w:r>
    </w:p>
    <w:p w14:paraId="78F11FCB" w14:textId="79F50A9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 w:rsidRPr="00111078">
        <w:rPr>
          <w:i/>
          <w:iCs/>
        </w:rPr>
        <w:t>path</w:t>
      </w:r>
      <w:proofErr w:type="spellEnd"/>
      <w:r>
        <w:t xml:space="preserve"> assoluto dove deve essere mappato il </w:t>
      </w:r>
      <w:r w:rsidRPr="00111078">
        <w:rPr>
          <w:b/>
          <w:bCs/>
        </w:rPr>
        <w:t>volume</w:t>
      </w:r>
      <w:r>
        <w:t xml:space="preserve"> per il salvataggio dei file delle </w:t>
      </w:r>
      <w:proofErr w:type="spellStart"/>
      <w:r>
        <w:t>ClassiUT</w:t>
      </w:r>
      <w:proofErr w:type="spellEnd"/>
      <w:r>
        <w:t>.</w:t>
      </w:r>
    </w:p>
    <w:p w14:paraId="0A5B9D32" w14:textId="2ECC00E1" w:rsidR="00111078" w:rsidRDefault="00111078" w:rsidP="00111078">
      <w:pPr>
        <w:pStyle w:val="Paragrafoelenco"/>
        <w:numPr>
          <w:ilvl w:val="1"/>
          <w:numId w:val="42"/>
        </w:numPr>
        <w:jc w:val="both"/>
      </w:pPr>
      <w:r>
        <w:t xml:space="preserve">il </w:t>
      </w:r>
      <w:proofErr w:type="spellStart"/>
      <w:r>
        <w:rPr>
          <w:i/>
          <w:iCs/>
        </w:rPr>
        <w:t>path</w:t>
      </w:r>
      <w:proofErr w:type="spellEnd"/>
      <w:r>
        <w:t xml:space="preserve"> assoluto dove devono essere memorizzati le informazioni del database al fine di essere mantenute anche dopo lo </w:t>
      </w:r>
      <w:proofErr w:type="spellStart"/>
      <w:r>
        <w:rPr>
          <w:i/>
          <w:iCs/>
        </w:rPr>
        <w:t>shut</w:t>
      </w:r>
      <w:proofErr w:type="spellEnd"/>
      <w:r>
        <w:rPr>
          <w:i/>
          <w:iCs/>
        </w:rPr>
        <w:t>-down</w:t>
      </w:r>
      <w:r>
        <w:t xml:space="preserve"> del container.</w:t>
      </w:r>
    </w:p>
    <w:p w14:paraId="3D585C9B" w14:textId="7649DF8C" w:rsidR="00111078" w:rsidRDefault="00111078" w:rsidP="00111078">
      <w:pPr>
        <w:pStyle w:val="Paragrafoelenco"/>
        <w:numPr>
          <w:ilvl w:val="0"/>
          <w:numId w:val="42"/>
        </w:numPr>
        <w:jc w:val="both"/>
      </w:pPr>
      <w:r>
        <w:t>Aprire un terminale nella directory sopracitata e digitare il comando:</w:t>
      </w:r>
    </w:p>
    <w:p w14:paraId="211217A7" w14:textId="46554E8C" w:rsidR="00111078" w:rsidRDefault="00111078" w:rsidP="0016000E">
      <w:pPr>
        <w:jc w:val="center"/>
        <w:rPr>
          <w:i/>
          <w:iCs/>
        </w:rPr>
      </w:pPr>
      <w:proofErr w:type="spellStart"/>
      <w:r>
        <w:rPr>
          <w:i/>
          <w:iCs/>
        </w:rPr>
        <w:t>docker</w:t>
      </w:r>
      <w:proofErr w:type="spellEnd"/>
      <w:r>
        <w:rPr>
          <w:i/>
          <w:iCs/>
        </w:rPr>
        <w:t>-compose up</w:t>
      </w:r>
    </w:p>
    <w:p w14:paraId="2FAE986C" w14:textId="11708B7E" w:rsidR="00145B54" w:rsidRDefault="00145B54" w:rsidP="00145B54">
      <w:pPr>
        <w:pStyle w:val="Titolo2"/>
      </w:pPr>
      <w:bookmarkStart w:id="47" w:name="_Toc139817312"/>
      <w:r>
        <w:t>Ambiente Windows</w:t>
      </w:r>
      <w:bookmarkEnd w:id="47"/>
    </w:p>
    <w:p w14:paraId="23A3C1AC" w14:textId="7C767D43" w:rsidR="00145B54" w:rsidRDefault="00145B54" w:rsidP="00145B54">
      <w:pPr>
        <w:jc w:val="both"/>
      </w:pPr>
      <w:proofErr w:type="spellStart"/>
      <w:r>
        <w:t>Pre</w:t>
      </w:r>
      <w:proofErr w:type="spellEnd"/>
      <w:r>
        <w:t>-requisiti:</w:t>
      </w:r>
    </w:p>
    <w:p w14:paraId="06AAE397" w14:textId="77777777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MySQL Workbench 8.0</w:t>
      </w:r>
    </w:p>
    <w:p w14:paraId="53AF5448" w14:textId="0C5175A7" w:rsidR="00145B54" w:rsidRDefault="00145B54" w:rsidP="00145B54">
      <w:pPr>
        <w:jc w:val="both"/>
      </w:pPr>
      <w:r>
        <w:t>Di seguito sono riportati i passi per l’installazione ed esecuzione del componente:</w:t>
      </w:r>
    </w:p>
    <w:p w14:paraId="3D8E6008" w14:textId="3DA3F109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>Clonare il repository da GitHub</w:t>
      </w:r>
    </w:p>
    <w:p w14:paraId="47BE8BDD" w14:textId="126F2A56" w:rsidR="00145B54" w:rsidRDefault="00145B54" w:rsidP="00145B54">
      <w:pPr>
        <w:pStyle w:val="Paragrafoelenco"/>
        <w:numPr>
          <w:ilvl w:val="0"/>
          <w:numId w:val="45"/>
        </w:numPr>
        <w:jc w:val="both"/>
      </w:pPr>
      <w:r>
        <w:t xml:space="preserve">Editare il file </w:t>
      </w:r>
      <w:proofErr w:type="spellStart"/>
      <w:r>
        <w:rPr>
          <w:i/>
          <w:iCs/>
        </w:rPr>
        <w:t>application.properties</w:t>
      </w:r>
      <w:proofErr w:type="spellEnd"/>
      <w:r>
        <w:t xml:space="preserve"> specificando:</w:t>
      </w:r>
    </w:p>
    <w:p w14:paraId="2174D758" w14:textId="6D15E0A0" w:rsid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>URL del server database a cui il componente deve collegarsi</w:t>
      </w:r>
    </w:p>
    <w:p w14:paraId="61CF3339" w14:textId="5B5BCC93" w:rsidR="00145B54" w:rsidRPr="00145B54" w:rsidRDefault="00145B54" w:rsidP="00145B54">
      <w:pPr>
        <w:pStyle w:val="Paragrafoelenco"/>
        <w:numPr>
          <w:ilvl w:val="1"/>
          <w:numId w:val="45"/>
        </w:numPr>
        <w:jc w:val="both"/>
      </w:pPr>
      <w:r>
        <w:t xml:space="preserve">Il </w:t>
      </w:r>
      <w:proofErr w:type="spellStart"/>
      <w:r w:rsidRPr="00145B54">
        <w:rPr>
          <w:i/>
          <w:iCs/>
        </w:rPr>
        <w:t>path</w:t>
      </w:r>
      <w:proofErr w:type="spellEnd"/>
      <w:r>
        <w:t xml:space="preserve"> assoluto dove devono essere salvati file caricati</w:t>
      </w:r>
    </w:p>
    <w:p w14:paraId="47B52A78" w14:textId="77777777" w:rsidR="008F5DEE" w:rsidRPr="008F5DEE" w:rsidRDefault="008F5DEE" w:rsidP="008F5DEE"/>
    <w:p w14:paraId="2548CB58" w14:textId="77777777" w:rsidR="00466B0C" w:rsidRDefault="00466B0C" w:rsidP="00AC1701">
      <w:pPr>
        <w:jc w:val="both"/>
      </w:pPr>
    </w:p>
    <w:sectPr w:rsidR="00466B0C" w:rsidSect="003E6C12">
      <w:footerReference w:type="default" r:id="rId51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FDDC1" w14:textId="77777777" w:rsidR="001A256E" w:rsidRDefault="001A256E" w:rsidP="0003489F">
      <w:pPr>
        <w:spacing w:after="0" w:line="240" w:lineRule="auto"/>
      </w:pPr>
      <w:r>
        <w:separator/>
      </w:r>
    </w:p>
  </w:endnote>
  <w:endnote w:type="continuationSeparator" w:id="0">
    <w:p w14:paraId="51DF0224" w14:textId="77777777" w:rsidR="001A256E" w:rsidRDefault="001A256E" w:rsidP="0003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34D1D" w14:textId="77777777" w:rsidR="00F44C00" w:rsidRDefault="00F44C00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2536385"/>
      <w:docPartObj>
        <w:docPartGallery w:val="Page Numbers (Bottom of Page)"/>
        <w:docPartUnique/>
      </w:docPartObj>
    </w:sdtPr>
    <w:sdtContent>
      <w:p w14:paraId="62249B90" w14:textId="77777777" w:rsidR="0023239D" w:rsidRDefault="0023239D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70D607" w14:textId="77777777" w:rsidR="0023239D" w:rsidRDefault="0023239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B0477" w14:textId="77777777" w:rsidR="001A256E" w:rsidRDefault="001A256E" w:rsidP="0003489F">
      <w:pPr>
        <w:spacing w:after="0" w:line="240" w:lineRule="auto"/>
      </w:pPr>
      <w:r>
        <w:separator/>
      </w:r>
    </w:p>
  </w:footnote>
  <w:footnote w:type="continuationSeparator" w:id="0">
    <w:p w14:paraId="61AB4DD5" w14:textId="77777777" w:rsidR="001A256E" w:rsidRDefault="001A256E" w:rsidP="00034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96D"/>
    <w:multiLevelType w:val="hybridMultilevel"/>
    <w:tmpl w:val="B56C87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D34EF"/>
    <w:multiLevelType w:val="hybridMultilevel"/>
    <w:tmpl w:val="D1064DB6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D1686B"/>
    <w:multiLevelType w:val="hybridMultilevel"/>
    <w:tmpl w:val="493A8282"/>
    <w:lvl w:ilvl="0" w:tplc="04100013">
      <w:start w:val="1"/>
      <w:numFmt w:val="upperRoman"/>
      <w:lvlText w:val="%1."/>
      <w:lvlJc w:val="right"/>
      <w:pPr>
        <w:ind w:left="1429" w:hanging="360"/>
      </w:pPr>
    </w:lvl>
    <w:lvl w:ilvl="1" w:tplc="04100019" w:tentative="1">
      <w:start w:val="1"/>
      <w:numFmt w:val="lowerLetter"/>
      <w:lvlText w:val="%2."/>
      <w:lvlJc w:val="left"/>
      <w:pPr>
        <w:ind w:left="2149" w:hanging="360"/>
      </w:pPr>
    </w:lvl>
    <w:lvl w:ilvl="2" w:tplc="0410001B" w:tentative="1">
      <w:start w:val="1"/>
      <w:numFmt w:val="lowerRoman"/>
      <w:lvlText w:val="%3."/>
      <w:lvlJc w:val="right"/>
      <w:pPr>
        <w:ind w:left="2869" w:hanging="180"/>
      </w:pPr>
    </w:lvl>
    <w:lvl w:ilvl="3" w:tplc="0410000F" w:tentative="1">
      <w:start w:val="1"/>
      <w:numFmt w:val="decimal"/>
      <w:lvlText w:val="%4."/>
      <w:lvlJc w:val="left"/>
      <w:pPr>
        <w:ind w:left="3589" w:hanging="360"/>
      </w:pPr>
    </w:lvl>
    <w:lvl w:ilvl="4" w:tplc="04100019" w:tentative="1">
      <w:start w:val="1"/>
      <w:numFmt w:val="lowerLetter"/>
      <w:lvlText w:val="%5."/>
      <w:lvlJc w:val="left"/>
      <w:pPr>
        <w:ind w:left="4309" w:hanging="360"/>
      </w:pPr>
    </w:lvl>
    <w:lvl w:ilvl="5" w:tplc="0410001B" w:tentative="1">
      <w:start w:val="1"/>
      <w:numFmt w:val="lowerRoman"/>
      <w:lvlText w:val="%6."/>
      <w:lvlJc w:val="right"/>
      <w:pPr>
        <w:ind w:left="5029" w:hanging="180"/>
      </w:pPr>
    </w:lvl>
    <w:lvl w:ilvl="6" w:tplc="0410000F" w:tentative="1">
      <w:start w:val="1"/>
      <w:numFmt w:val="decimal"/>
      <w:lvlText w:val="%7."/>
      <w:lvlJc w:val="left"/>
      <w:pPr>
        <w:ind w:left="5749" w:hanging="360"/>
      </w:pPr>
    </w:lvl>
    <w:lvl w:ilvl="7" w:tplc="04100019" w:tentative="1">
      <w:start w:val="1"/>
      <w:numFmt w:val="lowerLetter"/>
      <w:lvlText w:val="%8."/>
      <w:lvlJc w:val="left"/>
      <w:pPr>
        <w:ind w:left="6469" w:hanging="360"/>
      </w:pPr>
    </w:lvl>
    <w:lvl w:ilvl="8" w:tplc="041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D8673B"/>
    <w:multiLevelType w:val="hybridMultilevel"/>
    <w:tmpl w:val="FEB640A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7422492"/>
    <w:multiLevelType w:val="hybridMultilevel"/>
    <w:tmpl w:val="DD825440"/>
    <w:lvl w:ilvl="0" w:tplc="7DD85FD4">
      <w:start w:val="1"/>
      <w:numFmt w:val="decimal"/>
      <w:lvlText w:val="1.%1"/>
      <w:lvlJc w:val="left"/>
      <w:pPr>
        <w:ind w:left="1068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E4403EA"/>
    <w:multiLevelType w:val="hybridMultilevel"/>
    <w:tmpl w:val="AF26E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932459"/>
    <w:multiLevelType w:val="hybridMultilevel"/>
    <w:tmpl w:val="335A71C6"/>
    <w:lvl w:ilvl="0" w:tplc="041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5DA7FC8"/>
    <w:multiLevelType w:val="hybridMultilevel"/>
    <w:tmpl w:val="FD9291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420BCE"/>
    <w:multiLevelType w:val="hybridMultilevel"/>
    <w:tmpl w:val="2816606A"/>
    <w:lvl w:ilvl="0" w:tplc="DC705FF8">
      <w:start w:val="1"/>
      <w:numFmt w:val="upperRoman"/>
      <w:pStyle w:val="Stile4"/>
      <w:lvlText w:val="%1."/>
      <w:lvlJc w:val="right"/>
      <w:pPr>
        <w:ind w:left="720" w:hanging="360"/>
      </w:pPr>
    </w:lvl>
    <w:lvl w:ilvl="1" w:tplc="4B02FA5C">
      <w:start w:val="1"/>
      <w:numFmt w:val="decimal"/>
      <w:lvlText w:val="%2."/>
      <w:lvlJc w:val="left"/>
      <w:pPr>
        <w:ind w:left="1524" w:hanging="444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7016B7"/>
    <w:multiLevelType w:val="hybridMultilevel"/>
    <w:tmpl w:val="5DF6FF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C525E"/>
    <w:multiLevelType w:val="hybridMultilevel"/>
    <w:tmpl w:val="3DAEC6F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FF23DB"/>
    <w:multiLevelType w:val="hybridMultilevel"/>
    <w:tmpl w:val="41EEC050"/>
    <w:lvl w:ilvl="0" w:tplc="E0524D92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965EF"/>
    <w:multiLevelType w:val="hybridMultilevel"/>
    <w:tmpl w:val="A00C94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F9324E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2C0914A0"/>
    <w:multiLevelType w:val="hybridMultilevel"/>
    <w:tmpl w:val="05F4D7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E64A75"/>
    <w:multiLevelType w:val="hybridMultilevel"/>
    <w:tmpl w:val="D5BE8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74E40"/>
    <w:multiLevelType w:val="hybridMultilevel"/>
    <w:tmpl w:val="53FC5CD4"/>
    <w:lvl w:ilvl="0" w:tplc="8682B102">
      <w:start w:val="1"/>
      <w:numFmt w:val="decimal"/>
      <w:lvlText w:val="%1."/>
      <w:lvlJc w:val="left"/>
      <w:pPr>
        <w:ind w:left="717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E55866"/>
    <w:multiLevelType w:val="hybridMultilevel"/>
    <w:tmpl w:val="2458A1B4"/>
    <w:lvl w:ilvl="0" w:tplc="04100013">
      <w:start w:val="1"/>
      <w:numFmt w:val="upperRoman"/>
      <w:lvlText w:val="%1."/>
      <w:lvlJc w:val="righ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32895D37"/>
    <w:multiLevelType w:val="hybridMultilevel"/>
    <w:tmpl w:val="B71AE4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614DD"/>
    <w:multiLevelType w:val="hybridMultilevel"/>
    <w:tmpl w:val="52B68E5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C1B0F"/>
    <w:multiLevelType w:val="hybridMultilevel"/>
    <w:tmpl w:val="88406704"/>
    <w:lvl w:ilvl="0" w:tplc="0410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3EA90937"/>
    <w:multiLevelType w:val="hybridMultilevel"/>
    <w:tmpl w:val="77C8B89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C517DA"/>
    <w:multiLevelType w:val="hybridMultilevel"/>
    <w:tmpl w:val="969459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3CC3EC3"/>
    <w:multiLevelType w:val="hybridMultilevel"/>
    <w:tmpl w:val="640E0960"/>
    <w:lvl w:ilvl="0" w:tplc="9CDC2B6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5665CD"/>
    <w:multiLevelType w:val="hybridMultilevel"/>
    <w:tmpl w:val="A1B6318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D2364A"/>
    <w:multiLevelType w:val="hybridMultilevel"/>
    <w:tmpl w:val="086674F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BA13E0"/>
    <w:multiLevelType w:val="hybridMultilevel"/>
    <w:tmpl w:val="71EE5186"/>
    <w:lvl w:ilvl="0" w:tplc="C2387636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C67919"/>
    <w:multiLevelType w:val="hybridMultilevel"/>
    <w:tmpl w:val="264A61E6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E54559"/>
    <w:multiLevelType w:val="hybridMultilevel"/>
    <w:tmpl w:val="5134AB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85D09"/>
    <w:multiLevelType w:val="hybridMultilevel"/>
    <w:tmpl w:val="AC36366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A302868"/>
    <w:multiLevelType w:val="multilevel"/>
    <w:tmpl w:val="0B0E634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31" w15:restartNumberingAfterBreak="0">
    <w:nsid w:val="5B760BCB"/>
    <w:multiLevelType w:val="hybridMultilevel"/>
    <w:tmpl w:val="25BA9318"/>
    <w:lvl w:ilvl="0" w:tplc="70E6AAF2">
      <w:start w:val="1"/>
      <w:numFmt w:val="decimal"/>
      <w:pStyle w:val="Stile3"/>
      <w:lvlText w:val="2.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pStyle w:val="Stile3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8F5444"/>
    <w:multiLevelType w:val="multilevel"/>
    <w:tmpl w:val="817855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3423651"/>
    <w:multiLevelType w:val="hybridMultilevel"/>
    <w:tmpl w:val="B08A39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1BA39D7"/>
    <w:multiLevelType w:val="hybridMultilevel"/>
    <w:tmpl w:val="43DC999A"/>
    <w:lvl w:ilvl="0" w:tplc="6FE4F2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614A7"/>
    <w:multiLevelType w:val="hybridMultilevel"/>
    <w:tmpl w:val="7430BE0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876475"/>
    <w:multiLevelType w:val="hybridMultilevel"/>
    <w:tmpl w:val="758269A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3A55F81"/>
    <w:multiLevelType w:val="hybridMultilevel"/>
    <w:tmpl w:val="279E52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4814CFB"/>
    <w:multiLevelType w:val="hybridMultilevel"/>
    <w:tmpl w:val="72E2D9EC"/>
    <w:lvl w:ilvl="0" w:tplc="CE8C67FC">
      <w:start w:val="1"/>
      <w:numFmt w:val="decimal"/>
      <w:lvlText w:val="1.%1.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5E637E4"/>
    <w:multiLevelType w:val="hybridMultilevel"/>
    <w:tmpl w:val="1016A096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ED054D5"/>
    <w:multiLevelType w:val="multilevel"/>
    <w:tmpl w:val="1302B82C"/>
    <w:lvl w:ilvl="0">
      <w:start w:val="1"/>
      <w:numFmt w:val="decimal"/>
      <w:pStyle w:val="Titolo1"/>
      <w:lvlText w:val="%1"/>
      <w:lvlJc w:val="left"/>
      <w:pPr>
        <w:ind w:left="432" w:hanging="432"/>
      </w:pPr>
      <w:rPr>
        <w:lang w:val="it-IT"/>
      </w:r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7FC16A72"/>
    <w:multiLevelType w:val="hybridMultilevel"/>
    <w:tmpl w:val="2D9291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2515016">
    <w:abstractNumId w:val="16"/>
  </w:num>
  <w:num w:numId="2" w16cid:durableId="823394888">
    <w:abstractNumId w:val="4"/>
  </w:num>
  <w:num w:numId="3" w16cid:durableId="150946421">
    <w:abstractNumId w:val="38"/>
  </w:num>
  <w:num w:numId="4" w16cid:durableId="1840073805">
    <w:abstractNumId w:val="27"/>
  </w:num>
  <w:num w:numId="5" w16cid:durableId="387724406">
    <w:abstractNumId w:val="36"/>
  </w:num>
  <w:num w:numId="6" w16cid:durableId="1139762177">
    <w:abstractNumId w:val="2"/>
  </w:num>
  <w:num w:numId="7" w16cid:durableId="77408430">
    <w:abstractNumId w:val="17"/>
  </w:num>
  <w:num w:numId="8" w16cid:durableId="1616254508">
    <w:abstractNumId w:val="20"/>
  </w:num>
  <w:num w:numId="9" w16cid:durableId="179127419">
    <w:abstractNumId w:val="4"/>
    <w:lvlOverride w:ilvl="0">
      <w:startOverride w:val="1"/>
    </w:lvlOverride>
  </w:num>
  <w:num w:numId="10" w16cid:durableId="1729037943">
    <w:abstractNumId w:val="16"/>
    <w:lvlOverride w:ilvl="0">
      <w:startOverride w:val="2"/>
    </w:lvlOverride>
  </w:num>
  <w:num w:numId="11" w16cid:durableId="4214124">
    <w:abstractNumId w:val="4"/>
    <w:lvlOverride w:ilvl="0">
      <w:startOverride w:val="1"/>
    </w:lvlOverride>
  </w:num>
  <w:num w:numId="12" w16cid:durableId="1578587161">
    <w:abstractNumId w:val="31"/>
  </w:num>
  <w:num w:numId="13" w16cid:durableId="1129855656">
    <w:abstractNumId w:val="40"/>
  </w:num>
  <w:num w:numId="14" w16cid:durableId="64106155">
    <w:abstractNumId w:val="18"/>
  </w:num>
  <w:num w:numId="15" w16cid:durableId="1061056452">
    <w:abstractNumId w:val="9"/>
  </w:num>
  <w:num w:numId="16" w16cid:durableId="87504430">
    <w:abstractNumId w:val="8"/>
  </w:num>
  <w:num w:numId="17" w16cid:durableId="1092512285">
    <w:abstractNumId w:val="24"/>
  </w:num>
  <w:num w:numId="18" w16cid:durableId="2018771913">
    <w:abstractNumId w:val="25"/>
  </w:num>
  <w:num w:numId="19" w16cid:durableId="310988016">
    <w:abstractNumId w:val="3"/>
  </w:num>
  <w:num w:numId="20" w16cid:durableId="1123890504">
    <w:abstractNumId w:val="6"/>
  </w:num>
  <w:num w:numId="21" w16cid:durableId="834951810">
    <w:abstractNumId w:val="0"/>
  </w:num>
  <w:num w:numId="22" w16cid:durableId="1044326918">
    <w:abstractNumId w:val="30"/>
  </w:num>
  <w:num w:numId="23" w16cid:durableId="167407031">
    <w:abstractNumId w:val="28"/>
  </w:num>
  <w:num w:numId="24" w16cid:durableId="1608464720">
    <w:abstractNumId w:val="37"/>
  </w:num>
  <w:num w:numId="25" w16cid:durableId="394012057">
    <w:abstractNumId w:val="12"/>
  </w:num>
  <w:num w:numId="26" w16cid:durableId="2071609394">
    <w:abstractNumId w:val="11"/>
  </w:num>
  <w:num w:numId="27" w16cid:durableId="1507018548">
    <w:abstractNumId w:val="26"/>
  </w:num>
  <w:num w:numId="28" w16cid:durableId="336419627">
    <w:abstractNumId w:val="23"/>
  </w:num>
  <w:num w:numId="29" w16cid:durableId="1444498181">
    <w:abstractNumId w:val="21"/>
  </w:num>
  <w:num w:numId="30" w16cid:durableId="431752148">
    <w:abstractNumId w:val="1"/>
  </w:num>
  <w:num w:numId="31" w16cid:durableId="81335810">
    <w:abstractNumId w:val="39"/>
  </w:num>
  <w:num w:numId="32" w16cid:durableId="141389562">
    <w:abstractNumId w:val="14"/>
  </w:num>
  <w:num w:numId="33" w16cid:durableId="1186288664">
    <w:abstractNumId w:val="33"/>
  </w:num>
  <w:num w:numId="34" w16cid:durableId="317391819">
    <w:abstractNumId w:val="22"/>
  </w:num>
  <w:num w:numId="35" w16cid:durableId="1268274409">
    <w:abstractNumId w:val="13"/>
  </w:num>
  <w:num w:numId="36" w16cid:durableId="1226643769">
    <w:abstractNumId w:val="32"/>
  </w:num>
  <w:num w:numId="37" w16cid:durableId="1297955016">
    <w:abstractNumId w:val="10"/>
  </w:num>
  <w:num w:numId="38" w16cid:durableId="1838180923">
    <w:abstractNumId w:val="19"/>
  </w:num>
  <w:num w:numId="39" w16cid:durableId="1922137698">
    <w:abstractNumId w:val="29"/>
  </w:num>
  <w:num w:numId="40" w16cid:durableId="630982223">
    <w:abstractNumId w:val="35"/>
  </w:num>
  <w:num w:numId="41" w16cid:durableId="1389455326">
    <w:abstractNumId w:val="5"/>
  </w:num>
  <w:num w:numId="42" w16cid:durableId="1676376525">
    <w:abstractNumId w:val="41"/>
  </w:num>
  <w:num w:numId="43" w16cid:durableId="2132703056">
    <w:abstractNumId w:val="7"/>
  </w:num>
  <w:num w:numId="44" w16cid:durableId="1668629182">
    <w:abstractNumId w:val="34"/>
  </w:num>
  <w:num w:numId="45" w16cid:durableId="19851600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08"/>
  <w:autoHyphenation/>
  <w:hyphenationZone w:val="283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F8C"/>
    <w:rsid w:val="000011B1"/>
    <w:rsid w:val="00002851"/>
    <w:rsid w:val="000033EF"/>
    <w:rsid w:val="00003F1A"/>
    <w:rsid w:val="000055FA"/>
    <w:rsid w:val="000104AB"/>
    <w:rsid w:val="000116B0"/>
    <w:rsid w:val="000129D8"/>
    <w:rsid w:val="0001388B"/>
    <w:rsid w:val="000168A4"/>
    <w:rsid w:val="0001696E"/>
    <w:rsid w:val="00017D7B"/>
    <w:rsid w:val="00017F1A"/>
    <w:rsid w:val="00020AA4"/>
    <w:rsid w:val="00022DAE"/>
    <w:rsid w:val="00024329"/>
    <w:rsid w:val="000245E7"/>
    <w:rsid w:val="0002487F"/>
    <w:rsid w:val="000259C4"/>
    <w:rsid w:val="00025FC0"/>
    <w:rsid w:val="00027CD4"/>
    <w:rsid w:val="00031D7E"/>
    <w:rsid w:val="000322F2"/>
    <w:rsid w:val="0003489F"/>
    <w:rsid w:val="0003564B"/>
    <w:rsid w:val="00040103"/>
    <w:rsid w:val="00040510"/>
    <w:rsid w:val="00042CD7"/>
    <w:rsid w:val="00045670"/>
    <w:rsid w:val="000520A9"/>
    <w:rsid w:val="00053198"/>
    <w:rsid w:val="00054059"/>
    <w:rsid w:val="00055883"/>
    <w:rsid w:val="00060C61"/>
    <w:rsid w:val="00061DBA"/>
    <w:rsid w:val="000649CD"/>
    <w:rsid w:val="000665E3"/>
    <w:rsid w:val="00066DD2"/>
    <w:rsid w:val="00067D90"/>
    <w:rsid w:val="00070394"/>
    <w:rsid w:val="00070398"/>
    <w:rsid w:val="000724EC"/>
    <w:rsid w:val="000724F4"/>
    <w:rsid w:val="00072906"/>
    <w:rsid w:val="00072ECD"/>
    <w:rsid w:val="00073921"/>
    <w:rsid w:val="00073B83"/>
    <w:rsid w:val="00075B2A"/>
    <w:rsid w:val="0008070F"/>
    <w:rsid w:val="000831EB"/>
    <w:rsid w:val="00083AEC"/>
    <w:rsid w:val="00083E2C"/>
    <w:rsid w:val="000843B3"/>
    <w:rsid w:val="0009267A"/>
    <w:rsid w:val="00093287"/>
    <w:rsid w:val="000951D0"/>
    <w:rsid w:val="00095653"/>
    <w:rsid w:val="000A1D71"/>
    <w:rsid w:val="000A2BD3"/>
    <w:rsid w:val="000A755A"/>
    <w:rsid w:val="000A7AA0"/>
    <w:rsid w:val="000B1722"/>
    <w:rsid w:val="000B2D05"/>
    <w:rsid w:val="000B6010"/>
    <w:rsid w:val="000B7E98"/>
    <w:rsid w:val="000C18CC"/>
    <w:rsid w:val="000C3782"/>
    <w:rsid w:val="000C5AC1"/>
    <w:rsid w:val="000C6A75"/>
    <w:rsid w:val="000C7F84"/>
    <w:rsid w:val="000D05B6"/>
    <w:rsid w:val="000D0A42"/>
    <w:rsid w:val="000D1224"/>
    <w:rsid w:val="000D3752"/>
    <w:rsid w:val="000D3BC3"/>
    <w:rsid w:val="000D463C"/>
    <w:rsid w:val="000D6255"/>
    <w:rsid w:val="000D6993"/>
    <w:rsid w:val="000D7E9B"/>
    <w:rsid w:val="000E1889"/>
    <w:rsid w:val="000E1CB4"/>
    <w:rsid w:val="000E4D1C"/>
    <w:rsid w:val="000E6DA6"/>
    <w:rsid w:val="000E7808"/>
    <w:rsid w:val="000F02CE"/>
    <w:rsid w:val="000F16C8"/>
    <w:rsid w:val="000F1CA9"/>
    <w:rsid w:val="000F5288"/>
    <w:rsid w:val="000F5D43"/>
    <w:rsid w:val="000F6791"/>
    <w:rsid w:val="0010176E"/>
    <w:rsid w:val="001025A7"/>
    <w:rsid w:val="0010400A"/>
    <w:rsid w:val="001049F6"/>
    <w:rsid w:val="00106801"/>
    <w:rsid w:val="0010694C"/>
    <w:rsid w:val="00107ED6"/>
    <w:rsid w:val="00110D35"/>
    <w:rsid w:val="00111078"/>
    <w:rsid w:val="00111C7E"/>
    <w:rsid w:val="00115070"/>
    <w:rsid w:val="00115CC2"/>
    <w:rsid w:val="0011763C"/>
    <w:rsid w:val="00120A8F"/>
    <w:rsid w:val="00122E20"/>
    <w:rsid w:val="00124072"/>
    <w:rsid w:val="00125BC7"/>
    <w:rsid w:val="00132083"/>
    <w:rsid w:val="00132E3C"/>
    <w:rsid w:val="00133DBF"/>
    <w:rsid w:val="00134458"/>
    <w:rsid w:val="00134915"/>
    <w:rsid w:val="00136059"/>
    <w:rsid w:val="00136609"/>
    <w:rsid w:val="00136880"/>
    <w:rsid w:val="00137A4F"/>
    <w:rsid w:val="00137E57"/>
    <w:rsid w:val="001404B3"/>
    <w:rsid w:val="00140DD4"/>
    <w:rsid w:val="00140F15"/>
    <w:rsid w:val="00142140"/>
    <w:rsid w:val="00145A03"/>
    <w:rsid w:val="00145AA9"/>
    <w:rsid w:val="00145B54"/>
    <w:rsid w:val="00145EF9"/>
    <w:rsid w:val="00153D5B"/>
    <w:rsid w:val="00154973"/>
    <w:rsid w:val="00156106"/>
    <w:rsid w:val="001567F2"/>
    <w:rsid w:val="0016000E"/>
    <w:rsid w:val="00163C84"/>
    <w:rsid w:val="001644BF"/>
    <w:rsid w:val="00172013"/>
    <w:rsid w:val="00173328"/>
    <w:rsid w:val="0017443C"/>
    <w:rsid w:val="00174730"/>
    <w:rsid w:val="00180E70"/>
    <w:rsid w:val="001816A1"/>
    <w:rsid w:val="00184145"/>
    <w:rsid w:val="00184B4C"/>
    <w:rsid w:val="00184CBC"/>
    <w:rsid w:val="00185354"/>
    <w:rsid w:val="00186EB9"/>
    <w:rsid w:val="00190989"/>
    <w:rsid w:val="001928D7"/>
    <w:rsid w:val="00192958"/>
    <w:rsid w:val="00192969"/>
    <w:rsid w:val="00194226"/>
    <w:rsid w:val="001945E3"/>
    <w:rsid w:val="0019483E"/>
    <w:rsid w:val="001A1770"/>
    <w:rsid w:val="001A1CCC"/>
    <w:rsid w:val="001A256E"/>
    <w:rsid w:val="001A3D60"/>
    <w:rsid w:val="001A5166"/>
    <w:rsid w:val="001A7DA9"/>
    <w:rsid w:val="001B05F1"/>
    <w:rsid w:val="001B3578"/>
    <w:rsid w:val="001B46DF"/>
    <w:rsid w:val="001B54B6"/>
    <w:rsid w:val="001B6438"/>
    <w:rsid w:val="001B74AD"/>
    <w:rsid w:val="001B7E0E"/>
    <w:rsid w:val="001C19D4"/>
    <w:rsid w:val="001C6140"/>
    <w:rsid w:val="001C61E5"/>
    <w:rsid w:val="001C6DB9"/>
    <w:rsid w:val="001D236D"/>
    <w:rsid w:val="001D279C"/>
    <w:rsid w:val="001D3B45"/>
    <w:rsid w:val="001D59E7"/>
    <w:rsid w:val="001D5B68"/>
    <w:rsid w:val="001D6652"/>
    <w:rsid w:val="001D6C11"/>
    <w:rsid w:val="001E1889"/>
    <w:rsid w:val="001E20A4"/>
    <w:rsid w:val="001E2A56"/>
    <w:rsid w:val="001E2AFA"/>
    <w:rsid w:val="001E2DFF"/>
    <w:rsid w:val="001E3762"/>
    <w:rsid w:val="001E413A"/>
    <w:rsid w:val="001E4509"/>
    <w:rsid w:val="001E4E2D"/>
    <w:rsid w:val="001E573D"/>
    <w:rsid w:val="001E675C"/>
    <w:rsid w:val="001E7BC8"/>
    <w:rsid w:val="001F0242"/>
    <w:rsid w:val="001F0338"/>
    <w:rsid w:val="001F0BC0"/>
    <w:rsid w:val="001F0F1F"/>
    <w:rsid w:val="001F2ED3"/>
    <w:rsid w:val="001F36E7"/>
    <w:rsid w:val="001F442F"/>
    <w:rsid w:val="001F5CA5"/>
    <w:rsid w:val="00202008"/>
    <w:rsid w:val="00202C2B"/>
    <w:rsid w:val="00205699"/>
    <w:rsid w:val="00210797"/>
    <w:rsid w:val="0021153A"/>
    <w:rsid w:val="00212FE8"/>
    <w:rsid w:val="00216122"/>
    <w:rsid w:val="0021739F"/>
    <w:rsid w:val="002209E6"/>
    <w:rsid w:val="0022166E"/>
    <w:rsid w:val="00221863"/>
    <w:rsid w:val="002232F3"/>
    <w:rsid w:val="00223E42"/>
    <w:rsid w:val="002264F1"/>
    <w:rsid w:val="00227A92"/>
    <w:rsid w:val="0023131E"/>
    <w:rsid w:val="00231378"/>
    <w:rsid w:val="00231867"/>
    <w:rsid w:val="00231F2B"/>
    <w:rsid w:val="0023239D"/>
    <w:rsid w:val="002324E8"/>
    <w:rsid w:val="0023376E"/>
    <w:rsid w:val="00233AC7"/>
    <w:rsid w:val="00233B66"/>
    <w:rsid w:val="00233F9E"/>
    <w:rsid w:val="0023414F"/>
    <w:rsid w:val="002365AF"/>
    <w:rsid w:val="00237D52"/>
    <w:rsid w:val="00242090"/>
    <w:rsid w:val="002424A5"/>
    <w:rsid w:val="00242BC8"/>
    <w:rsid w:val="002441D6"/>
    <w:rsid w:val="00244495"/>
    <w:rsid w:val="0024493B"/>
    <w:rsid w:val="00246B20"/>
    <w:rsid w:val="00247209"/>
    <w:rsid w:val="00250C1E"/>
    <w:rsid w:val="00250E8D"/>
    <w:rsid w:val="00251BF5"/>
    <w:rsid w:val="00252329"/>
    <w:rsid w:val="00252552"/>
    <w:rsid w:val="00254F3A"/>
    <w:rsid w:val="002551A3"/>
    <w:rsid w:val="00257B75"/>
    <w:rsid w:val="0026049B"/>
    <w:rsid w:val="002633D1"/>
    <w:rsid w:val="00267186"/>
    <w:rsid w:val="00267F8C"/>
    <w:rsid w:val="00270289"/>
    <w:rsid w:val="00272455"/>
    <w:rsid w:val="00273BC0"/>
    <w:rsid w:val="002748BF"/>
    <w:rsid w:val="00276479"/>
    <w:rsid w:val="002810DF"/>
    <w:rsid w:val="0028271C"/>
    <w:rsid w:val="00283B46"/>
    <w:rsid w:val="00284979"/>
    <w:rsid w:val="002911A4"/>
    <w:rsid w:val="0029200C"/>
    <w:rsid w:val="00292758"/>
    <w:rsid w:val="0029357D"/>
    <w:rsid w:val="00295A8A"/>
    <w:rsid w:val="0029648E"/>
    <w:rsid w:val="002968C0"/>
    <w:rsid w:val="002978C3"/>
    <w:rsid w:val="002A1871"/>
    <w:rsid w:val="002A221C"/>
    <w:rsid w:val="002A23A2"/>
    <w:rsid w:val="002A4639"/>
    <w:rsid w:val="002A5ACA"/>
    <w:rsid w:val="002A650E"/>
    <w:rsid w:val="002B08A0"/>
    <w:rsid w:val="002B1AAB"/>
    <w:rsid w:val="002B28ED"/>
    <w:rsid w:val="002B3F58"/>
    <w:rsid w:val="002B435A"/>
    <w:rsid w:val="002B5CF0"/>
    <w:rsid w:val="002B7122"/>
    <w:rsid w:val="002C0A22"/>
    <w:rsid w:val="002C2D63"/>
    <w:rsid w:val="002C6960"/>
    <w:rsid w:val="002C7507"/>
    <w:rsid w:val="002D09FB"/>
    <w:rsid w:val="002D1082"/>
    <w:rsid w:val="002D35DE"/>
    <w:rsid w:val="002D71C7"/>
    <w:rsid w:val="002E0B5C"/>
    <w:rsid w:val="002E2A22"/>
    <w:rsid w:val="002E2BE8"/>
    <w:rsid w:val="002E3E05"/>
    <w:rsid w:val="002E475F"/>
    <w:rsid w:val="002E4771"/>
    <w:rsid w:val="002E5DBA"/>
    <w:rsid w:val="002F02DA"/>
    <w:rsid w:val="002F03F9"/>
    <w:rsid w:val="002F15E7"/>
    <w:rsid w:val="002F3754"/>
    <w:rsid w:val="002F3E32"/>
    <w:rsid w:val="002F4D14"/>
    <w:rsid w:val="002F5AEA"/>
    <w:rsid w:val="002F77B8"/>
    <w:rsid w:val="00302854"/>
    <w:rsid w:val="00303745"/>
    <w:rsid w:val="003042FB"/>
    <w:rsid w:val="003058A2"/>
    <w:rsid w:val="0030667E"/>
    <w:rsid w:val="00306C60"/>
    <w:rsid w:val="0031662D"/>
    <w:rsid w:val="003179D2"/>
    <w:rsid w:val="00321632"/>
    <w:rsid w:val="00321BC8"/>
    <w:rsid w:val="00322159"/>
    <w:rsid w:val="003251A1"/>
    <w:rsid w:val="00325432"/>
    <w:rsid w:val="0032600E"/>
    <w:rsid w:val="003308C8"/>
    <w:rsid w:val="00330BA8"/>
    <w:rsid w:val="00331162"/>
    <w:rsid w:val="00331426"/>
    <w:rsid w:val="00332557"/>
    <w:rsid w:val="00332E30"/>
    <w:rsid w:val="00333431"/>
    <w:rsid w:val="003358B3"/>
    <w:rsid w:val="00335B77"/>
    <w:rsid w:val="00336F6B"/>
    <w:rsid w:val="003375BA"/>
    <w:rsid w:val="00337950"/>
    <w:rsid w:val="003409D4"/>
    <w:rsid w:val="003425C0"/>
    <w:rsid w:val="00342C7C"/>
    <w:rsid w:val="00344985"/>
    <w:rsid w:val="00345B8C"/>
    <w:rsid w:val="00351C4B"/>
    <w:rsid w:val="0035249E"/>
    <w:rsid w:val="00352D8E"/>
    <w:rsid w:val="003530AC"/>
    <w:rsid w:val="00353AC6"/>
    <w:rsid w:val="003541AF"/>
    <w:rsid w:val="00354623"/>
    <w:rsid w:val="003565F9"/>
    <w:rsid w:val="00362BFB"/>
    <w:rsid w:val="00362ED3"/>
    <w:rsid w:val="0036452A"/>
    <w:rsid w:val="003658E9"/>
    <w:rsid w:val="0036619D"/>
    <w:rsid w:val="003663E3"/>
    <w:rsid w:val="00366D1B"/>
    <w:rsid w:val="00370AD6"/>
    <w:rsid w:val="00371BDF"/>
    <w:rsid w:val="00374CAA"/>
    <w:rsid w:val="003753A9"/>
    <w:rsid w:val="00376EDF"/>
    <w:rsid w:val="00377270"/>
    <w:rsid w:val="00377488"/>
    <w:rsid w:val="003779EE"/>
    <w:rsid w:val="00377D4F"/>
    <w:rsid w:val="0038010F"/>
    <w:rsid w:val="0038014D"/>
    <w:rsid w:val="003811D1"/>
    <w:rsid w:val="00382313"/>
    <w:rsid w:val="00382ACC"/>
    <w:rsid w:val="0038372D"/>
    <w:rsid w:val="00384146"/>
    <w:rsid w:val="003847BC"/>
    <w:rsid w:val="00385877"/>
    <w:rsid w:val="003863D0"/>
    <w:rsid w:val="0038663D"/>
    <w:rsid w:val="003905D1"/>
    <w:rsid w:val="00392289"/>
    <w:rsid w:val="003927F1"/>
    <w:rsid w:val="00392DF0"/>
    <w:rsid w:val="003949FD"/>
    <w:rsid w:val="00396573"/>
    <w:rsid w:val="003A2937"/>
    <w:rsid w:val="003A522E"/>
    <w:rsid w:val="003A5466"/>
    <w:rsid w:val="003A5546"/>
    <w:rsid w:val="003A56EB"/>
    <w:rsid w:val="003B0737"/>
    <w:rsid w:val="003B1AB4"/>
    <w:rsid w:val="003B56E3"/>
    <w:rsid w:val="003B7265"/>
    <w:rsid w:val="003B773C"/>
    <w:rsid w:val="003B7E59"/>
    <w:rsid w:val="003C0509"/>
    <w:rsid w:val="003C11E5"/>
    <w:rsid w:val="003C3F76"/>
    <w:rsid w:val="003C4A7D"/>
    <w:rsid w:val="003C5C31"/>
    <w:rsid w:val="003D0E33"/>
    <w:rsid w:val="003D24A8"/>
    <w:rsid w:val="003D2CD9"/>
    <w:rsid w:val="003D412E"/>
    <w:rsid w:val="003E04FC"/>
    <w:rsid w:val="003E1C7C"/>
    <w:rsid w:val="003E22DC"/>
    <w:rsid w:val="003E5772"/>
    <w:rsid w:val="003E5EE5"/>
    <w:rsid w:val="003E6C12"/>
    <w:rsid w:val="003F019C"/>
    <w:rsid w:val="003F2342"/>
    <w:rsid w:val="003F302B"/>
    <w:rsid w:val="003F339B"/>
    <w:rsid w:val="003F444F"/>
    <w:rsid w:val="003F4756"/>
    <w:rsid w:val="003F499B"/>
    <w:rsid w:val="003F7EDE"/>
    <w:rsid w:val="004020FA"/>
    <w:rsid w:val="00403B5C"/>
    <w:rsid w:val="0040505E"/>
    <w:rsid w:val="00405A7E"/>
    <w:rsid w:val="004064DD"/>
    <w:rsid w:val="00406BC0"/>
    <w:rsid w:val="00411900"/>
    <w:rsid w:val="00411C2C"/>
    <w:rsid w:val="004127EA"/>
    <w:rsid w:val="00414F26"/>
    <w:rsid w:val="00416322"/>
    <w:rsid w:val="00416D59"/>
    <w:rsid w:val="004206F9"/>
    <w:rsid w:val="004232A0"/>
    <w:rsid w:val="004247DF"/>
    <w:rsid w:val="00426C42"/>
    <w:rsid w:val="004275BD"/>
    <w:rsid w:val="0043053C"/>
    <w:rsid w:val="00430DF7"/>
    <w:rsid w:val="004314A6"/>
    <w:rsid w:val="004316F1"/>
    <w:rsid w:val="00436742"/>
    <w:rsid w:val="00436E46"/>
    <w:rsid w:val="00440EE2"/>
    <w:rsid w:val="0044236F"/>
    <w:rsid w:val="00444F64"/>
    <w:rsid w:val="0044580C"/>
    <w:rsid w:val="004472B1"/>
    <w:rsid w:val="004473BE"/>
    <w:rsid w:val="00447422"/>
    <w:rsid w:val="00450D84"/>
    <w:rsid w:val="0045198E"/>
    <w:rsid w:val="00451F7B"/>
    <w:rsid w:val="004538FD"/>
    <w:rsid w:val="004545FC"/>
    <w:rsid w:val="00456E4B"/>
    <w:rsid w:val="004578FA"/>
    <w:rsid w:val="004602AD"/>
    <w:rsid w:val="00460FD0"/>
    <w:rsid w:val="00464C3A"/>
    <w:rsid w:val="00464DB2"/>
    <w:rsid w:val="00466034"/>
    <w:rsid w:val="00466115"/>
    <w:rsid w:val="00466B0C"/>
    <w:rsid w:val="004733A6"/>
    <w:rsid w:val="004738BA"/>
    <w:rsid w:val="0047475C"/>
    <w:rsid w:val="00476D89"/>
    <w:rsid w:val="00477A54"/>
    <w:rsid w:val="00477B81"/>
    <w:rsid w:val="004806FD"/>
    <w:rsid w:val="004810AE"/>
    <w:rsid w:val="0048288C"/>
    <w:rsid w:val="00482D11"/>
    <w:rsid w:val="00483AB9"/>
    <w:rsid w:val="00484C4E"/>
    <w:rsid w:val="00485E11"/>
    <w:rsid w:val="00486458"/>
    <w:rsid w:val="00491275"/>
    <w:rsid w:val="0049395A"/>
    <w:rsid w:val="0049505D"/>
    <w:rsid w:val="00495F44"/>
    <w:rsid w:val="00496DA4"/>
    <w:rsid w:val="004A03B8"/>
    <w:rsid w:val="004A1EE6"/>
    <w:rsid w:val="004A20FB"/>
    <w:rsid w:val="004A2D46"/>
    <w:rsid w:val="004A3B3F"/>
    <w:rsid w:val="004A4097"/>
    <w:rsid w:val="004A49A3"/>
    <w:rsid w:val="004A4E6F"/>
    <w:rsid w:val="004A6781"/>
    <w:rsid w:val="004A692F"/>
    <w:rsid w:val="004B07FE"/>
    <w:rsid w:val="004B2C90"/>
    <w:rsid w:val="004B42B3"/>
    <w:rsid w:val="004B50DE"/>
    <w:rsid w:val="004B539A"/>
    <w:rsid w:val="004B5ED1"/>
    <w:rsid w:val="004B66AF"/>
    <w:rsid w:val="004B6ADB"/>
    <w:rsid w:val="004B75B9"/>
    <w:rsid w:val="004C3308"/>
    <w:rsid w:val="004C6BF1"/>
    <w:rsid w:val="004D12DF"/>
    <w:rsid w:val="004D1B29"/>
    <w:rsid w:val="004D2562"/>
    <w:rsid w:val="004D28B5"/>
    <w:rsid w:val="004D2C37"/>
    <w:rsid w:val="004D390D"/>
    <w:rsid w:val="004D3CBC"/>
    <w:rsid w:val="004D53F6"/>
    <w:rsid w:val="004D5CAC"/>
    <w:rsid w:val="004D63EE"/>
    <w:rsid w:val="004D7702"/>
    <w:rsid w:val="004D797D"/>
    <w:rsid w:val="004D79A6"/>
    <w:rsid w:val="004E0BC2"/>
    <w:rsid w:val="004E2A6B"/>
    <w:rsid w:val="004E675B"/>
    <w:rsid w:val="004E7BC0"/>
    <w:rsid w:val="004F19A7"/>
    <w:rsid w:val="004F2B5A"/>
    <w:rsid w:val="004F4D17"/>
    <w:rsid w:val="004F4EA0"/>
    <w:rsid w:val="005012AC"/>
    <w:rsid w:val="005024D6"/>
    <w:rsid w:val="0050340E"/>
    <w:rsid w:val="00503816"/>
    <w:rsid w:val="00504AD8"/>
    <w:rsid w:val="00507473"/>
    <w:rsid w:val="00507E3B"/>
    <w:rsid w:val="00511134"/>
    <w:rsid w:val="00511222"/>
    <w:rsid w:val="00512D61"/>
    <w:rsid w:val="00513FE8"/>
    <w:rsid w:val="00515485"/>
    <w:rsid w:val="00516532"/>
    <w:rsid w:val="00517FC5"/>
    <w:rsid w:val="005219B1"/>
    <w:rsid w:val="00523D62"/>
    <w:rsid w:val="0052434D"/>
    <w:rsid w:val="00530ACF"/>
    <w:rsid w:val="00531D04"/>
    <w:rsid w:val="00533B26"/>
    <w:rsid w:val="00534B6E"/>
    <w:rsid w:val="00535162"/>
    <w:rsid w:val="0053597B"/>
    <w:rsid w:val="00540B69"/>
    <w:rsid w:val="00541AC0"/>
    <w:rsid w:val="00541CED"/>
    <w:rsid w:val="0055066D"/>
    <w:rsid w:val="00551808"/>
    <w:rsid w:val="00552752"/>
    <w:rsid w:val="00553F58"/>
    <w:rsid w:val="00554135"/>
    <w:rsid w:val="005546E4"/>
    <w:rsid w:val="005577C6"/>
    <w:rsid w:val="00562C05"/>
    <w:rsid w:val="00566377"/>
    <w:rsid w:val="00570D81"/>
    <w:rsid w:val="0057279C"/>
    <w:rsid w:val="00572993"/>
    <w:rsid w:val="005743E1"/>
    <w:rsid w:val="005757A3"/>
    <w:rsid w:val="00575835"/>
    <w:rsid w:val="00576A02"/>
    <w:rsid w:val="005772B2"/>
    <w:rsid w:val="00577BB8"/>
    <w:rsid w:val="00577BC5"/>
    <w:rsid w:val="00580184"/>
    <w:rsid w:val="00581479"/>
    <w:rsid w:val="005814D0"/>
    <w:rsid w:val="00581585"/>
    <w:rsid w:val="0058161A"/>
    <w:rsid w:val="00581CFB"/>
    <w:rsid w:val="0058218D"/>
    <w:rsid w:val="00582B11"/>
    <w:rsid w:val="00582BF1"/>
    <w:rsid w:val="00582F30"/>
    <w:rsid w:val="0058300A"/>
    <w:rsid w:val="005838D3"/>
    <w:rsid w:val="00583E03"/>
    <w:rsid w:val="0058687B"/>
    <w:rsid w:val="00586E05"/>
    <w:rsid w:val="0059003B"/>
    <w:rsid w:val="00590B7D"/>
    <w:rsid w:val="00590F0D"/>
    <w:rsid w:val="005914C8"/>
    <w:rsid w:val="00596E96"/>
    <w:rsid w:val="005971AF"/>
    <w:rsid w:val="005A07AE"/>
    <w:rsid w:val="005A2FDD"/>
    <w:rsid w:val="005A5D21"/>
    <w:rsid w:val="005A61E6"/>
    <w:rsid w:val="005A6DB0"/>
    <w:rsid w:val="005A7F2E"/>
    <w:rsid w:val="005B24EE"/>
    <w:rsid w:val="005B286C"/>
    <w:rsid w:val="005B47D9"/>
    <w:rsid w:val="005B4AB7"/>
    <w:rsid w:val="005B509D"/>
    <w:rsid w:val="005B5C8D"/>
    <w:rsid w:val="005B702B"/>
    <w:rsid w:val="005B7CEE"/>
    <w:rsid w:val="005B7D4E"/>
    <w:rsid w:val="005C16C5"/>
    <w:rsid w:val="005C4B7D"/>
    <w:rsid w:val="005C5E0E"/>
    <w:rsid w:val="005C71D8"/>
    <w:rsid w:val="005D1A73"/>
    <w:rsid w:val="005D1CF1"/>
    <w:rsid w:val="005D3DFA"/>
    <w:rsid w:val="005D67C2"/>
    <w:rsid w:val="005D6EF5"/>
    <w:rsid w:val="005D7059"/>
    <w:rsid w:val="005E23A6"/>
    <w:rsid w:val="005E2455"/>
    <w:rsid w:val="005E2938"/>
    <w:rsid w:val="005E3175"/>
    <w:rsid w:val="005E4AD5"/>
    <w:rsid w:val="005E54CE"/>
    <w:rsid w:val="005E586A"/>
    <w:rsid w:val="005E5FCC"/>
    <w:rsid w:val="005E6111"/>
    <w:rsid w:val="005E6586"/>
    <w:rsid w:val="005F0502"/>
    <w:rsid w:val="005F1B1C"/>
    <w:rsid w:val="005F1E40"/>
    <w:rsid w:val="005F26C9"/>
    <w:rsid w:val="005F75DF"/>
    <w:rsid w:val="006020FE"/>
    <w:rsid w:val="00602643"/>
    <w:rsid w:val="00602BF9"/>
    <w:rsid w:val="006037D9"/>
    <w:rsid w:val="00604136"/>
    <w:rsid w:val="0060449D"/>
    <w:rsid w:val="006046F8"/>
    <w:rsid w:val="00610373"/>
    <w:rsid w:val="00611112"/>
    <w:rsid w:val="00611BFE"/>
    <w:rsid w:val="0061378E"/>
    <w:rsid w:val="00613969"/>
    <w:rsid w:val="00614267"/>
    <w:rsid w:val="006200E0"/>
    <w:rsid w:val="00620BE4"/>
    <w:rsid w:val="00620DEF"/>
    <w:rsid w:val="006240F4"/>
    <w:rsid w:val="0062469D"/>
    <w:rsid w:val="00626A06"/>
    <w:rsid w:val="00627A87"/>
    <w:rsid w:val="00627CBE"/>
    <w:rsid w:val="0063132F"/>
    <w:rsid w:val="006320EC"/>
    <w:rsid w:val="00633CF0"/>
    <w:rsid w:val="00635B2C"/>
    <w:rsid w:val="00635C11"/>
    <w:rsid w:val="00640B88"/>
    <w:rsid w:val="0064234B"/>
    <w:rsid w:val="00642A34"/>
    <w:rsid w:val="0064512B"/>
    <w:rsid w:val="0065085E"/>
    <w:rsid w:val="00651254"/>
    <w:rsid w:val="00652581"/>
    <w:rsid w:val="00656A8A"/>
    <w:rsid w:val="00661691"/>
    <w:rsid w:val="006624E9"/>
    <w:rsid w:val="00662788"/>
    <w:rsid w:val="00663573"/>
    <w:rsid w:val="00664A54"/>
    <w:rsid w:val="0066555A"/>
    <w:rsid w:val="006657E4"/>
    <w:rsid w:val="00666846"/>
    <w:rsid w:val="0067167E"/>
    <w:rsid w:val="00671DA6"/>
    <w:rsid w:val="00672265"/>
    <w:rsid w:val="0067245A"/>
    <w:rsid w:val="00674791"/>
    <w:rsid w:val="00675B77"/>
    <w:rsid w:val="00676098"/>
    <w:rsid w:val="006766F1"/>
    <w:rsid w:val="00677590"/>
    <w:rsid w:val="00677E11"/>
    <w:rsid w:val="00680842"/>
    <w:rsid w:val="00681C80"/>
    <w:rsid w:val="00683475"/>
    <w:rsid w:val="00683DF1"/>
    <w:rsid w:val="006840DA"/>
    <w:rsid w:val="00684A69"/>
    <w:rsid w:val="00686349"/>
    <w:rsid w:val="0068670A"/>
    <w:rsid w:val="0069061F"/>
    <w:rsid w:val="006912B4"/>
    <w:rsid w:val="00693892"/>
    <w:rsid w:val="006959A5"/>
    <w:rsid w:val="006959AD"/>
    <w:rsid w:val="006A149C"/>
    <w:rsid w:val="006A46EE"/>
    <w:rsid w:val="006A5A1E"/>
    <w:rsid w:val="006A6B2A"/>
    <w:rsid w:val="006B0FF1"/>
    <w:rsid w:val="006B22EF"/>
    <w:rsid w:val="006B3772"/>
    <w:rsid w:val="006B6642"/>
    <w:rsid w:val="006B70FF"/>
    <w:rsid w:val="006B7F81"/>
    <w:rsid w:val="006C0557"/>
    <w:rsid w:val="006C2508"/>
    <w:rsid w:val="006C7AA9"/>
    <w:rsid w:val="006D057D"/>
    <w:rsid w:val="006D13CE"/>
    <w:rsid w:val="006D1B6D"/>
    <w:rsid w:val="006D21C1"/>
    <w:rsid w:val="006D43B8"/>
    <w:rsid w:val="006D60CD"/>
    <w:rsid w:val="006E027C"/>
    <w:rsid w:val="006E2E7F"/>
    <w:rsid w:val="006E3CC5"/>
    <w:rsid w:val="006E41FF"/>
    <w:rsid w:val="006E4346"/>
    <w:rsid w:val="006E544D"/>
    <w:rsid w:val="006E742F"/>
    <w:rsid w:val="006E7CA7"/>
    <w:rsid w:val="006F025A"/>
    <w:rsid w:val="006F2D62"/>
    <w:rsid w:val="006F2FB5"/>
    <w:rsid w:val="006F4B96"/>
    <w:rsid w:val="006F51AE"/>
    <w:rsid w:val="006F5378"/>
    <w:rsid w:val="006F565D"/>
    <w:rsid w:val="006F59E7"/>
    <w:rsid w:val="006F6801"/>
    <w:rsid w:val="006F7A3B"/>
    <w:rsid w:val="0070237E"/>
    <w:rsid w:val="007043F9"/>
    <w:rsid w:val="00704585"/>
    <w:rsid w:val="00707100"/>
    <w:rsid w:val="00710290"/>
    <w:rsid w:val="00713ED1"/>
    <w:rsid w:val="00714679"/>
    <w:rsid w:val="00714CF9"/>
    <w:rsid w:val="00715CDB"/>
    <w:rsid w:val="00715FA6"/>
    <w:rsid w:val="00722290"/>
    <w:rsid w:val="0072242B"/>
    <w:rsid w:val="00722CF9"/>
    <w:rsid w:val="00723A1E"/>
    <w:rsid w:val="007243B1"/>
    <w:rsid w:val="00727E36"/>
    <w:rsid w:val="00730F7E"/>
    <w:rsid w:val="007313D2"/>
    <w:rsid w:val="00734154"/>
    <w:rsid w:val="00734EE6"/>
    <w:rsid w:val="00735789"/>
    <w:rsid w:val="007370F1"/>
    <w:rsid w:val="007373A3"/>
    <w:rsid w:val="00740794"/>
    <w:rsid w:val="007411AF"/>
    <w:rsid w:val="0074125A"/>
    <w:rsid w:val="007439AE"/>
    <w:rsid w:val="0075076F"/>
    <w:rsid w:val="0075172D"/>
    <w:rsid w:val="00752700"/>
    <w:rsid w:val="00752A08"/>
    <w:rsid w:val="00756C10"/>
    <w:rsid w:val="0075766F"/>
    <w:rsid w:val="00761AF3"/>
    <w:rsid w:val="00761C71"/>
    <w:rsid w:val="0076341C"/>
    <w:rsid w:val="007666B8"/>
    <w:rsid w:val="00774237"/>
    <w:rsid w:val="0077443A"/>
    <w:rsid w:val="00774477"/>
    <w:rsid w:val="0077552E"/>
    <w:rsid w:val="00775868"/>
    <w:rsid w:val="00782528"/>
    <w:rsid w:val="00782682"/>
    <w:rsid w:val="00784BC5"/>
    <w:rsid w:val="00785D3F"/>
    <w:rsid w:val="007869BD"/>
    <w:rsid w:val="00790652"/>
    <w:rsid w:val="00790ED4"/>
    <w:rsid w:val="0079678E"/>
    <w:rsid w:val="00796A45"/>
    <w:rsid w:val="0079799E"/>
    <w:rsid w:val="007A4202"/>
    <w:rsid w:val="007A43C1"/>
    <w:rsid w:val="007A522E"/>
    <w:rsid w:val="007A7103"/>
    <w:rsid w:val="007B2B2C"/>
    <w:rsid w:val="007B36CC"/>
    <w:rsid w:val="007B4D21"/>
    <w:rsid w:val="007C0042"/>
    <w:rsid w:val="007C2BA6"/>
    <w:rsid w:val="007C2E41"/>
    <w:rsid w:val="007C53B0"/>
    <w:rsid w:val="007C69DC"/>
    <w:rsid w:val="007D1507"/>
    <w:rsid w:val="007D296E"/>
    <w:rsid w:val="007D2FAB"/>
    <w:rsid w:val="007D3D37"/>
    <w:rsid w:val="007D4582"/>
    <w:rsid w:val="007D4622"/>
    <w:rsid w:val="007D73D5"/>
    <w:rsid w:val="007D795D"/>
    <w:rsid w:val="007D7DA1"/>
    <w:rsid w:val="007E3399"/>
    <w:rsid w:val="007E3AC4"/>
    <w:rsid w:val="007E5B49"/>
    <w:rsid w:val="007E7367"/>
    <w:rsid w:val="007F0906"/>
    <w:rsid w:val="007F1CCE"/>
    <w:rsid w:val="007F1D9F"/>
    <w:rsid w:val="007F3160"/>
    <w:rsid w:val="007F363C"/>
    <w:rsid w:val="007F535A"/>
    <w:rsid w:val="007F5942"/>
    <w:rsid w:val="007F608B"/>
    <w:rsid w:val="00802D84"/>
    <w:rsid w:val="00804B1A"/>
    <w:rsid w:val="00804B37"/>
    <w:rsid w:val="008070B3"/>
    <w:rsid w:val="00810BED"/>
    <w:rsid w:val="00811613"/>
    <w:rsid w:val="008116B6"/>
    <w:rsid w:val="008116B8"/>
    <w:rsid w:val="00813078"/>
    <w:rsid w:val="008146A7"/>
    <w:rsid w:val="00816965"/>
    <w:rsid w:val="00817449"/>
    <w:rsid w:val="0082362F"/>
    <w:rsid w:val="0082560E"/>
    <w:rsid w:val="008277AE"/>
    <w:rsid w:val="00827953"/>
    <w:rsid w:val="00827FD5"/>
    <w:rsid w:val="008306E8"/>
    <w:rsid w:val="008308BB"/>
    <w:rsid w:val="00830958"/>
    <w:rsid w:val="0083208F"/>
    <w:rsid w:val="008334F9"/>
    <w:rsid w:val="00833D68"/>
    <w:rsid w:val="008406F8"/>
    <w:rsid w:val="00843195"/>
    <w:rsid w:val="00847ABD"/>
    <w:rsid w:val="00847C9B"/>
    <w:rsid w:val="008510B1"/>
    <w:rsid w:val="008518E5"/>
    <w:rsid w:val="00851C38"/>
    <w:rsid w:val="00853144"/>
    <w:rsid w:val="00853A0D"/>
    <w:rsid w:val="008571C2"/>
    <w:rsid w:val="00857C05"/>
    <w:rsid w:val="008608C0"/>
    <w:rsid w:val="00864389"/>
    <w:rsid w:val="00867D3D"/>
    <w:rsid w:val="00870E21"/>
    <w:rsid w:val="0087236C"/>
    <w:rsid w:val="008768F4"/>
    <w:rsid w:val="00877920"/>
    <w:rsid w:val="00880754"/>
    <w:rsid w:val="008813C3"/>
    <w:rsid w:val="0088200C"/>
    <w:rsid w:val="008824C3"/>
    <w:rsid w:val="008844F3"/>
    <w:rsid w:val="00884A9B"/>
    <w:rsid w:val="00884E0B"/>
    <w:rsid w:val="00891A6A"/>
    <w:rsid w:val="00892A17"/>
    <w:rsid w:val="00894515"/>
    <w:rsid w:val="008956F8"/>
    <w:rsid w:val="00896196"/>
    <w:rsid w:val="008968E4"/>
    <w:rsid w:val="00897FEB"/>
    <w:rsid w:val="008A356B"/>
    <w:rsid w:val="008A4295"/>
    <w:rsid w:val="008A4869"/>
    <w:rsid w:val="008A6E25"/>
    <w:rsid w:val="008A764C"/>
    <w:rsid w:val="008B1F43"/>
    <w:rsid w:val="008B4A3B"/>
    <w:rsid w:val="008B4C2D"/>
    <w:rsid w:val="008C03C4"/>
    <w:rsid w:val="008C0797"/>
    <w:rsid w:val="008C23F5"/>
    <w:rsid w:val="008C4F2D"/>
    <w:rsid w:val="008C52F5"/>
    <w:rsid w:val="008D023B"/>
    <w:rsid w:val="008D04E2"/>
    <w:rsid w:val="008D0938"/>
    <w:rsid w:val="008D3A1D"/>
    <w:rsid w:val="008D6BAC"/>
    <w:rsid w:val="008E0E7E"/>
    <w:rsid w:val="008E2263"/>
    <w:rsid w:val="008E2F81"/>
    <w:rsid w:val="008E40F8"/>
    <w:rsid w:val="008E4802"/>
    <w:rsid w:val="008E65C7"/>
    <w:rsid w:val="008E669F"/>
    <w:rsid w:val="008E70C2"/>
    <w:rsid w:val="008E70FB"/>
    <w:rsid w:val="008F2978"/>
    <w:rsid w:val="008F497B"/>
    <w:rsid w:val="008F5DEE"/>
    <w:rsid w:val="008F6761"/>
    <w:rsid w:val="008F6F55"/>
    <w:rsid w:val="008F742B"/>
    <w:rsid w:val="008F7AFA"/>
    <w:rsid w:val="00900024"/>
    <w:rsid w:val="00901E2A"/>
    <w:rsid w:val="00903947"/>
    <w:rsid w:val="0090594B"/>
    <w:rsid w:val="00906233"/>
    <w:rsid w:val="00910A57"/>
    <w:rsid w:val="00913733"/>
    <w:rsid w:val="009149CB"/>
    <w:rsid w:val="0091600C"/>
    <w:rsid w:val="00916AEF"/>
    <w:rsid w:val="0092019D"/>
    <w:rsid w:val="00923919"/>
    <w:rsid w:val="009262BD"/>
    <w:rsid w:val="009307A8"/>
    <w:rsid w:val="009363D0"/>
    <w:rsid w:val="00936D19"/>
    <w:rsid w:val="00940BD5"/>
    <w:rsid w:val="00940C26"/>
    <w:rsid w:val="00940D14"/>
    <w:rsid w:val="00941E3C"/>
    <w:rsid w:val="0094227C"/>
    <w:rsid w:val="009434B0"/>
    <w:rsid w:val="009448E0"/>
    <w:rsid w:val="00946896"/>
    <w:rsid w:val="00950813"/>
    <w:rsid w:val="00950A1D"/>
    <w:rsid w:val="00951CE3"/>
    <w:rsid w:val="009530B5"/>
    <w:rsid w:val="00953D09"/>
    <w:rsid w:val="00956F65"/>
    <w:rsid w:val="00961381"/>
    <w:rsid w:val="00962261"/>
    <w:rsid w:val="0096242E"/>
    <w:rsid w:val="00963AB8"/>
    <w:rsid w:val="009677A5"/>
    <w:rsid w:val="0097088F"/>
    <w:rsid w:val="009719B8"/>
    <w:rsid w:val="0097224A"/>
    <w:rsid w:val="00972419"/>
    <w:rsid w:val="009730EB"/>
    <w:rsid w:val="009743F8"/>
    <w:rsid w:val="00974AB7"/>
    <w:rsid w:val="00976D88"/>
    <w:rsid w:val="00982B16"/>
    <w:rsid w:val="00982E8E"/>
    <w:rsid w:val="00983A06"/>
    <w:rsid w:val="0098487E"/>
    <w:rsid w:val="0098610E"/>
    <w:rsid w:val="009867EA"/>
    <w:rsid w:val="00987B91"/>
    <w:rsid w:val="00993D59"/>
    <w:rsid w:val="00993E12"/>
    <w:rsid w:val="0099592D"/>
    <w:rsid w:val="00995A2B"/>
    <w:rsid w:val="009A02B1"/>
    <w:rsid w:val="009A112C"/>
    <w:rsid w:val="009A1B4B"/>
    <w:rsid w:val="009A2897"/>
    <w:rsid w:val="009A2DE3"/>
    <w:rsid w:val="009A4A00"/>
    <w:rsid w:val="009A4FD8"/>
    <w:rsid w:val="009A5DFC"/>
    <w:rsid w:val="009A6ECD"/>
    <w:rsid w:val="009A6FF9"/>
    <w:rsid w:val="009B1EE8"/>
    <w:rsid w:val="009B2AE0"/>
    <w:rsid w:val="009B49B8"/>
    <w:rsid w:val="009B53AB"/>
    <w:rsid w:val="009C00AB"/>
    <w:rsid w:val="009C0CBE"/>
    <w:rsid w:val="009C1F3C"/>
    <w:rsid w:val="009C206D"/>
    <w:rsid w:val="009C42C4"/>
    <w:rsid w:val="009C4B42"/>
    <w:rsid w:val="009C7754"/>
    <w:rsid w:val="009D13F4"/>
    <w:rsid w:val="009D3B84"/>
    <w:rsid w:val="009D5223"/>
    <w:rsid w:val="009D6D19"/>
    <w:rsid w:val="009E0259"/>
    <w:rsid w:val="009E187A"/>
    <w:rsid w:val="009E3402"/>
    <w:rsid w:val="009E3EBA"/>
    <w:rsid w:val="009E48CE"/>
    <w:rsid w:val="009E6944"/>
    <w:rsid w:val="009E7614"/>
    <w:rsid w:val="009F015C"/>
    <w:rsid w:val="009F0749"/>
    <w:rsid w:val="009F1717"/>
    <w:rsid w:val="009F25F6"/>
    <w:rsid w:val="009F3DB8"/>
    <w:rsid w:val="009F43F5"/>
    <w:rsid w:val="009F481B"/>
    <w:rsid w:val="009F6C22"/>
    <w:rsid w:val="00A00029"/>
    <w:rsid w:val="00A0159A"/>
    <w:rsid w:val="00A0193A"/>
    <w:rsid w:val="00A025F3"/>
    <w:rsid w:val="00A02BF6"/>
    <w:rsid w:val="00A02CD0"/>
    <w:rsid w:val="00A03A3A"/>
    <w:rsid w:val="00A03B19"/>
    <w:rsid w:val="00A043EE"/>
    <w:rsid w:val="00A06794"/>
    <w:rsid w:val="00A07AFC"/>
    <w:rsid w:val="00A1116E"/>
    <w:rsid w:val="00A112D7"/>
    <w:rsid w:val="00A13300"/>
    <w:rsid w:val="00A14ABC"/>
    <w:rsid w:val="00A156B8"/>
    <w:rsid w:val="00A158CA"/>
    <w:rsid w:val="00A16EA5"/>
    <w:rsid w:val="00A1733D"/>
    <w:rsid w:val="00A21069"/>
    <w:rsid w:val="00A21770"/>
    <w:rsid w:val="00A218CF"/>
    <w:rsid w:val="00A23007"/>
    <w:rsid w:val="00A24DFC"/>
    <w:rsid w:val="00A25933"/>
    <w:rsid w:val="00A26666"/>
    <w:rsid w:val="00A30B9A"/>
    <w:rsid w:val="00A3122F"/>
    <w:rsid w:val="00A32BC4"/>
    <w:rsid w:val="00A379FD"/>
    <w:rsid w:val="00A4058A"/>
    <w:rsid w:val="00A427FD"/>
    <w:rsid w:val="00A435FA"/>
    <w:rsid w:val="00A43A94"/>
    <w:rsid w:val="00A4533E"/>
    <w:rsid w:val="00A524C8"/>
    <w:rsid w:val="00A54067"/>
    <w:rsid w:val="00A5433C"/>
    <w:rsid w:val="00A546C3"/>
    <w:rsid w:val="00A560FD"/>
    <w:rsid w:val="00A57807"/>
    <w:rsid w:val="00A66079"/>
    <w:rsid w:val="00A66096"/>
    <w:rsid w:val="00A673E7"/>
    <w:rsid w:val="00A67AA7"/>
    <w:rsid w:val="00A67F9B"/>
    <w:rsid w:val="00A70B0A"/>
    <w:rsid w:val="00A71026"/>
    <w:rsid w:val="00A72BA4"/>
    <w:rsid w:val="00A72D35"/>
    <w:rsid w:val="00A750CE"/>
    <w:rsid w:val="00A7717C"/>
    <w:rsid w:val="00A77805"/>
    <w:rsid w:val="00A77E43"/>
    <w:rsid w:val="00A801D2"/>
    <w:rsid w:val="00A80FD0"/>
    <w:rsid w:val="00A81948"/>
    <w:rsid w:val="00A83FD1"/>
    <w:rsid w:val="00A84ABD"/>
    <w:rsid w:val="00A861D2"/>
    <w:rsid w:val="00A86CE4"/>
    <w:rsid w:val="00A87838"/>
    <w:rsid w:val="00A910A5"/>
    <w:rsid w:val="00A93C2B"/>
    <w:rsid w:val="00A95022"/>
    <w:rsid w:val="00A95325"/>
    <w:rsid w:val="00A95552"/>
    <w:rsid w:val="00AA0524"/>
    <w:rsid w:val="00AA101A"/>
    <w:rsid w:val="00AA2829"/>
    <w:rsid w:val="00AA4837"/>
    <w:rsid w:val="00AA728D"/>
    <w:rsid w:val="00AB21E9"/>
    <w:rsid w:val="00AB2CE2"/>
    <w:rsid w:val="00AB2FE1"/>
    <w:rsid w:val="00AB309B"/>
    <w:rsid w:val="00AB4142"/>
    <w:rsid w:val="00AB482A"/>
    <w:rsid w:val="00AB4DC9"/>
    <w:rsid w:val="00AB5BC2"/>
    <w:rsid w:val="00AC034A"/>
    <w:rsid w:val="00AC1701"/>
    <w:rsid w:val="00AC2B94"/>
    <w:rsid w:val="00AC5211"/>
    <w:rsid w:val="00AC6195"/>
    <w:rsid w:val="00AD133F"/>
    <w:rsid w:val="00AD18AA"/>
    <w:rsid w:val="00AD1F19"/>
    <w:rsid w:val="00AD28BB"/>
    <w:rsid w:val="00AD45AF"/>
    <w:rsid w:val="00AD642B"/>
    <w:rsid w:val="00AD6887"/>
    <w:rsid w:val="00AE102A"/>
    <w:rsid w:val="00AE3FAF"/>
    <w:rsid w:val="00AF016D"/>
    <w:rsid w:val="00AF0257"/>
    <w:rsid w:val="00AF12B6"/>
    <w:rsid w:val="00AF137D"/>
    <w:rsid w:val="00AF182D"/>
    <w:rsid w:val="00AF39E0"/>
    <w:rsid w:val="00AF6077"/>
    <w:rsid w:val="00AF617C"/>
    <w:rsid w:val="00AF6C5F"/>
    <w:rsid w:val="00AF6CC0"/>
    <w:rsid w:val="00AF7850"/>
    <w:rsid w:val="00B008B0"/>
    <w:rsid w:val="00B02944"/>
    <w:rsid w:val="00B0319B"/>
    <w:rsid w:val="00B1057F"/>
    <w:rsid w:val="00B11159"/>
    <w:rsid w:val="00B12C2E"/>
    <w:rsid w:val="00B13FA5"/>
    <w:rsid w:val="00B1604C"/>
    <w:rsid w:val="00B162A4"/>
    <w:rsid w:val="00B17455"/>
    <w:rsid w:val="00B178D0"/>
    <w:rsid w:val="00B205CC"/>
    <w:rsid w:val="00B20AAE"/>
    <w:rsid w:val="00B22FBF"/>
    <w:rsid w:val="00B234D7"/>
    <w:rsid w:val="00B252F6"/>
    <w:rsid w:val="00B25A70"/>
    <w:rsid w:val="00B25AB9"/>
    <w:rsid w:val="00B25DEC"/>
    <w:rsid w:val="00B25E70"/>
    <w:rsid w:val="00B261B5"/>
    <w:rsid w:val="00B27297"/>
    <w:rsid w:val="00B312F2"/>
    <w:rsid w:val="00B313D4"/>
    <w:rsid w:val="00B35A53"/>
    <w:rsid w:val="00B3608E"/>
    <w:rsid w:val="00B36B1C"/>
    <w:rsid w:val="00B409ED"/>
    <w:rsid w:val="00B409EF"/>
    <w:rsid w:val="00B44F86"/>
    <w:rsid w:val="00B46824"/>
    <w:rsid w:val="00B47DC3"/>
    <w:rsid w:val="00B5183A"/>
    <w:rsid w:val="00B5484C"/>
    <w:rsid w:val="00B55842"/>
    <w:rsid w:val="00B55EAE"/>
    <w:rsid w:val="00B5631D"/>
    <w:rsid w:val="00B57152"/>
    <w:rsid w:val="00B574BE"/>
    <w:rsid w:val="00B57AD8"/>
    <w:rsid w:val="00B6056E"/>
    <w:rsid w:val="00B65FA4"/>
    <w:rsid w:val="00B66B9A"/>
    <w:rsid w:val="00B67929"/>
    <w:rsid w:val="00B7185C"/>
    <w:rsid w:val="00B751AC"/>
    <w:rsid w:val="00B776FA"/>
    <w:rsid w:val="00B77744"/>
    <w:rsid w:val="00B82F75"/>
    <w:rsid w:val="00B83E6C"/>
    <w:rsid w:val="00B856FE"/>
    <w:rsid w:val="00B908CA"/>
    <w:rsid w:val="00B91C56"/>
    <w:rsid w:val="00B921E8"/>
    <w:rsid w:val="00B92353"/>
    <w:rsid w:val="00B94521"/>
    <w:rsid w:val="00BA0663"/>
    <w:rsid w:val="00BA06DD"/>
    <w:rsid w:val="00BA1EF6"/>
    <w:rsid w:val="00BA3356"/>
    <w:rsid w:val="00BA335C"/>
    <w:rsid w:val="00BA5180"/>
    <w:rsid w:val="00BA5D59"/>
    <w:rsid w:val="00BA63F0"/>
    <w:rsid w:val="00BA6AD8"/>
    <w:rsid w:val="00BA6B92"/>
    <w:rsid w:val="00BA7352"/>
    <w:rsid w:val="00BA7917"/>
    <w:rsid w:val="00BB0107"/>
    <w:rsid w:val="00BB0AF8"/>
    <w:rsid w:val="00BB27F6"/>
    <w:rsid w:val="00BB35E6"/>
    <w:rsid w:val="00BB4C76"/>
    <w:rsid w:val="00BB5CCD"/>
    <w:rsid w:val="00BB795F"/>
    <w:rsid w:val="00BC0E7C"/>
    <w:rsid w:val="00BC0FBA"/>
    <w:rsid w:val="00BC3716"/>
    <w:rsid w:val="00BC5DDB"/>
    <w:rsid w:val="00BC61D1"/>
    <w:rsid w:val="00BD073C"/>
    <w:rsid w:val="00BD27C1"/>
    <w:rsid w:val="00BD3DE8"/>
    <w:rsid w:val="00BD463E"/>
    <w:rsid w:val="00BD47D9"/>
    <w:rsid w:val="00BD5030"/>
    <w:rsid w:val="00BD50F3"/>
    <w:rsid w:val="00BD6A95"/>
    <w:rsid w:val="00BE0772"/>
    <w:rsid w:val="00BE238D"/>
    <w:rsid w:val="00BE4496"/>
    <w:rsid w:val="00BE5E47"/>
    <w:rsid w:val="00BE678F"/>
    <w:rsid w:val="00BE7C51"/>
    <w:rsid w:val="00BF0119"/>
    <w:rsid w:val="00BF1060"/>
    <w:rsid w:val="00BF4AEA"/>
    <w:rsid w:val="00BF5AE0"/>
    <w:rsid w:val="00BF5C4B"/>
    <w:rsid w:val="00BF667E"/>
    <w:rsid w:val="00BF7A3D"/>
    <w:rsid w:val="00BF7B18"/>
    <w:rsid w:val="00C06A82"/>
    <w:rsid w:val="00C06D61"/>
    <w:rsid w:val="00C0784E"/>
    <w:rsid w:val="00C07C64"/>
    <w:rsid w:val="00C117D0"/>
    <w:rsid w:val="00C1203A"/>
    <w:rsid w:val="00C14823"/>
    <w:rsid w:val="00C17632"/>
    <w:rsid w:val="00C2082A"/>
    <w:rsid w:val="00C2160E"/>
    <w:rsid w:val="00C23122"/>
    <w:rsid w:val="00C23C83"/>
    <w:rsid w:val="00C241CC"/>
    <w:rsid w:val="00C247C6"/>
    <w:rsid w:val="00C24C94"/>
    <w:rsid w:val="00C2617F"/>
    <w:rsid w:val="00C33734"/>
    <w:rsid w:val="00C34806"/>
    <w:rsid w:val="00C349AD"/>
    <w:rsid w:val="00C36CC9"/>
    <w:rsid w:val="00C40D3C"/>
    <w:rsid w:val="00C4432B"/>
    <w:rsid w:val="00C45100"/>
    <w:rsid w:val="00C459BF"/>
    <w:rsid w:val="00C46111"/>
    <w:rsid w:val="00C47492"/>
    <w:rsid w:val="00C500F7"/>
    <w:rsid w:val="00C50CAA"/>
    <w:rsid w:val="00C51869"/>
    <w:rsid w:val="00C51D51"/>
    <w:rsid w:val="00C52054"/>
    <w:rsid w:val="00C52CA7"/>
    <w:rsid w:val="00C52D42"/>
    <w:rsid w:val="00C54284"/>
    <w:rsid w:val="00C548AE"/>
    <w:rsid w:val="00C55264"/>
    <w:rsid w:val="00C55E81"/>
    <w:rsid w:val="00C562C0"/>
    <w:rsid w:val="00C569FD"/>
    <w:rsid w:val="00C61A65"/>
    <w:rsid w:val="00C64B6A"/>
    <w:rsid w:val="00C65456"/>
    <w:rsid w:val="00C66EFE"/>
    <w:rsid w:val="00C679E3"/>
    <w:rsid w:val="00C67C84"/>
    <w:rsid w:val="00C67FEC"/>
    <w:rsid w:val="00C71C6D"/>
    <w:rsid w:val="00C7429E"/>
    <w:rsid w:val="00C74C85"/>
    <w:rsid w:val="00C76BA9"/>
    <w:rsid w:val="00C76E97"/>
    <w:rsid w:val="00C807C8"/>
    <w:rsid w:val="00C81C63"/>
    <w:rsid w:val="00C82B17"/>
    <w:rsid w:val="00C830B2"/>
    <w:rsid w:val="00C85C34"/>
    <w:rsid w:val="00C862E6"/>
    <w:rsid w:val="00C86772"/>
    <w:rsid w:val="00C86D2A"/>
    <w:rsid w:val="00C86EC2"/>
    <w:rsid w:val="00C8703F"/>
    <w:rsid w:val="00C9201F"/>
    <w:rsid w:val="00C957A3"/>
    <w:rsid w:val="00C9598E"/>
    <w:rsid w:val="00C97846"/>
    <w:rsid w:val="00C97AE7"/>
    <w:rsid w:val="00CA175B"/>
    <w:rsid w:val="00CA1769"/>
    <w:rsid w:val="00CA1CF6"/>
    <w:rsid w:val="00CA3C32"/>
    <w:rsid w:val="00CB1968"/>
    <w:rsid w:val="00CB1F6A"/>
    <w:rsid w:val="00CB25D6"/>
    <w:rsid w:val="00CC35F6"/>
    <w:rsid w:val="00CC3D91"/>
    <w:rsid w:val="00CC57BD"/>
    <w:rsid w:val="00CC6451"/>
    <w:rsid w:val="00CC68E9"/>
    <w:rsid w:val="00CC6BD6"/>
    <w:rsid w:val="00CC6E52"/>
    <w:rsid w:val="00CD026B"/>
    <w:rsid w:val="00CD060B"/>
    <w:rsid w:val="00CD1234"/>
    <w:rsid w:val="00CD4129"/>
    <w:rsid w:val="00CD4C15"/>
    <w:rsid w:val="00CE319C"/>
    <w:rsid w:val="00CE4B35"/>
    <w:rsid w:val="00CE61C2"/>
    <w:rsid w:val="00CF0ADF"/>
    <w:rsid w:val="00CF1AA4"/>
    <w:rsid w:val="00CF2C80"/>
    <w:rsid w:val="00CF498B"/>
    <w:rsid w:val="00CF5551"/>
    <w:rsid w:val="00CF73FF"/>
    <w:rsid w:val="00D002BD"/>
    <w:rsid w:val="00D0153A"/>
    <w:rsid w:val="00D02777"/>
    <w:rsid w:val="00D04757"/>
    <w:rsid w:val="00D053AE"/>
    <w:rsid w:val="00D06D7E"/>
    <w:rsid w:val="00D11293"/>
    <w:rsid w:val="00D112A6"/>
    <w:rsid w:val="00D124ED"/>
    <w:rsid w:val="00D1540E"/>
    <w:rsid w:val="00D155B2"/>
    <w:rsid w:val="00D17920"/>
    <w:rsid w:val="00D21B94"/>
    <w:rsid w:val="00D24C9E"/>
    <w:rsid w:val="00D26CF8"/>
    <w:rsid w:val="00D27C8F"/>
    <w:rsid w:val="00D27E14"/>
    <w:rsid w:val="00D27EB1"/>
    <w:rsid w:val="00D300C9"/>
    <w:rsid w:val="00D305D1"/>
    <w:rsid w:val="00D31AA4"/>
    <w:rsid w:val="00D33375"/>
    <w:rsid w:val="00D33B8F"/>
    <w:rsid w:val="00D3480C"/>
    <w:rsid w:val="00D34E3C"/>
    <w:rsid w:val="00D36474"/>
    <w:rsid w:val="00D36BF7"/>
    <w:rsid w:val="00D37207"/>
    <w:rsid w:val="00D37565"/>
    <w:rsid w:val="00D379F9"/>
    <w:rsid w:val="00D414F6"/>
    <w:rsid w:val="00D4151C"/>
    <w:rsid w:val="00D43CAC"/>
    <w:rsid w:val="00D44249"/>
    <w:rsid w:val="00D447C4"/>
    <w:rsid w:val="00D46DB3"/>
    <w:rsid w:val="00D4756C"/>
    <w:rsid w:val="00D47F6A"/>
    <w:rsid w:val="00D50A69"/>
    <w:rsid w:val="00D51A06"/>
    <w:rsid w:val="00D520BF"/>
    <w:rsid w:val="00D554A3"/>
    <w:rsid w:val="00D57E50"/>
    <w:rsid w:val="00D60BB1"/>
    <w:rsid w:val="00D61189"/>
    <w:rsid w:val="00D62F3C"/>
    <w:rsid w:val="00D63D00"/>
    <w:rsid w:val="00D63FB0"/>
    <w:rsid w:val="00D65113"/>
    <w:rsid w:val="00D66646"/>
    <w:rsid w:val="00D66D58"/>
    <w:rsid w:val="00D67C44"/>
    <w:rsid w:val="00D67E9C"/>
    <w:rsid w:val="00D67FAD"/>
    <w:rsid w:val="00D7337D"/>
    <w:rsid w:val="00D7434E"/>
    <w:rsid w:val="00D74C7D"/>
    <w:rsid w:val="00D7767C"/>
    <w:rsid w:val="00D778AD"/>
    <w:rsid w:val="00D77971"/>
    <w:rsid w:val="00D81819"/>
    <w:rsid w:val="00D820AD"/>
    <w:rsid w:val="00D82BBC"/>
    <w:rsid w:val="00D837D8"/>
    <w:rsid w:val="00D8599B"/>
    <w:rsid w:val="00D87AEE"/>
    <w:rsid w:val="00D90F9C"/>
    <w:rsid w:val="00D96F3E"/>
    <w:rsid w:val="00DA05BA"/>
    <w:rsid w:val="00DA19C4"/>
    <w:rsid w:val="00DA29BE"/>
    <w:rsid w:val="00DA2EE9"/>
    <w:rsid w:val="00DA31E2"/>
    <w:rsid w:val="00DA5490"/>
    <w:rsid w:val="00DA58E7"/>
    <w:rsid w:val="00DA62B1"/>
    <w:rsid w:val="00DA7F41"/>
    <w:rsid w:val="00DB0DEE"/>
    <w:rsid w:val="00DB123E"/>
    <w:rsid w:val="00DB1783"/>
    <w:rsid w:val="00DB275B"/>
    <w:rsid w:val="00DB33BA"/>
    <w:rsid w:val="00DB4693"/>
    <w:rsid w:val="00DB47A8"/>
    <w:rsid w:val="00DB718A"/>
    <w:rsid w:val="00DC0BD8"/>
    <w:rsid w:val="00DC0D33"/>
    <w:rsid w:val="00DC12EF"/>
    <w:rsid w:val="00DC402C"/>
    <w:rsid w:val="00DC44A4"/>
    <w:rsid w:val="00DC46EF"/>
    <w:rsid w:val="00DC522C"/>
    <w:rsid w:val="00DC6A02"/>
    <w:rsid w:val="00DC77A9"/>
    <w:rsid w:val="00DD134E"/>
    <w:rsid w:val="00DD2777"/>
    <w:rsid w:val="00DD4A46"/>
    <w:rsid w:val="00DD4AB0"/>
    <w:rsid w:val="00DD5D38"/>
    <w:rsid w:val="00DD6325"/>
    <w:rsid w:val="00DD6B90"/>
    <w:rsid w:val="00DD6F6C"/>
    <w:rsid w:val="00DE4625"/>
    <w:rsid w:val="00DE5032"/>
    <w:rsid w:val="00DE570E"/>
    <w:rsid w:val="00DE6770"/>
    <w:rsid w:val="00DF0960"/>
    <w:rsid w:val="00DF0F4A"/>
    <w:rsid w:val="00DF11CB"/>
    <w:rsid w:val="00DF11E9"/>
    <w:rsid w:val="00DF1A00"/>
    <w:rsid w:val="00DF1FC7"/>
    <w:rsid w:val="00DF3840"/>
    <w:rsid w:val="00DF469D"/>
    <w:rsid w:val="00DF530F"/>
    <w:rsid w:val="00DF6F90"/>
    <w:rsid w:val="00DF76E7"/>
    <w:rsid w:val="00E0033F"/>
    <w:rsid w:val="00E00B2F"/>
    <w:rsid w:val="00E0249A"/>
    <w:rsid w:val="00E026C0"/>
    <w:rsid w:val="00E032DD"/>
    <w:rsid w:val="00E03756"/>
    <w:rsid w:val="00E04D51"/>
    <w:rsid w:val="00E05FEF"/>
    <w:rsid w:val="00E063BD"/>
    <w:rsid w:val="00E06BF1"/>
    <w:rsid w:val="00E1099B"/>
    <w:rsid w:val="00E152BC"/>
    <w:rsid w:val="00E15572"/>
    <w:rsid w:val="00E15A6A"/>
    <w:rsid w:val="00E16418"/>
    <w:rsid w:val="00E17850"/>
    <w:rsid w:val="00E20999"/>
    <w:rsid w:val="00E22AF1"/>
    <w:rsid w:val="00E23F3B"/>
    <w:rsid w:val="00E24574"/>
    <w:rsid w:val="00E25683"/>
    <w:rsid w:val="00E2716B"/>
    <w:rsid w:val="00E275E1"/>
    <w:rsid w:val="00E2777B"/>
    <w:rsid w:val="00E3222F"/>
    <w:rsid w:val="00E328C0"/>
    <w:rsid w:val="00E33022"/>
    <w:rsid w:val="00E35479"/>
    <w:rsid w:val="00E35743"/>
    <w:rsid w:val="00E36469"/>
    <w:rsid w:val="00E378F7"/>
    <w:rsid w:val="00E37ABF"/>
    <w:rsid w:val="00E41BFB"/>
    <w:rsid w:val="00E42D43"/>
    <w:rsid w:val="00E4364B"/>
    <w:rsid w:val="00E446A4"/>
    <w:rsid w:val="00E4547E"/>
    <w:rsid w:val="00E454DE"/>
    <w:rsid w:val="00E46F2D"/>
    <w:rsid w:val="00E5160F"/>
    <w:rsid w:val="00E52CEA"/>
    <w:rsid w:val="00E54C1B"/>
    <w:rsid w:val="00E559BE"/>
    <w:rsid w:val="00E57D0F"/>
    <w:rsid w:val="00E6557E"/>
    <w:rsid w:val="00E66559"/>
    <w:rsid w:val="00E66B1F"/>
    <w:rsid w:val="00E70721"/>
    <w:rsid w:val="00E73DB6"/>
    <w:rsid w:val="00E7411F"/>
    <w:rsid w:val="00E81B55"/>
    <w:rsid w:val="00E82193"/>
    <w:rsid w:val="00E86674"/>
    <w:rsid w:val="00E8680D"/>
    <w:rsid w:val="00E86E97"/>
    <w:rsid w:val="00E87471"/>
    <w:rsid w:val="00E87E42"/>
    <w:rsid w:val="00E87F75"/>
    <w:rsid w:val="00E916C7"/>
    <w:rsid w:val="00E931FF"/>
    <w:rsid w:val="00E937B4"/>
    <w:rsid w:val="00E94C67"/>
    <w:rsid w:val="00EA0936"/>
    <w:rsid w:val="00EA0BB2"/>
    <w:rsid w:val="00EA117C"/>
    <w:rsid w:val="00EA2FB9"/>
    <w:rsid w:val="00EA3D90"/>
    <w:rsid w:val="00EA4F3C"/>
    <w:rsid w:val="00EA6653"/>
    <w:rsid w:val="00EA7671"/>
    <w:rsid w:val="00EB0A6B"/>
    <w:rsid w:val="00EB0D98"/>
    <w:rsid w:val="00EB4F4D"/>
    <w:rsid w:val="00EB4F84"/>
    <w:rsid w:val="00EB4FB8"/>
    <w:rsid w:val="00EB7CD1"/>
    <w:rsid w:val="00EB7E53"/>
    <w:rsid w:val="00EC1B91"/>
    <w:rsid w:val="00EC794A"/>
    <w:rsid w:val="00EC7CF3"/>
    <w:rsid w:val="00ED3380"/>
    <w:rsid w:val="00ED477E"/>
    <w:rsid w:val="00EE0112"/>
    <w:rsid w:val="00EE0E3C"/>
    <w:rsid w:val="00EE2A87"/>
    <w:rsid w:val="00EE39F1"/>
    <w:rsid w:val="00EE3CAA"/>
    <w:rsid w:val="00EE57DA"/>
    <w:rsid w:val="00EE7216"/>
    <w:rsid w:val="00EF0DAD"/>
    <w:rsid w:val="00EF17D6"/>
    <w:rsid w:val="00EF2642"/>
    <w:rsid w:val="00EF3D77"/>
    <w:rsid w:val="00EF3E06"/>
    <w:rsid w:val="00EF4023"/>
    <w:rsid w:val="00EF4C3D"/>
    <w:rsid w:val="00EF6B7B"/>
    <w:rsid w:val="00EF71DB"/>
    <w:rsid w:val="00F00CCB"/>
    <w:rsid w:val="00F02085"/>
    <w:rsid w:val="00F05524"/>
    <w:rsid w:val="00F05681"/>
    <w:rsid w:val="00F05CDF"/>
    <w:rsid w:val="00F06702"/>
    <w:rsid w:val="00F06D93"/>
    <w:rsid w:val="00F115C1"/>
    <w:rsid w:val="00F12726"/>
    <w:rsid w:val="00F132C2"/>
    <w:rsid w:val="00F14303"/>
    <w:rsid w:val="00F14F86"/>
    <w:rsid w:val="00F14FB2"/>
    <w:rsid w:val="00F153FF"/>
    <w:rsid w:val="00F172D7"/>
    <w:rsid w:val="00F20800"/>
    <w:rsid w:val="00F213C9"/>
    <w:rsid w:val="00F21B77"/>
    <w:rsid w:val="00F21E7B"/>
    <w:rsid w:val="00F22DE9"/>
    <w:rsid w:val="00F23361"/>
    <w:rsid w:val="00F250D2"/>
    <w:rsid w:val="00F270B9"/>
    <w:rsid w:val="00F323DE"/>
    <w:rsid w:val="00F33130"/>
    <w:rsid w:val="00F337C2"/>
    <w:rsid w:val="00F33C71"/>
    <w:rsid w:val="00F33D36"/>
    <w:rsid w:val="00F36CA5"/>
    <w:rsid w:val="00F44319"/>
    <w:rsid w:val="00F44C00"/>
    <w:rsid w:val="00F503F8"/>
    <w:rsid w:val="00F51041"/>
    <w:rsid w:val="00F52170"/>
    <w:rsid w:val="00F52F0F"/>
    <w:rsid w:val="00F53F4E"/>
    <w:rsid w:val="00F54AD6"/>
    <w:rsid w:val="00F552CF"/>
    <w:rsid w:val="00F60188"/>
    <w:rsid w:val="00F601FA"/>
    <w:rsid w:val="00F672B3"/>
    <w:rsid w:val="00F67ABF"/>
    <w:rsid w:val="00F7089A"/>
    <w:rsid w:val="00F73A5D"/>
    <w:rsid w:val="00F758F6"/>
    <w:rsid w:val="00F75A0E"/>
    <w:rsid w:val="00F7678A"/>
    <w:rsid w:val="00F7688D"/>
    <w:rsid w:val="00F81CA4"/>
    <w:rsid w:val="00F827A5"/>
    <w:rsid w:val="00F83381"/>
    <w:rsid w:val="00F83D43"/>
    <w:rsid w:val="00F85B24"/>
    <w:rsid w:val="00F86C3F"/>
    <w:rsid w:val="00F9063E"/>
    <w:rsid w:val="00F91262"/>
    <w:rsid w:val="00F9172C"/>
    <w:rsid w:val="00F92952"/>
    <w:rsid w:val="00F93538"/>
    <w:rsid w:val="00F9460C"/>
    <w:rsid w:val="00F946EF"/>
    <w:rsid w:val="00F951A9"/>
    <w:rsid w:val="00FA3349"/>
    <w:rsid w:val="00FA3583"/>
    <w:rsid w:val="00FA383E"/>
    <w:rsid w:val="00FA54A5"/>
    <w:rsid w:val="00FA608D"/>
    <w:rsid w:val="00FA6E09"/>
    <w:rsid w:val="00FB1391"/>
    <w:rsid w:val="00FB192A"/>
    <w:rsid w:val="00FB2B3E"/>
    <w:rsid w:val="00FB4801"/>
    <w:rsid w:val="00FC29C1"/>
    <w:rsid w:val="00FC3203"/>
    <w:rsid w:val="00FC3479"/>
    <w:rsid w:val="00FC4AFA"/>
    <w:rsid w:val="00FC5E51"/>
    <w:rsid w:val="00FC64AA"/>
    <w:rsid w:val="00FD223E"/>
    <w:rsid w:val="00FD4170"/>
    <w:rsid w:val="00FD4DFB"/>
    <w:rsid w:val="00FD54B0"/>
    <w:rsid w:val="00FE0E4F"/>
    <w:rsid w:val="00FE2547"/>
    <w:rsid w:val="00FE279D"/>
    <w:rsid w:val="00FE2902"/>
    <w:rsid w:val="00FE52EE"/>
    <w:rsid w:val="00FE53C9"/>
    <w:rsid w:val="00FE56E4"/>
    <w:rsid w:val="00FE5B11"/>
    <w:rsid w:val="00FE5BEC"/>
    <w:rsid w:val="00FE6B2A"/>
    <w:rsid w:val="00FF013A"/>
    <w:rsid w:val="00FF09BB"/>
    <w:rsid w:val="00FF1A78"/>
    <w:rsid w:val="00FF23A0"/>
    <w:rsid w:val="00FF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70BB0B"/>
  <w15:chartTrackingRefBased/>
  <w15:docId w15:val="{DE979A2E-77B2-411B-BD4D-46EE2C9E8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25BC7"/>
  </w:style>
  <w:style w:type="paragraph" w:styleId="Titolo1">
    <w:name w:val="heading 1"/>
    <w:basedOn w:val="Normale"/>
    <w:next w:val="Normale"/>
    <w:link w:val="Titolo1Carattere"/>
    <w:autoRedefine/>
    <w:uiPriority w:val="9"/>
    <w:qFormat/>
    <w:rsid w:val="00111078"/>
    <w:pPr>
      <w:keepNext/>
      <w:keepLines/>
      <w:pageBreakBefore/>
      <w:numPr>
        <w:numId w:val="13"/>
      </w:numPr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sz w:val="36"/>
      <w:szCs w:val="36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58300A"/>
    <w:pPr>
      <w:keepNext/>
      <w:keepLines/>
      <w:numPr>
        <w:ilvl w:val="1"/>
        <w:numId w:val="13"/>
      </w:numPr>
      <w:spacing w:before="40" w:after="120" w:line="240" w:lineRule="auto"/>
      <w:jc w:val="both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58300A"/>
    <w:pPr>
      <w:keepNext/>
      <w:keepLines/>
      <w:numPr>
        <w:ilvl w:val="2"/>
        <w:numId w:val="13"/>
      </w:numPr>
      <w:spacing w:before="40" w:after="120" w:line="240" w:lineRule="auto"/>
      <w:jc w:val="both"/>
      <w:outlineLvl w:val="2"/>
    </w:pPr>
    <w:rPr>
      <w:rFonts w:asciiTheme="majorHAnsi" w:eastAsiaTheme="majorEastAsia" w:hAnsiTheme="majorHAnsi" w:cstheme="majorBidi"/>
      <w:b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25BC7"/>
    <w:pPr>
      <w:keepNext/>
      <w:keepLines/>
      <w:numPr>
        <w:ilvl w:val="3"/>
        <w:numId w:val="13"/>
      </w:numPr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25BC7"/>
    <w:pPr>
      <w:keepNext/>
      <w:keepLines/>
      <w:numPr>
        <w:ilvl w:val="4"/>
        <w:numId w:val="13"/>
      </w:numPr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25BC7"/>
    <w:pPr>
      <w:keepNext/>
      <w:keepLines/>
      <w:numPr>
        <w:ilvl w:val="5"/>
        <w:numId w:val="13"/>
      </w:numPr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25BC7"/>
    <w:pPr>
      <w:keepNext/>
      <w:keepLines/>
      <w:numPr>
        <w:ilvl w:val="6"/>
        <w:numId w:val="13"/>
      </w:numPr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25BC7"/>
    <w:pPr>
      <w:keepNext/>
      <w:keepLines/>
      <w:numPr>
        <w:ilvl w:val="7"/>
        <w:numId w:val="13"/>
      </w:numPr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25BC7"/>
    <w:pPr>
      <w:keepNext/>
      <w:keepLines/>
      <w:numPr>
        <w:ilvl w:val="8"/>
        <w:numId w:val="1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3489F"/>
  </w:style>
  <w:style w:type="paragraph" w:styleId="Pidipagina">
    <w:name w:val="footer"/>
    <w:basedOn w:val="Normale"/>
    <w:link w:val="PidipaginaCarattere"/>
    <w:uiPriority w:val="99"/>
    <w:unhideWhenUsed/>
    <w:rsid w:val="0003489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3489F"/>
  </w:style>
  <w:style w:type="table" w:styleId="Grigliatabella">
    <w:name w:val="Table Grid"/>
    <w:basedOn w:val="Tabellanormale"/>
    <w:uiPriority w:val="39"/>
    <w:rsid w:val="00993E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111078"/>
    <w:rPr>
      <w:rFonts w:asciiTheme="majorHAnsi" w:eastAsiaTheme="majorEastAsia" w:hAnsiTheme="majorHAnsi" w:cstheme="majorBidi"/>
      <w:b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830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8300A"/>
    <w:rPr>
      <w:rFonts w:asciiTheme="majorHAnsi" w:eastAsiaTheme="majorEastAsia" w:hAnsiTheme="majorHAnsi" w:cstheme="majorBidi"/>
      <w:b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25BC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25BC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25BC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25BC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25BC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25BC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idascalia">
    <w:name w:val="caption"/>
    <w:basedOn w:val="Normale"/>
    <w:next w:val="Normale"/>
    <w:uiPriority w:val="35"/>
    <w:unhideWhenUsed/>
    <w:qFormat/>
    <w:rsid w:val="00125BC7"/>
    <w:pPr>
      <w:spacing w:line="240" w:lineRule="auto"/>
    </w:pPr>
    <w:rPr>
      <w:b/>
      <w:bCs/>
      <w:smallCaps/>
      <w:color w:val="44546A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B13FA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B13FA5"/>
    <w:rPr>
      <w:rFonts w:asciiTheme="majorHAnsi" w:eastAsiaTheme="majorEastAsia" w:hAnsiTheme="majorHAnsi" w:cstheme="majorBidi"/>
      <w:caps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25BC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25BC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125BC7"/>
    <w:rPr>
      <w:b/>
      <w:bCs/>
    </w:rPr>
  </w:style>
  <w:style w:type="character" w:styleId="Enfasicorsivo">
    <w:name w:val="Emphasis"/>
    <w:basedOn w:val="Carpredefinitoparagrafo"/>
    <w:uiPriority w:val="20"/>
    <w:qFormat/>
    <w:rsid w:val="00125BC7"/>
    <w:rPr>
      <w:i/>
      <w:iCs/>
    </w:rPr>
  </w:style>
  <w:style w:type="paragraph" w:styleId="Nessunaspaziatura">
    <w:name w:val="No Spacing"/>
    <w:uiPriority w:val="1"/>
    <w:qFormat/>
    <w:rsid w:val="00125BC7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125BC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25BC7"/>
    <w:rPr>
      <w:color w:val="44546A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25BC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25BC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125BC7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125BC7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125BC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125BC7"/>
    <w:rPr>
      <w:b/>
      <w:bCs/>
      <w:smallCaps/>
      <w:color w:val="44546A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125BC7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125BC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B409EF"/>
    <w:pPr>
      <w:tabs>
        <w:tab w:val="left" w:pos="284"/>
        <w:tab w:val="right" w:leader="dot" w:pos="9628"/>
      </w:tabs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FB2B3E"/>
    <w:rPr>
      <w:color w:val="0563C1" w:themeColor="hyperlink"/>
      <w:u w:val="single"/>
    </w:rPr>
  </w:style>
  <w:style w:type="paragraph" w:customStyle="1" w:styleId="Stile1">
    <w:name w:val="Stile1"/>
    <w:basedOn w:val="Titolo1"/>
    <w:link w:val="Stile1Carattere"/>
    <w:rsid w:val="00AD642B"/>
    <w:pPr>
      <w:suppressAutoHyphens/>
    </w:pPr>
    <w:rPr>
      <w:u w:val="single"/>
    </w:rPr>
  </w:style>
  <w:style w:type="paragraph" w:customStyle="1" w:styleId="Stile2">
    <w:name w:val="Stile2"/>
    <w:basedOn w:val="Titolo1"/>
    <w:next w:val="Normale"/>
    <w:link w:val="Stile2Carattere"/>
    <w:qFormat/>
    <w:rsid w:val="00FA608D"/>
    <w:pPr>
      <w:numPr>
        <w:numId w:val="0"/>
      </w:numPr>
      <w:suppressAutoHyphens/>
      <w:spacing w:before="240"/>
    </w:pPr>
  </w:style>
  <w:style w:type="character" w:customStyle="1" w:styleId="Stile1Carattere">
    <w:name w:val="Stile1 Carattere"/>
    <w:basedOn w:val="Carpredefinitoparagrafo"/>
    <w:link w:val="Stile1"/>
    <w:rsid w:val="00A77805"/>
    <w:rPr>
      <w:rFonts w:asciiTheme="majorHAnsi" w:eastAsiaTheme="majorEastAsia" w:hAnsiTheme="majorHAnsi" w:cstheme="majorBidi"/>
      <w:sz w:val="36"/>
      <w:szCs w:val="36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518E5"/>
    <w:pPr>
      <w:tabs>
        <w:tab w:val="left" w:pos="880"/>
        <w:tab w:val="right" w:leader="dot" w:pos="9628"/>
      </w:tabs>
      <w:spacing w:after="100"/>
      <w:ind w:left="280"/>
      <w:jc w:val="both"/>
    </w:pPr>
  </w:style>
  <w:style w:type="character" w:customStyle="1" w:styleId="Stile2Carattere">
    <w:name w:val="Stile2 Carattere"/>
    <w:basedOn w:val="Titolo9Carattere"/>
    <w:link w:val="Stile2"/>
    <w:rsid w:val="00FA608D"/>
    <w:rPr>
      <w:rFonts w:asciiTheme="majorHAnsi" w:eastAsiaTheme="majorEastAsia" w:hAnsiTheme="majorHAnsi" w:cstheme="majorBidi"/>
      <w:i w:val="0"/>
      <w:iCs w:val="0"/>
      <w:color w:val="1F3864" w:themeColor="accent1" w:themeShade="80"/>
      <w:sz w:val="36"/>
      <w:szCs w:val="3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6D43B8"/>
    <w:pPr>
      <w:spacing w:after="0" w:line="240" w:lineRule="auto"/>
    </w:pPr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6D43B8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6D43B8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E54CE"/>
    <w:pPr>
      <w:ind w:left="720"/>
      <w:contextualSpacing/>
    </w:p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E937B4"/>
    <w:pPr>
      <w:spacing w:after="0" w:line="240" w:lineRule="auto"/>
    </w:pPr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E937B4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E937B4"/>
    <w:rPr>
      <w:vertAlign w:val="superscript"/>
    </w:rPr>
  </w:style>
  <w:style w:type="paragraph" w:styleId="Sommario3">
    <w:name w:val="toc 3"/>
    <w:basedOn w:val="Normale"/>
    <w:next w:val="Normale"/>
    <w:autoRedefine/>
    <w:uiPriority w:val="39"/>
    <w:unhideWhenUsed/>
    <w:rsid w:val="00DF530F"/>
    <w:pPr>
      <w:spacing w:after="100"/>
      <w:ind w:left="560"/>
    </w:pPr>
  </w:style>
  <w:style w:type="paragraph" w:customStyle="1" w:styleId="Stile3">
    <w:name w:val="Stile3"/>
    <w:basedOn w:val="Titolo2"/>
    <w:next w:val="Normale"/>
    <w:link w:val="Stile3Carattere"/>
    <w:rsid w:val="00F946EF"/>
    <w:pPr>
      <w:numPr>
        <w:numId w:val="12"/>
      </w:numPr>
    </w:pPr>
  </w:style>
  <w:style w:type="character" w:customStyle="1" w:styleId="Stile3Carattere">
    <w:name w:val="Stile3 Carattere"/>
    <w:basedOn w:val="Titolo2Carattere"/>
    <w:link w:val="Stile3"/>
    <w:rsid w:val="00F946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mwe-math-mathml-inline">
    <w:name w:val="mwe-math-mathml-inline"/>
    <w:basedOn w:val="Carpredefinitoparagrafo"/>
    <w:rsid w:val="00BE5E47"/>
  </w:style>
  <w:style w:type="character" w:styleId="Testosegnaposto">
    <w:name w:val="Placeholder Text"/>
    <w:basedOn w:val="Carpredefinitoparagrafo"/>
    <w:uiPriority w:val="99"/>
    <w:semiHidden/>
    <w:rsid w:val="00582BF1"/>
    <w:rPr>
      <w:color w:val="808080"/>
    </w:rPr>
  </w:style>
  <w:style w:type="paragraph" w:customStyle="1" w:styleId="Stile4">
    <w:name w:val="Stile4"/>
    <w:basedOn w:val="Normale"/>
    <w:link w:val="Stile4Carattere"/>
    <w:qFormat/>
    <w:rsid w:val="0038372D"/>
    <w:pPr>
      <w:numPr>
        <w:numId w:val="16"/>
      </w:numPr>
    </w:pPr>
    <w:rPr>
      <w:b/>
    </w:rPr>
  </w:style>
  <w:style w:type="paragraph" w:customStyle="1" w:styleId="Default">
    <w:name w:val="Default"/>
    <w:rsid w:val="004578F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Stile4Carattere">
    <w:name w:val="Stile4 Carattere"/>
    <w:basedOn w:val="Carpredefinitoparagrafo"/>
    <w:link w:val="Stile4"/>
    <w:rsid w:val="0038372D"/>
    <w:rPr>
      <w:b/>
    </w:rPr>
  </w:style>
  <w:style w:type="character" w:styleId="Menzionenonrisolta">
    <w:name w:val="Unresolved Mention"/>
    <w:basedOn w:val="Carpredefinitoparagrafo"/>
    <w:uiPriority w:val="99"/>
    <w:semiHidden/>
    <w:unhideWhenUsed/>
    <w:rsid w:val="001E413A"/>
    <w:rPr>
      <w:color w:val="605E5C"/>
      <w:shd w:val="clear" w:color="auto" w:fill="E1DFDD"/>
    </w:rPr>
  </w:style>
  <w:style w:type="paragraph" w:styleId="NormaleWeb">
    <w:name w:val="Normal (Web)"/>
    <w:basedOn w:val="Normale"/>
    <w:uiPriority w:val="99"/>
    <w:semiHidden/>
    <w:unhideWhenUsed/>
    <w:rsid w:val="00951CE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7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1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7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mailto:prova@gmail.com" TargetMode="External"/><Relationship Id="rId50" Type="http://schemas.openxmlformats.org/officeDocument/2006/relationships/hyperlink" Target="mailto:prova@gmail.com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jpg"/><Relationship Id="rId29" Type="http://schemas.openxmlformats.org/officeDocument/2006/relationships/image" Target="media/image18.png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mailto:prova@gmail.com" TargetMode="Externa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mailto:prova@gmail.com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mailto:pro@gmail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niversita\TRIENNALE\tesina.dotx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2DD6AABE338F499174B473B7774053" ma:contentTypeVersion="8" ma:contentTypeDescription="Create a new document." ma:contentTypeScope="" ma:versionID="5053c7bf8e132fa0996582e84dfa5fab">
  <xsd:schema xmlns:xsd="http://www.w3.org/2001/XMLSchema" xmlns:xs="http://www.w3.org/2001/XMLSchema" xmlns:p="http://schemas.microsoft.com/office/2006/metadata/properties" xmlns:ns3="34e9ea93-15fe-4351-b6d0-684b4331c7af" xmlns:ns4="533a58c5-e072-499e-a9a4-a21ef654ee09" targetNamespace="http://schemas.microsoft.com/office/2006/metadata/properties" ma:root="true" ma:fieldsID="2c58b3e085acb119af752c11faf2da3f" ns3:_="" ns4:_="">
    <xsd:import namespace="34e9ea93-15fe-4351-b6d0-684b4331c7af"/>
    <xsd:import namespace="533a58c5-e072-499e-a9a4-a21ef654ee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e9ea93-15fe-4351-b6d0-684b4331c7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33a58c5-e072-499e-a9a4-a21ef654ee0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C8215-7A6B-4CB1-B250-17D189E716F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B1C2749-AA3C-404B-9688-68915DF5BF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4e9ea93-15fe-4351-b6d0-684b4331c7af"/>
    <ds:schemaRef ds:uri="533a58c5-e072-499e-a9a4-a21ef654ee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8DC2236-B09C-49AF-8D94-3A143FE5CBD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EDE1F35-A6DE-4391-A88B-3F04F845AE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tesina.dotx</Template>
  <TotalTime>2004</TotalTime>
  <Pages>38</Pages>
  <Words>3408</Words>
  <Characters>19430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</dc:creator>
  <cp:keywords/>
  <dc:description/>
  <cp:lastModifiedBy>ROBERTO SANNINO</cp:lastModifiedBy>
  <cp:revision>175</cp:revision>
  <cp:lastPrinted>2023-07-05T13:04:00Z</cp:lastPrinted>
  <dcterms:created xsi:type="dcterms:W3CDTF">2023-07-02T13:10:00Z</dcterms:created>
  <dcterms:modified xsi:type="dcterms:W3CDTF">2023-07-10T11:25:00Z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0x0101005B2DD6AABE338F499174B473B7774053</vt:lpwstr>
  </property>
  <property fmtid="{D5CDD505-2E9C-101B-9397-08002B2CF9AE}" pid="3" name="MSIP_Label_2ad0b24d-6422-44b0-b3de-abb3a9e8c81a_Enabled">
    <vt:lpwstr>true</vt:lpwstr>
  </property>
  <property fmtid="{D5CDD505-2E9C-101B-9397-08002B2CF9AE}" pid="4" name="MSIP_Label_2ad0b24d-6422-44b0-b3de-abb3a9e8c81a_SetDate">
    <vt:lpwstr>2023-07-02T13:26:19Z</vt:lpwstr>
  </property>
  <property fmtid="{D5CDD505-2E9C-101B-9397-08002B2CF9AE}" pid="5" name="MSIP_Label_2ad0b24d-6422-44b0-b3de-abb3a9e8c81a_Method">
    <vt:lpwstr>Standard</vt:lpwstr>
  </property>
  <property fmtid="{D5CDD505-2E9C-101B-9397-08002B2CF9AE}" pid="6" name="MSIP_Label_2ad0b24d-6422-44b0-b3de-abb3a9e8c81a_Name">
    <vt:lpwstr>defa4170-0d19-0005-0004-bc88714345d2</vt:lpwstr>
  </property>
  <property fmtid="{D5CDD505-2E9C-101B-9397-08002B2CF9AE}" pid="7" name="MSIP_Label_2ad0b24d-6422-44b0-b3de-abb3a9e8c81a_SiteId">
    <vt:lpwstr>2fcfe26a-bb62-46b0-b1e3-28f9da0c45fd</vt:lpwstr>
  </property>
  <property fmtid="{D5CDD505-2E9C-101B-9397-08002B2CF9AE}" pid="8" name="MSIP_Label_2ad0b24d-6422-44b0-b3de-abb3a9e8c81a_ActionId">
    <vt:lpwstr>2a07dda5-4b5c-46cf-b4f8-dec6b74b7ac9</vt:lpwstr>
  </property>
  <property fmtid="{D5CDD505-2E9C-101B-9397-08002B2CF9AE}" pid="9" name="MSIP_Label_2ad0b24d-6422-44b0-b3de-abb3a9e8c81a_ContentBits">
    <vt:lpwstr>0</vt:lpwstr>
  </property>
</Properties>
</file>