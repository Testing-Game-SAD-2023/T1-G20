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3FEE9B10" w14:textId="6E8AD775" w:rsidR="00740794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45242" w:history="1">
            <w:r w:rsidR="00740794" w:rsidRPr="00B91EDC">
              <w:rPr>
                <w:rStyle w:val="Collegamentoipertestuale"/>
                <w:noProof/>
              </w:rPr>
              <w:t>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Descrizione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BF8716" w14:textId="2BBE8DA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3" w:history="1">
            <w:r w:rsidR="00740794" w:rsidRPr="00B91EDC">
              <w:rPr>
                <w:rStyle w:val="Collegamentoipertestuale"/>
                <w:noProof/>
              </w:rPr>
              <w:t>1.1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1AE1B67" w14:textId="0DF36AF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4" w:history="1">
            <w:r w:rsidR="00740794" w:rsidRPr="00B91EDC">
              <w:rPr>
                <w:rStyle w:val="Collegamentoipertestuale"/>
                <w:noProof/>
              </w:rPr>
              <w:t>1.2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F5E1209" w14:textId="27B6ECB6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5" w:history="1">
            <w:r w:rsidR="00740794" w:rsidRPr="00B91EDC">
              <w:rPr>
                <w:rStyle w:val="Collegamentoipertestuale"/>
                <w:noProof/>
              </w:rPr>
              <w:t>1.2.1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6E6D862" w14:textId="0C7400BB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6" w:history="1">
            <w:r w:rsidR="00740794" w:rsidRPr="00B91EDC">
              <w:rPr>
                <w:rStyle w:val="Collegamentoipertestuale"/>
                <w:noProof/>
              </w:rPr>
              <w:t>1.2.2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Autenticazione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107FDD7" w14:textId="10113DC5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7" w:history="1">
            <w:r w:rsidR="00740794" w:rsidRPr="00B91EDC">
              <w:rPr>
                <w:rStyle w:val="Collegamentoipertestuale"/>
                <w:noProof/>
              </w:rPr>
              <w:t>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AA223EE" w14:textId="3CE61F84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8" w:history="1">
            <w:r w:rsidR="00740794" w:rsidRPr="00B91EDC">
              <w:rPr>
                <w:rStyle w:val="Collegamentoipertestuale"/>
                <w:noProof/>
              </w:rPr>
              <w:t>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Use Case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4940FF" w14:textId="12D7957C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9" w:history="1">
            <w:r w:rsidR="00740794" w:rsidRPr="00B91EDC">
              <w:rPr>
                <w:rStyle w:val="Collegamentoipertestuale"/>
                <w:noProof/>
              </w:rPr>
              <w:t>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Storie utente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A4F40D1" w14:textId="3E69DAEF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0" w:history="1">
            <w:r w:rsidR="00740794" w:rsidRPr="00B91EDC">
              <w:rPr>
                <w:rStyle w:val="Collegamentoipertestuale"/>
                <w:noProof/>
              </w:rPr>
              <w:t>2.3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Scenari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D766506" w14:textId="01F8B80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1" w:history="1">
            <w:r w:rsidR="00740794" w:rsidRPr="00B91EDC">
              <w:rPr>
                <w:rStyle w:val="Collegamentoipertestuale"/>
                <w:noProof/>
              </w:rPr>
              <w:t>2.3.1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Registration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20E5B85" w14:textId="48E4C6CF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2" w:history="1">
            <w:r w:rsidR="00740794" w:rsidRPr="00B91EDC">
              <w:rPr>
                <w:rStyle w:val="Collegamentoipertestuale"/>
                <w:noProof/>
              </w:rPr>
              <w:t>2.3.2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View All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BD9A39A" w14:textId="7CDA3F8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3" w:history="1">
            <w:r w:rsidR="00740794" w:rsidRPr="00B91EDC">
              <w:rPr>
                <w:rStyle w:val="Collegamentoipertestuale"/>
                <w:noProof/>
              </w:rPr>
              <w:t>2.4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Glossario dei termini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766442E" w14:textId="31A3E55E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4" w:history="1">
            <w:r w:rsidR="00740794" w:rsidRPr="00B91EDC">
              <w:rPr>
                <w:rStyle w:val="Collegamentoipertestuale"/>
                <w:noProof/>
              </w:rPr>
              <w:t>2.5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Diagrammi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528595" w14:textId="7160358C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5" w:history="1">
            <w:r w:rsidR="00740794" w:rsidRPr="00B91EDC">
              <w:rPr>
                <w:rStyle w:val="Collegamentoipertestuale"/>
                <w:noProof/>
              </w:rPr>
              <w:t>2.5.1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DDB7C0C" w14:textId="12370547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6" w:history="1">
            <w:r w:rsidR="00740794" w:rsidRPr="00B91EDC">
              <w:rPr>
                <w:rStyle w:val="Collegamentoipertestuale"/>
                <w:noProof/>
              </w:rPr>
              <w:t>2.5.2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832A6CE" w14:textId="16FD5F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7" w:history="1">
            <w:r w:rsidR="00740794" w:rsidRPr="00B91EDC">
              <w:rPr>
                <w:rStyle w:val="Collegamentoipertestuale"/>
                <w:noProof/>
              </w:rPr>
              <w:t>2.5.3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3633DB" w14:textId="57AACC2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8" w:history="1">
            <w:r w:rsidR="00740794" w:rsidRPr="00B91EDC">
              <w:rPr>
                <w:rStyle w:val="Collegamentoipertestuale"/>
                <w:noProof/>
              </w:rPr>
              <w:t>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Progettazione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C703EB0" w14:textId="5EA5D88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9" w:history="1">
            <w:r w:rsidR="00740794" w:rsidRPr="00B91EDC">
              <w:rPr>
                <w:rStyle w:val="Collegamentoipertestuale"/>
                <w:noProof/>
              </w:rPr>
              <w:t>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Component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21AF85" w14:textId="4CAD4329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0" w:history="1">
            <w:r w:rsidR="00740794" w:rsidRPr="00B91EDC">
              <w:rPr>
                <w:rStyle w:val="Collegamentoipertestuale"/>
                <w:noProof/>
              </w:rPr>
              <w:t>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Module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C574307" w14:textId="353D8EAA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1" w:history="1">
            <w:r w:rsidR="00740794" w:rsidRPr="00B91EDC">
              <w:rPr>
                <w:rStyle w:val="Collegamentoipertestuale"/>
                <w:noProof/>
              </w:rPr>
              <w:t>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AB348D8" w14:textId="05D4B7D1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2" w:history="1">
            <w:r w:rsidR="00740794" w:rsidRPr="00B91EDC">
              <w:rPr>
                <w:rStyle w:val="Collegamentoipertestuale"/>
                <w:noProof/>
              </w:rPr>
              <w:t>3.3.1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FE767C" w14:textId="5B0913C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3" w:history="1">
            <w:r w:rsidR="00740794" w:rsidRPr="00B91EDC">
              <w:rPr>
                <w:rStyle w:val="Collegamentoipertestuale"/>
                <w:noProof/>
              </w:rPr>
              <w:t>3.3.2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F14622B" w14:textId="6446468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4" w:history="1">
            <w:r w:rsidR="00740794" w:rsidRPr="00B91EDC">
              <w:rPr>
                <w:rStyle w:val="Collegamentoipertestuale"/>
                <w:noProof/>
              </w:rPr>
              <w:t>3.3.3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C06CD68" w14:textId="4F5467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5" w:history="1">
            <w:r w:rsidR="00740794" w:rsidRPr="00B91EDC">
              <w:rPr>
                <w:rStyle w:val="Collegamentoipertestuale"/>
                <w:noProof/>
              </w:rPr>
              <w:t>3.3.4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C02FB0D" w14:textId="6F17ABF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6" w:history="1">
            <w:r w:rsidR="00740794" w:rsidRPr="00B91EDC">
              <w:rPr>
                <w:rStyle w:val="Collegamentoipertestuale"/>
                <w:noProof/>
              </w:rPr>
              <w:t>3.3.5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Generazione del path della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9660DB1" w14:textId="6FE89DD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7" w:history="1">
            <w:r w:rsidR="00740794" w:rsidRPr="00B91EDC">
              <w:rPr>
                <w:rStyle w:val="Collegamentoipertestuale"/>
                <w:noProof/>
              </w:rPr>
              <w:t>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B2835B0" w14:textId="6EC3537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8" w:history="1">
            <w:r w:rsidR="00740794" w:rsidRPr="00B91EDC">
              <w:rPr>
                <w:rStyle w:val="Collegamentoipertestuale"/>
                <w:noProof/>
              </w:rPr>
              <w:t>3.4.1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0A07A7A" w14:textId="165B9E80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9" w:history="1">
            <w:r w:rsidR="00740794" w:rsidRPr="00B91EDC">
              <w:rPr>
                <w:rStyle w:val="Collegamentoipertestuale"/>
                <w:noProof/>
              </w:rPr>
              <w:t>3.4.2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Registrazione di un amministratore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787767C" w14:textId="74263719" w:rsidR="00740794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0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2D9368F" w14:textId="164180E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1" w:history="1">
            <w:r w:rsidR="00740794" w:rsidRPr="00B91EDC">
              <w:rPr>
                <w:rStyle w:val="Collegamentoipertestuale"/>
                <w:noProof/>
              </w:rPr>
              <w:t>3.4.3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20ED8AE" w14:textId="01AE6B32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2" w:history="1">
            <w:r w:rsidR="00740794" w:rsidRPr="00B91EDC">
              <w:rPr>
                <w:rStyle w:val="Collegamentoipertestuale"/>
                <w:noProof/>
                <w:lang w:val="en-GB"/>
              </w:rPr>
              <w:t>3.4.4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E9B3EB0" w14:textId="7E4DE485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3" w:history="1">
            <w:r w:rsidR="00740794" w:rsidRPr="00B91EDC">
              <w:rPr>
                <w:rStyle w:val="Collegamentoipertestuale"/>
                <w:noProof/>
              </w:rPr>
              <w:t>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Allocation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4C0B79D" w14:textId="1AF9F1BE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4" w:history="1">
            <w:r w:rsidR="00740794" w:rsidRPr="00B91EDC">
              <w:rPr>
                <w:rStyle w:val="Collegamentoipertestuale"/>
                <w:noProof/>
              </w:rPr>
              <w:t>3.5.1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Vista d’installazione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050B510" w14:textId="7B9F0D2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5" w:history="1">
            <w:r w:rsidR="00740794" w:rsidRPr="00B91EDC">
              <w:rPr>
                <w:rStyle w:val="Collegamentoipertestuale"/>
                <w:noProof/>
              </w:rPr>
              <w:t>3.6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Deployment View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33EF509" w14:textId="1F10589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6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14B4C62" w14:textId="59E1DA1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7" w:history="1">
            <w:r w:rsidR="00740794" w:rsidRPr="00B91EDC">
              <w:rPr>
                <w:rStyle w:val="Collegamentoipertestuale"/>
                <w:noProof/>
              </w:rPr>
              <w:t>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Test API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0BE3E04" w14:textId="60DD9B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8" w:history="1">
            <w:r w:rsidR="00740794" w:rsidRPr="00B91EDC">
              <w:rPr>
                <w:rStyle w:val="Collegamentoipertestuale"/>
                <w:noProof/>
              </w:rPr>
              <w:t>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Home Page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D5E074E" w14:textId="7E13DED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9" w:history="1">
            <w:r w:rsidR="00740794" w:rsidRPr="00B91EDC">
              <w:rPr>
                <w:rStyle w:val="Collegamentoipertestuale"/>
                <w:noProof/>
              </w:rPr>
              <w:t>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B4B0BBD" w14:textId="44890E91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0" w:history="1">
            <w:r w:rsidR="00740794" w:rsidRPr="00B91EDC">
              <w:rPr>
                <w:rStyle w:val="Collegamentoipertestuale"/>
                <w:noProof/>
              </w:rPr>
              <w:t>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0E0150" w14:textId="2AE1BA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1" w:history="1">
            <w:r w:rsidR="00740794" w:rsidRPr="00B91EDC">
              <w:rPr>
                <w:rStyle w:val="Collegamentoipertestuale"/>
                <w:noProof/>
              </w:rPr>
              <w:t>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95547FC" w14:textId="2442754B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2" w:history="1">
            <w:r w:rsidR="00740794" w:rsidRPr="00B91EDC">
              <w:rPr>
                <w:rStyle w:val="Collegamentoipertestuale"/>
                <w:noProof/>
              </w:rPr>
              <w:t>4.5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7B753EF" w14:textId="51B0880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3" w:history="1">
            <w:r w:rsidR="00740794" w:rsidRPr="00B91EDC">
              <w:rPr>
                <w:rStyle w:val="Collegamentoipertestuale"/>
                <w:noProof/>
              </w:rPr>
              <w:t>4.6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1BB2F1" w14:textId="7A193022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4" w:history="1">
            <w:r w:rsidR="00740794" w:rsidRPr="00B91EDC">
              <w:rPr>
                <w:rStyle w:val="Collegamentoipertestuale"/>
                <w:noProof/>
              </w:rPr>
              <w:t>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Guida all’installazione ed utilizzo del componente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62E5C4A" w14:textId="24ACAD75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64524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64524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64524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64524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64524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64524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645248"/>
      <w:r>
        <w:t>Use Case Diagram</w:t>
      </w:r>
      <w:bookmarkEnd w:id="6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64524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64525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645251"/>
      <w:r>
        <w:t>Registration</w:t>
      </w:r>
      <w:bookmarkEnd w:id="9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“Register”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L’amministratore, nella schermata di registrazione, inserisce i dati richiesti e clicca nuovamente su “Register”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r>
        <w:t>Upload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>Registered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0" w:name="_Toc139645252"/>
      <w:r>
        <w:lastRenderedPageBreak/>
        <w:t>View All</w:t>
      </w:r>
      <w:bookmarkEnd w:id="10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r>
        <w:t>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1" w:name="_Toc139645253"/>
      <w:r>
        <w:lastRenderedPageBreak/>
        <w:t>Glossario</w:t>
      </w:r>
      <w:r w:rsidR="0044236F">
        <w:t xml:space="preserve"> dei termini</w:t>
      </w:r>
      <w:bookmarkEnd w:id="11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>Insieme di Test generati automaticamente tramite Randoop o Evosuite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2" w:name="_Toc139645254"/>
      <w:r>
        <w:t>Diagrammi di analisi</w:t>
      </w:r>
      <w:bookmarkEnd w:id="12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3" w:name="_Toc139645255"/>
      <w:r>
        <w:t>Class Diagram di analisi</w:t>
      </w:r>
      <w:bookmarkEnd w:id="13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0BA927B9" w:rsidR="00E15A6A" w:rsidRDefault="00A02BF6" w:rsidP="009C7754">
      <w:r>
        <w:t>La classe ClassUT_IE fornisce i servizi per gestire le operazioni CRUD delle classUT</w:t>
      </w:r>
    </w:p>
    <w:p w14:paraId="4C79D038" w14:textId="77777777" w:rsidR="00E15A6A" w:rsidRDefault="00E15A6A">
      <w:r>
        <w:br w:type="page"/>
      </w:r>
    </w:p>
    <w:p w14:paraId="16E84239" w14:textId="77777777" w:rsidR="00E15A6A" w:rsidRDefault="00E15A6A" w:rsidP="009C7754"/>
    <w:p w14:paraId="4D6FF642" w14:textId="7005E5B1" w:rsidR="00A4533E" w:rsidRDefault="00A4533E" w:rsidP="0058300A">
      <w:pPr>
        <w:pStyle w:val="Titolo3"/>
      </w:pPr>
      <w:bookmarkStart w:id="14" w:name="_Toc139645256"/>
      <w:r w:rsidRPr="00A4533E">
        <w:t>Sequence Diagram: Download del file di una Class Under Test</w:t>
      </w:r>
      <w:bookmarkEnd w:id="14"/>
    </w:p>
    <w:p w14:paraId="7BECF167" w14:textId="77777777" w:rsidR="00A4533E" w:rsidRDefault="00A4533E" w:rsidP="00A4533E"/>
    <w:p w14:paraId="36DAD23B" w14:textId="7673A578" w:rsidR="00A4533E" w:rsidRDefault="00A4533E" w:rsidP="00A4533E"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E71B10C" w14:textId="3C804D2E" w:rsidR="00A4533E" w:rsidRDefault="006A149C" w:rsidP="00A4533E">
      <w:r>
        <w:t>In figura viene riportato il sequence diagram relativo al</w:t>
      </w:r>
      <w:r w:rsidR="00C957A3">
        <w:t xml:space="preserve"> caso d’uso Download</w:t>
      </w:r>
      <w:r>
        <w:t>.</w:t>
      </w:r>
      <w:r w:rsidR="00D112A6">
        <w:t xml:space="preserve"> L’attore è il giocatore che intende scaricare il codice di un</w:t>
      </w:r>
      <w:r w:rsidR="00257B75">
        <w:t>a</w:t>
      </w:r>
      <w:r w:rsidR="00D112A6">
        <w:t xml:space="preserve"> classeUT.</w:t>
      </w:r>
    </w:p>
    <w:p w14:paraId="2C79443B" w14:textId="69E59C30" w:rsidR="00D112A6" w:rsidRDefault="00D112A6" w:rsidP="00A4533E">
      <w:r>
        <w:t>L’iterazione tra il giocatore ed il sistema avviene tramite i seguenti passi:</w:t>
      </w:r>
    </w:p>
    <w:p w14:paraId="7B96EC61" w14:textId="50AD26C4" w:rsidR="00D112A6" w:rsidRDefault="00D112A6" w:rsidP="00D112A6">
      <w:pPr>
        <w:pStyle w:val="Paragrafoelenco"/>
        <w:numPr>
          <w:ilvl w:val="0"/>
          <w:numId w:val="35"/>
        </w:numPr>
      </w:pPr>
      <w:r>
        <w:t>Il giocatore inserisce il nome della classe di cui vuole scaricare il codice nel</w:t>
      </w:r>
      <w:r w:rsidR="00AA728D">
        <w:t xml:space="preserve"> sistema</w:t>
      </w:r>
      <w:r>
        <w:t>.</w:t>
      </w:r>
    </w:p>
    <w:p w14:paraId="114C6517" w14:textId="4806A48E" w:rsidR="00A4533E" w:rsidRDefault="00D112A6" w:rsidP="00C82B17">
      <w:pPr>
        <w:pStyle w:val="Paragrafoelenco"/>
        <w:numPr>
          <w:ilvl w:val="1"/>
          <w:numId w:val="35"/>
        </w:numPr>
      </w:pPr>
      <w:r>
        <w:t xml:space="preserve">Se il file esiste il sistema </w:t>
      </w:r>
      <w:r w:rsidR="00C82B17" w:rsidRPr="00C82B17">
        <w:t xml:space="preserve">indica che la richiesta è andata a buon fine </w:t>
      </w:r>
      <w:r w:rsidR="00C82B17">
        <w:t xml:space="preserve">tramite il codice di stato </w:t>
      </w:r>
      <w:r w:rsidR="00B25DEC">
        <w:t>HTTP</w:t>
      </w:r>
      <w:r w:rsidR="00C82B17">
        <w:t xml:space="preserve"> 200 e fornisce il codice della classeUT desiderato.</w:t>
      </w:r>
    </w:p>
    <w:p w14:paraId="70BD8BCB" w14:textId="0D854264" w:rsidR="00C82B17" w:rsidRDefault="00C82B17" w:rsidP="00C82B17">
      <w:pPr>
        <w:pStyle w:val="Paragrafoelenco"/>
        <w:numPr>
          <w:ilvl w:val="1"/>
          <w:numId w:val="35"/>
        </w:numPr>
      </w:pPr>
      <w:r>
        <w:t xml:space="preserve">Se il file non esiste il sistema indica che la risorsa non è stata trovata fornendo come risposta il codice di stato </w:t>
      </w:r>
      <w:r w:rsidR="00B25DEC">
        <w:t>HTTP</w:t>
      </w:r>
      <w:r>
        <w:t xml:space="preserve"> 404.</w:t>
      </w:r>
    </w:p>
    <w:p w14:paraId="2F30B73B" w14:textId="77777777" w:rsidR="00A4533E" w:rsidRDefault="00A4533E" w:rsidP="00A4533E"/>
    <w:p w14:paraId="7517FECC" w14:textId="77777777" w:rsidR="00C82B17" w:rsidRDefault="00C82B17" w:rsidP="00A4533E"/>
    <w:p w14:paraId="636EBD72" w14:textId="77777777" w:rsidR="00C957A3" w:rsidRDefault="00C957A3" w:rsidP="00A4533E"/>
    <w:p w14:paraId="51FD1132" w14:textId="77777777" w:rsidR="00D33375" w:rsidRPr="00A4533E" w:rsidRDefault="00D33375" w:rsidP="00A4533E"/>
    <w:p w14:paraId="7368E3D3" w14:textId="36025A3A" w:rsidR="009C7754" w:rsidRDefault="00A4533E" w:rsidP="0058300A">
      <w:pPr>
        <w:pStyle w:val="Titolo3"/>
      </w:pPr>
      <w:bookmarkStart w:id="15" w:name="_Toc139645257"/>
      <w:r>
        <w:lastRenderedPageBreak/>
        <w:t xml:space="preserve">Sequence Diagram: </w:t>
      </w:r>
      <w:r w:rsidRPr="00A4533E">
        <w:t>Upload di una Classe Under Test</w:t>
      </w:r>
      <w:bookmarkEnd w:id="15"/>
    </w:p>
    <w:p w14:paraId="6ACA365B" w14:textId="77777777" w:rsidR="00A4533E" w:rsidRDefault="00A4533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12E6C7FE" w14:textId="3D0F02FA" w:rsidR="00C82B17" w:rsidRDefault="00C82B17" w:rsidP="00C82B17">
      <w:r>
        <w:t xml:space="preserve">In figura viene riportato il sequence diagram relativo </w:t>
      </w:r>
      <w:r w:rsidR="00C957A3">
        <w:t>relativo al caso d’uso Upload</w:t>
      </w:r>
      <w:r>
        <w:t>. L’attore è l’amministratore</w:t>
      </w:r>
      <w:r w:rsidR="00C0784E">
        <w:t xml:space="preserve"> già autenticato</w:t>
      </w:r>
      <w:r>
        <w:t xml:space="preserve"> che intende caricare una nuova classeUT.</w:t>
      </w:r>
    </w:p>
    <w:p w14:paraId="2B048AED" w14:textId="4A776748" w:rsidR="007C2BA6" w:rsidRDefault="00C82B17" w:rsidP="00C82B17">
      <w:r>
        <w:t>L’iterazione tra l’amministratore ed il sistema avviene tramite i seguenti passi:</w:t>
      </w:r>
    </w:p>
    <w:p w14:paraId="6C9B003F" w14:textId="0EB468BF" w:rsidR="00C82B17" w:rsidRDefault="00C82B17" w:rsidP="00C82B17">
      <w:pPr>
        <w:pStyle w:val="Paragrafoelenco"/>
        <w:numPr>
          <w:ilvl w:val="0"/>
          <w:numId w:val="36"/>
        </w:numPr>
        <w:rPr>
          <w:noProof/>
        </w:rPr>
      </w:pPr>
      <w:r>
        <w:rPr>
          <w:noProof/>
        </w:rPr>
        <w:t>L’amministratore inserisce nel sistema il codice della classeUT e la relativa complessità ciclomatica.</w:t>
      </w:r>
    </w:p>
    <w:p w14:paraId="714AF738" w14:textId="3774A7CC" w:rsidR="00C0784E" w:rsidRDefault="00C0784E" w:rsidP="00C0784E">
      <w:pPr>
        <w:ind w:left="360"/>
        <w:rPr>
          <w:noProof/>
        </w:rPr>
      </w:pPr>
      <w:r>
        <w:rPr>
          <w:noProof/>
        </w:rPr>
        <w:t>Se il percorso del file generato è valido:</w:t>
      </w:r>
    </w:p>
    <w:p w14:paraId="6F9C6406" w14:textId="46A039D9" w:rsidR="00C82B17" w:rsidRDefault="00C82B17" w:rsidP="00C82B17">
      <w:pPr>
        <w:ind w:left="360"/>
        <w:rPr>
          <w:noProof/>
        </w:rPr>
      </w:pPr>
      <w:r>
        <w:rPr>
          <w:noProof/>
        </w:rPr>
        <w:t>1.1</w:t>
      </w:r>
      <w:r w:rsidR="00C0784E">
        <w:rPr>
          <w:noProof/>
        </w:rPr>
        <w:t xml:space="preserve"> Il sistema recupera le informazioni relative all’ amministratore.</w:t>
      </w:r>
    </w:p>
    <w:p w14:paraId="22719403" w14:textId="1FFEA3F0" w:rsidR="00C0784E" w:rsidRDefault="00C0784E" w:rsidP="00C82B17">
      <w:pPr>
        <w:ind w:left="360"/>
        <w:rPr>
          <w:noProof/>
        </w:rPr>
      </w:pPr>
      <w:r>
        <w:rPr>
          <w:noProof/>
        </w:rPr>
        <w:t>1.2 Il sistema salva il codice della classUT ed i relativi metadata.</w:t>
      </w:r>
    </w:p>
    <w:p w14:paraId="7199AE4E" w14:textId="1BDB6C6F" w:rsidR="00C0784E" w:rsidRDefault="00C0784E" w:rsidP="00C82B17">
      <w:pPr>
        <w:ind w:left="360"/>
        <w:rPr>
          <w:noProof/>
        </w:rPr>
      </w:pPr>
      <w:r>
        <w:rPr>
          <w:noProof/>
        </w:rPr>
        <w:t>Se il percorso del file generato non è valido o si sono verificati errori durante il salvataggio:</w:t>
      </w:r>
    </w:p>
    <w:p w14:paraId="3BF81A6B" w14:textId="602C87C3" w:rsidR="007C2BA6" w:rsidRDefault="00C0784E" w:rsidP="00C0784E">
      <w:pPr>
        <w:ind w:left="360"/>
        <w:rPr>
          <w:noProof/>
        </w:rPr>
      </w:pPr>
      <w:r>
        <w:rPr>
          <w:noProof/>
        </w:rPr>
        <w:t>1.3 Il sistema fornisce informazioni sul problema verificatosi.</w:t>
      </w:r>
    </w:p>
    <w:p w14:paraId="6B7D7831" w14:textId="50D04702" w:rsidR="00120A8F" w:rsidRDefault="00120A8F" w:rsidP="00111078">
      <w:pPr>
        <w:pStyle w:val="Titolo1"/>
      </w:pPr>
      <w:bookmarkStart w:id="16" w:name="_Toc139645258"/>
      <w:r>
        <w:lastRenderedPageBreak/>
        <w:t>Progettazione</w:t>
      </w:r>
      <w:bookmarkEnd w:id="16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APIs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7" w:name="_Toc139645259"/>
      <w:r>
        <w:lastRenderedPageBreak/>
        <w:t>Component Diagram</w:t>
      </w:r>
      <w:bookmarkEnd w:id="17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18" w:name="_Toc139645260"/>
      <w:r>
        <w:lastRenderedPageBreak/>
        <w:t>Module Structures</w:t>
      </w:r>
      <w:bookmarkEnd w:id="18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19" w:name="_Toc139645261"/>
      <w:r>
        <w:lastRenderedPageBreak/>
        <w:t>Requisiti specifici</w:t>
      </w:r>
      <w:bookmarkEnd w:id="19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0" w:name="_Toc139645262"/>
      <w:r>
        <w:t>Class Diagram di dettaglio</w:t>
      </w:r>
      <w:bookmarkEnd w:id="20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1" w:name="_Toc139645263"/>
      <w:r>
        <w:t>Sequence Diagram: Visualizzazione della lista delle Classi disponibili</w:t>
      </w:r>
      <w:bookmarkEnd w:id="21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2" w:name="_Toc139645264"/>
      <w:r w:rsidRPr="003B56E3">
        <w:lastRenderedPageBreak/>
        <w:t>Sequence Diagram: Download del file di un</w:t>
      </w:r>
      <w:r>
        <w:t>a Class Under Test</w:t>
      </w:r>
      <w:bookmarkEnd w:id="22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3" w:name="_Toc139645265"/>
      <w:r>
        <w:lastRenderedPageBreak/>
        <w:t>Sequence Diagram: Upload di una Classe Under Test</w:t>
      </w:r>
      <w:bookmarkEnd w:id="23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r>
        <w:rPr>
          <w:i/>
          <w:iCs/>
        </w:rPr>
        <w:t>java.security</w:t>
      </w:r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4" w:name="_Toc139645266"/>
      <w:r>
        <w:lastRenderedPageBreak/>
        <w:t xml:space="preserve">Generazione del path </w:t>
      </w:r>
      <w:r w:rsidR="004316F1">
        <w:t>della Classe Under Test</w:t>
      </w:r>
      <w:bookmarkEnd w:id="24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r w:rsidRPr="004316F1">
        <w:rPr>
          <w:i/>
          <w:iCs/>
        </w:rPr>
        <w:t>file.upload-dir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r w:rsidRPr="004316F1">
        <w:rPr>
          <w:b/>
          <w:bCs/>
          <w:i/>
          <w:iCs/>
        </w:rPr>
        <w:t>application.properties</w:t>
      </w:r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5" w:name="_Toc139645267"/>
      <w:r>
        <w:lastRenderedPageBreak/>
        <w:t>Requisiti aggiuntivi</w:t>
      </w:r>
      <w:bookmarkEnd w:id="25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6" w:name="_Toc139645268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6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7" w:name="_Toc139645269"/>
      <w:r>
        <w:t>Sequence Diagram: Registrazione di un amministratore</w:t>
      </w:r>
      <w:bookmarkEnd w:id="27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28" w:name="_Toc139645270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29" w:name="_Toc139645271"/>
      <w:r>
        <w:lastRenderedPageBreak/>
        <w:t>Sequence Diagram: Login</w:t>
      </w:r>
      <w:bookmarkEnd w:id="29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0" w:name="_Toc139645272"/>
      <w:r>
        <w:rPr>
          <w:lang w:val="en-GB"/>
        </w:rPr>
        <w:t>Specifica REST APIs per AuthController</w:t>
      </w:r>
      <w:bookmarkEnd w:id="30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1" w:name="_Toc139645273"/>
      <w:r>
        <w:lastRenderedPageBreak/>
        <w:t>Allocation Structures</w:t>
      </w:r>
      <w:bookmarkEnd w:id="31"/>
    </w:p>
    <w:p w14:paraId="0CB922E6" w14:textId="77777777" w:rsidR="0058300A" w:rsidRDefault="0058300A" w:rsidP="0058300A">
      <w:pPr>
        <w:pStyle w:val="Titolo3"/>
      </w:pPr>
      <w:bookmarkStart w:id="32" w:name="_Toc139645274"/>
      <w:r>
        <w:t>Vista d’installazione</w:t>
      </w:r>
      <w:bookmarkEnd w:id="32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3" w:name="_Toc139645275"/>
      <w:r>
        <w:lastRenderedPageBreak/>
        <w:t>Deployment View</w:t>
      </w:r>
      <w:bookmarkEnd w:id="33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4" w:name="_Toc139645276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14:paraId="7F0D3D11" w14:textId="1F217A1F" w:rsidR="008F5DEE" w:rsidRDefault="002F77B8" w:rsidP="00111078">
      <w:pPr>
        <w:pStyle w:val="Titolo1"/>
      </w:pPr>
      <w:bookmarkStart w:id="35" w:name="_Toc139645277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5"/>
    </w:p>
    <w:p w14:paraId="6145E384" w14:textId="1C91AB6A" w:rsidR="00B6056E" w:rsidRDefault="00F44319" w:rsidP="00B6056E">
      <w:r>
        <w:t>Di seguito sono riportati alcuni screenshot delle richieste effettuate</w:t>
      </w:r>
      <w:r w:rsidR="009E3402">
        <w:t xml:space="preserve"> tramite API</w:t>
      </w:r>
      <w:r>
        <w:t xml:space="preserve"> con Postman</w:t>
      </w:r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6" w:name="_Toc139645278"/>
      <w:r>
        <w:t>Home Page</w:t>
      </w:r>
      <w:bookmarkEnd w:id="36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home():string</w:t>
            </w:r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00B69B14" w14:textId="5C644DB3" w:rsidR="00496DA4" w:rsidRDefault="004064DD" w:rsidP="008F5DEE">
      <w:r>
        <w:t>Permette di accedere all</w:t>
      </w:r>
      <w:r w:rsidR="009E3402">
        <w:t>a pagina</w:t>
      </w:r>
      <w:r>
        <w:t xml:space="preserve"> di registrazione cliccando in alto a sinistra su </w:t>
      </w:r>
      <w:r w:rsidR="00995A2B">
        <w:t>“</w:t>
      </w:r>
      <w:r>
        <w:t>Register</w:t>
      </w:r>
      <w:r w:rsidR="00995A2B">
        <w:t>”</w:t>
      </w:r>
      <w:r>
        <w:t>.</w:t>
      </w:r>
    </w:p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3CF1CCC9" w:rsidR="00FE2547" w:rsidRPr="00AF016D" w:rsidRDefault="00AF016D" w:rsidP="00F44319">
      <w:pPr>
        <w:jc w:val="center"/>
        <w:rPr>
          <w:i/>
          <w:iCs/>
          <w:sz w:val="16"/>
          <w:szCs w:val="16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698A942A">
            <wp:simplePos x="0" y="0"/>
            <wp:positionH relativeFrom="column">
              <wp:posOffset>858339</wp:posOffset>
            </wp:positionH>
            <wp:positionV relativeFrom="paragraph">
              <wp:posOffset>275318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728D"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79486AC1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1DBED4AE" w:rsidR="00F33130" w:rsidRPr="00AF016D" w:rsidRDefault="00FE2547" w:rsidP="00AF016D">
      <w:pPr>
        <w:jc w:val="center"/>
        <w:rPr>
          <w:lang w:val="en-GB"/>
        </w:rPr>
      </w:pPr>
      <w:r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7" w:name="_Toc139645279"/>
      <w:r>
        <w:t>Registrazione</w:t>
      </w:r>
      <w:bookmarkEnd w:id="37"/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3042FB" w14:paraId="7AA32075" w14:textId="5DD6E25F" w:rsidTr="00C61A65">
        <w:tc>
          <w:tcPr>
            <w:tcW w:w="3072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72FD86E7" w14:textId="322AC4FE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17B75152" w14:textId="3274C4E8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3042FB" w14:paraId="78114120" w14:textId="6EB78576" w:rsidTr="00C61A65">
        <w:tc>
          <w:tcPr>
            <w:tcW w:w="3072" w:type="dxa"/>
            <w:vAlign w:val="center"/>
          </w:tcPr>
          <w:p w14:paraId="5F210F75" w14:textId="77777777" w:rsidR="003042FB" w:rsidRDefault="003042FB" w:rsidP="0097224A">
            <w:pPr>
              <w:jc w:val="center"/>
            </w:pPr>
          </w:p>
        </w:tc>
        <w:tc>
          <w:tcPr>
            <w:tcW w:w="3302" w:type="dxa"/>
            <w:vAlign w:val="center"/>
          </w:tcPr>
          <w:p w14:paraId="125ADC17" w14:textId="77777777" w:rsidR="003042FB" w:rsidRDefault="003042FB" w:rsidP="0097224A">
            <w:pPr>
              <w:jc w:val="center"/>
            </w:pPr>
          </w:p>
        </w:tc>
        <w:tc>
          <w:tcPr>
            <w:tcW w:w="3254" w:type="dxa"/>
          </w:tcPr>
          <w:p w14:paraId="1187F56F" w14:textId="77777777" w:rsidR="003042FB" w:rsidRDefault="003042FB" w:rsidP="0097224A">
            <w:pPr>
              <w:jc w:val="center"/>
            </w:pPr>
          </w:p>
        </w:tc>
      </w:tr>
    </w:tbl>
    <w:p w14:paraId="4E75AD44" w14:textId="77777777" w:rsidR="00C61A65" w:rsidRDefault="00C61A65" w:rsidP="00AA728D"/>
    <w:p w14:paraId="215E00FA" w14:textId="3CBA3450" w:rsidR="00AA728D" w:rsidRDefault="00AA728D" w:rsidP="00AA728D">
      <w:r>
        <w:t xml:space="preserve">L’API di registrazione è accessibile tramite GET all’URL: </w:t>
      </w:r>
      <w:hyperlink r:id="rId34" w:history="1">
        <w:r w:rsidRPr="00997DAD">
          <w:rPr>
            <w:rStyle w:val="Collegamentoipertestuale"/>
          </w:rPr>
          <w:t>http://localhost:8080/register</w:t>
        </w:r>
      </w:hyperlink>
      <w:r>
        <w:t xml:space="preserve"> o tramite le API di home page o di login.</w:t>
      </w:r>
    </w:p>
    <w:p w14:paraId="0EE57DA4" w14:textId="77777777" w:rsidR="00190989" w:rsidRDefault="00AA728D" w:rsidP="00AA728D">
      <w:r>
        <w:t xml:space="preserve">Richiede i seguenti parametri: </w:t>
      </w:r>
    </w:p>
    <w:p w14:paraId="76528312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nome</w:t>
      </w:r>
    </w:p>
    <w:p w14:paraId="7A28866A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cognome</w:t>
      </w:r>
    </w:p>
    <w:p w14:paraId="67A0D593" w14:textId="3ADE3874" w:rsidR="00190989" w:rsidRDefault="00AA728D" w:rsidP="00190989">
      <w:pPr>
        <w:pStyle w:val="Paragrafoelenco"/>
        <w:numPr>
          <w:ilvl w:val="0"/>
          <w:numId w:val="41"/>
        </w:numPr>
      </w:pPr>
      <w:r>
        <w:t>e-mail</w:t>
      </w:r>
    </w:p>
    <w:p w14:paraId="2E5836BC" w14:textId="202E48C3" w:rsidR="00AA728D" w:rsidRDefault="00AA728D" w:rsidP="00190989">
      <w:pPr>
        <w:pStyle w:val="Paragrafoelenco"/>
        <w:numPr>
          <w:ilvl w:val="0"/>
          <w:numId w:val="41"/>
        </w:numPr>
      </w:pPr>
      <w:r>
        <w:t>password.</w:t>
      </w:r>
    </w:p>
    <w:p w14:paraId="0938A1D1" w14:textId="77777777" w:rsidR="00AA728D" w:rsidRDefault="00AA728D" w:rsidP="00AA728D">
      <w:r>
        <w:t xml:space="preserve">Per poter salvare i dati inseriti l’API di registrazione è accessibile tramite POST all’ URL: </w:t>
      </w:r>
      <w:hyperlink r:id="rId35" w:history="1">
        <w:r w:rsidRPr="00D57DCA">
          <w:rPr>
            <w:rStyle w:val="Collegamentoipertestuale"/>
          </w:rPr>
          <w:t>http://localhost:8080/register/save</w:t>
        </w:r>
      </w:hyperlink>
      <w:r>
        <w:rPr>
          <w:rStyle w:val="Collegamentoipertestuale"/>
        </w:rPr>
        <w:t xml:space="preserve"> .</w:t>
      </w:r>
    </w:p>
    <w:p w14:paraId="4B1F11FF" w14:textId="7771222F" w:rsidR="00AA728D" w:rsidRDefault="00AA728D" w:rsidP="00AA728D">
      <w:r>
        <w:t>Se si è già registrati è possibile accedere direttamente al</w:t>
      </w:r>
      <w:r w:rsidR="00C61A65">
        <w:t>la pagina</w:t>
      </w:r>
      <w:r>
        <w:t xml:space="preserve"> di login cliccando su “Login here”.</w:t>
      </w:r>
    </w:p>
    <w:p w14:paraId="4EC948B7" w14:textId="77777777" w:rsidR="00C71C6D" w:rsidRDefault="00C71C6D" w:rsidP="004064DD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38" w:name="_Toc139645280"/>
      <w:r>
        <w:lastRenderedPageBreak/>
        <w:t>Login</w:t>
      </w:r>
      <w:bookmarkEnd w:id="38"/>
    </w:p>
    <w:p w14:paraId="7E4987B7" w14:textId="77777777" w:rsidR="00995A2B" w:rsidRDefault="00995A2B" w:rsidP="00995A2B"/>
    <w:p w14:paraId="6887B304" w14:textId="13AD8C0C" w:rsidR="00AA728D" w:rsidRDefault="00AA728D" w:rsidP="00AA728D">
      <w:r>
        <w:t xml:space="preserve">L’API di login è accessibile all’URL: </w:t>
      </w:r>
      <w:hyperlink r:id="rId39" w:history="1">
        <w:r w:rsidRPr="00997DAD">
          <w:rPr>
            <w:rStyle w:val="Collegamentoipertestuale"/>
          </w:rPr>
          <w:t>http://localhost:8080/login</w:t>
        </w:r>
      </w:hyperlink>
      <w:r>
        <w:t xml:space="preserve"> o tramite l’API di registrazione.</w:t>
      </w:r>
    </w:p>
    <w:p w14:paraId="1CC89678" w14:textId="77777777" w:rsidR="00B94521" w:rsidRDefault="00B94521" w:rsidP="00995A2B"/>
    <w:p w14:paraId="0F516461" w14:textId="77777777" w:rsidR="00B94521" w:rsidRDefault="00B94521" w:rsidP="00995A2B">
      <w:r>
        <w:rPr>
          <w:noProof/>
        </w:rPr>
        <w:drawing>
          <wp:inline distT="0" distB="0" distL="0" distR="0" wp14:anchorId="4D0C0F7A" wp14:editId="73F282F9">
            <wp:extent cx="6120130" cy="3275463"/>
            <wp:effectExtent l="0" t="0" r="0" b="127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04001A8B">
            <wp:extent cx="6120130" cy="3282286"/>
            <wp:effectExtent l="0" t="0" r="0" b="0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6120130" cy="32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lastRenderedPageBreak/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5D49A048" w14:textId="77777777" w:rsidR="00995A2B" w:rsidRDefault="00995A2B" w:rsidP="00995A2B"/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44FA50C0" w14:textId="5798D228" w:rsidR="00B6056E" w:rsidRDefault="00E0033F" w:rsidP="0058300A">
      <w:pPr>
        <w:pStyle w:val="Titolo2"/>
      </w:pPr>
      <w:bookmarkStart w:id="39" w:name="_Toc139645281"/>
      <w:r w:rsidRPr="00E0033F">
        <w:t>Upload di una Classe Under Test</w:t>
      </w:r>
      <w:bookmarkEnd w:id="39"/>
    </w:p>
    <w:p w14:paraId="240C62B9" w14:textId="77777777" w:rsidR="00995A2B" w:rsidRDefault="00995A2B" w:rsidP="00995A2B"/>
    <w:p w14:paraId="0A92067F" w14:textId="0BE2F36A" w:rsidR="00995A2B" w:rsidRDefault="00995A2B" w:rsidP="00995A2B">
      <w:r>
        <w:t xml:space="preserve">L’API di </w:t>
      </w:r>
      <w:r w:rsidR="00611BFE">
        <w:t>upload di una classeUT</w:t>
      </w:r>
      <w:r>
        <w:t xml:space="preserve"> è accessibile all’URL:</w:t>
      </w:r>
      <w:r w:rsidR="008D023B">
        <w:t xml:space="preserve"> </w:t>
      </w:r>
      <w:hyperlink r:id="rId43" w:history="1">
        <w:r w:rsidR="008D023B" w:rsidRPr="00997DAD">
          <w:rPr>
            <w:rStyle w:val="Collegamentoipertestuale"/>
          </w:rPr>
          <w:t>http://localhost:8080/upload</w:t>
        </w:r>
      </w:hyperlink>
      <w:r w:rsidR="008D023B">
        <w:t xml:space="preserve"> </w:t>
      </w:r>
      <w:r w:rsidR="003D24A8">
        <w:t>in seguito dell’autenticazione tramite login</w:t>
      </w:r>
      <w:r w:rsidR="008D023B">
        <w:t>.</w:t>
      </w:r>
    </w:p>
    <w:p w14:paraId="31D9D7E6" w14:textId="14ED550D" w:rsidR="003D24A8" w:rsidRDefault="003D24A8" w:rsidP="003D24A8">
      <w:r>
        <w:t>Richiede i seguenti parametri: il file della classeUT, la complessità ciclomatica espressa come intero maggiore di zero.</w:t>
      </w:r>
    </w:p>
    <w:p w14:paraId="66FFB16A" w14:textId="39EEFF0C" w:rsidR="00BB0107" w:rsidRDefault="00BB0107" w:rsidP="003D24A8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FormData che rappresenta i dati del modulo, e quindi invia una richiesta POST a "</w:t>
      </w:r>
      <w:r w:rsidR="00031D7E">
        <w:t xml:space="preserve"> </w:t>
      </w:r>
      <w:hyperlink r:id="rId44" w:history="1">
        <w:r w:rsidR="00031D7E" w:rsidRPr="00A97E1F">
          <w:rPr>
            <w:rStyle w:val="Collegamentoipertestuale"/>
          </w:rPr>
          <w:t>http://localhost:8080/classut_repo/uploadClass</w:t>
        </w:r>
      </w:hyperlink>
      <w:r w:rsidR="00031D7E">
        <w:t xml:space="preserve"> </w:t>
      </w:r>
      <w:r w:rsidRPr="00BB0107">
        <w:t>"</w:t>
      </w:r>
      <w:r w:rsidR="00C51869" w:rsidRPr="00C51869">
        <w:t xml:space="preserve"> utilizzando l'API Fetch</w:t>
      </w:r>
      <w:r>
        <w:t>.</w:t>
      </w:r>
    </w:p>
    <w:p w14:paraId="4D561BC7" w14:textId="2C34B6D9" w:rsidR="00BB0107" w:rsidRDefault="00BB0107" w:rsidP="003D24A8">
      <w:r w:rsidRPr="00BB0107">
        <w:t xml:space="preserve">Se la richiesta ha successo, viene ottenuto il corpo della risposta </w:t>
      </w:r>
      <w:r w:rsidR="008A764C">
        <w:t xml:space="preserve">dal server </w:t>
      </w:r>
      <w:r w:rsidRPr="00BB0107">
        <w:t xml:space="preserve">come oggetto JSON e quindi viene mostrato un messaggio di avviso con i dati restituiti </w:t>
      </w:r>
      <w:r w:rsidR="008A764C">
        <w:t>nel campo “Notes”</w:t>
      </w:r>
      <w:r>
        <w:t xml:space="preserve">. </w:t>
      </w:r>
      <w:r w:rsidRPr="00BB0107">
        <w:t xml:space="preserve">Se si verifica un errore durante la richiesta, viene mostrato un </w:t>
      </w:r>
      <w:r w:rsidR="00C50CAA"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lastRenderedPageBreak/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A0D5" w14:textId="48F6133E" w:rsidR="00BB0107" w:rsidRPr="004D2C37" w:rsidRDefault="00BB0107" w:rsidP="00BB010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 con Postman</w:t>
      </w:r>
    </w:p>
    <w:p w14:paraId="4127C606" w14:textId="77777777" w:rsidR="00BB0107" w:rsidRDefault="00BB0107" w:rsidP="00995A2B"/>
    <w:p w14:paraId="76BE3891" w14:textId="77777777" w:rsidR="00CC68E9" w:rsidRDefault="00CC68E9" w:rsidP="00995A2B"/>
    <w:p w14:paraId="11704F9C" w14:textId="77777777" w:rsidR="00CC68E9" w:rsidRDefault="00CC68E9" w:rsidP="00995A2B"/>
    <w:p w14:paraId="5E5C11D6" w14:textId="77777777" w:rsidR="00CC68E9" w:rsidRDefault="00CC68E9" w:rsidP="00995A2B"/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D175" w14:textId="7DF959B3" w:rsidR="008A764C" w:rsidRPr="00FE2547" w:rsidRDefault="008A764C" w:rsidP="008A764C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572F759B" w14:textId="77777777" w:rsidR="00B6056E" w:rsidRDefault="00B6056E" w:rsidP="00B6056E"/>
    <w:p w14:paraId="79276F9D" w14:textId="77777777" w:rsidR="00CC68E9" w:rsidRDefault="00CC68E9" w:rsidP="00B6056E"/>
    <w:p w14:paraId="70CFAD98" w14:textId="77777777" w:rsidR="00CC68E9" w:rsidRDefault="00CC68E9" w:rsidP="00B6056E"/>
    <w:p w14:paraId="3ED8A7B5" w14:textId="77777777" w:rsidR="00CC68E9" w:rsidRDefault="00CC68E9" w:rsidP="00B6056E"/>
    <w:p w14:paraId="0F2C0739" w14:textId="49CF3747" w:rsidR="006E027C" w:rsidRDefault="00CC68E9" w:rsidP="006E027C">
      <w:r>
        <w:t>L’API che si occupa dell’effettivo caricamento della classeUT è accessibile all’URL:</w:t>
      </w:r>
      <w:r w:rsidRPr="00CC68E9">
        <w:t xml:space="preserve"> </w:t>
      </w:r>
      <w:hyperlink r:id="rId48" w:history="1">
        <w:r w:rsidRPr="00A97E1F">
          <w:rPr>
            <w:rStyle w:val="Collegamentoipertestuale"/>
          </w:rPr>
          <w:t>http://localhost:8080/classut_repo/uploadClass</w:t>
        </w:r>
      </w:hyperlink>
      <w:r>
        <w:t>.</w:t>
      </w:r>
    </w:p>
    <w:p w14:paraId="2341A192" w14:textId="26A3EA03" w:rsidR="00533B26" w:rsidRDefault="00CC68E9" w:rsidP="00CC68E9">
      <w:pPr>
        <w:jc w:val="both"/>
      </w:pPr>
      <w:r>
        <w:t>Richiede i seguenti parametri: Complessità della classe Java, File della classe Java, Admin loggato.</w:t>
      </w:r>
      <w:r w:rsidR="00533B26">
        <w:t xml:space="preserve"> Restituisce un oggetto contenente le informazioni sull’esito.</w:t>
      </w:r>
    </w:p>
    <w:p w14:paraId="54D69F44" w14:textId="77777777" w:rsidR="00533B26" w:rsidRDefault="00533B26" w:rsidP="00CC68E9">
      <w:pPr>
        <w:jc w:val="both"/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0F898E45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>Screenshot con Postman</w:t>
      </w:r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77777777" w:rsidR="00511222" w:rsidRPr="00611BFE" w:rsidRDefault="00511222" w:rsidP="00611BFE"/>
    <w:p w14:paraId="04C28992" w14:textId="36CDFF14" w:rsidR="00B6056E" w:rsidRDefault="00E0033F" w:rsidP="0058300A">
      <w:pPr>
        <w:pStyle w:val="Titolo2"/>
      </w:pPr>
      <w:bookmarkStart w:id="40" w:name="_Toc139645282"/>
      <w:r w:rsidRPr="00E0033F">
        <w:t>Visualizzazione della lista delle Classi disponibili</w:t>
      </w:r>
      <w:bookmarkEnd w:id="40"/>
    </w:p>
    <w:p w14:paraId="10C90EC6" w14:textId="77777777" w:rsidR="00830958" w:rsidRDefault="00830958" w:rsidP="00830958"/>
    <w:p w14:paraId="2DA6FA44" w14:textId="512E1CB5" w:rsidR="00533B26" w:rsidRDefault="00533B26" w:rsidP="00830958">
      <w:r>
        <w:t xml:space="preserve">L’API per la visualizzazione della lista delle classi disponibili è accessibile all’URL: </w:t>
      </w:r>
      <w:hyperlink r:id="rId50" w:history="1">
        <w:r w:rsidRPr="000B5E06">
          <w:rPr>
            <w:rStyle w:val="Collegamentoipertestuale"/>
          </w:rPr>
          <w:t>http://localhost:8080/classut_repo/viewAll</w:t>
        </w:r>
      </w:hyperlink>
      <w:r>
        <w:t xml:space="preserve"> .</w:t>
      </w:r>
    </w:p>
    <w:p w14:paraId="155674AF" w14:textId="2B2399E0" w:rsidR="00533B26" w:rsidRDefault="00533B26" w:rsidP="00830958">
      <w:r>
        <w:t>Non richiede parametri in ingresso.</w:t>
      </w:r>
      <w:r w:rsidRPr="00533B26">
        <w:t xml:space="preserve"> </w:t>
      </w:r>
      <w:r>
        <w:t xml:space="preserve">Come risposta </w:t>
      </w:r>
      <w:r w:rsidR="00511222">
        <w:t>mostra l</w:t>
      </w:r>
      <w:r>
        <w:t>a lista in formato XML di tutte le classi presenti nel repository</w:t>
      </w:r>
      <w:r w:rsidR="00AA728D">
        <w:t>.</w:t>
      </w:r>
    </w:p>
    <w:p w14:paraId="035ACA27" w14:textId="21FE40F0" w:rsidR="00533B26" w:rsidRDefault="00533B26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06345BB2" w14:textId="77777777" w:rsidR="00511222" w:rsidRDefault="00511222" w:rsidP="00830958"/>
    <w:p w14:paraId="5622A20B" w14:textId="0DB79D57" w:rsidR="00830958" w:rsidRPr="00830958" w:rsidRDefault="00E0033F" w:rsidP="0058300A">
      <w:pPr>
        <w:pStyle w:val="Titolo2"/>
      </w:pPr>
      <w:bookmarkStart w:id="41" w:name="_Toc139645283"/>
      <w:r w:rsidRPr="00E0033F">
        <w:t>Download del file di una Class Under Test</w:t>
      </w:r>
      <w:bookmarkEnd w:id="41"/>
    </w:p>
    <w:p w14:paraId="1CC66D97" w14:textId="77777777" w:rsidR="00B6056E" w:rsidRDefault="00B6056E" w:rsidP="00B6056E"/>
    <w:p w14:paraId="7EF473F2" w14:textId="77777777" w:rsidR="00951CE3" w:rsidRDefault="00511222" w:rsidP="00B6056E">
      <w:r>
        <w:t>L’API per il download del file di una classeUT è accessibile all’URL:</w:t>
      </w:r>
      <w:r w:rsidR="00951CE3">
        <w:t xml:space="preserve"> </w:t>
      </w:r>
      <w:hyperlink r:id="rId52" w:history="1">
        <w:r w:rsidR="00951CE3" w:rsidRPr="000B5E06">
          <w:rPr>
            <w:rStyle w:val="Collegamentoipertestuale"/>
          </w:rPr>
          <w:t>http://localhost:8080/classut_repo//downloadClass/{fileName:.+}</w:t>
        </w:r>
      </w:hyperlink>
      <w:r w:rsidR="00951CE3">
        <w:t>.</w:t>
      </w:r>
    </w:p>
    <w:p w14:paraId="584CDD54" w14:textId="77777777" w:rsidR="00FC4AFA" w:rsidRDefault="00FC4AFA" w:rsidP="00FC4AFA">
      <w:r>
        <w:t>Richiede il nome della classe da scaricare. Come risposta mostra il file .java della classe scelta.</w:t>
      </w:r>
    </w:p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P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0C2B1F27" w14:textId="44237A74" w:rsidR="008F5DEE" w:rsidRDefault="008F5DEE" w:rsidP="00111078">
      <w:pPr>
        <w:pStyle w:val="Titolo1"/>
      </w:pPr>
      <w:bookmarkStart w:id="42" w:name="_Toc139645284"/>
      <w:r>
        <w:lastRenderedPageBreak/>
        <w:t>Guida all’installazione</w:t>
      </w:r>
      <w:bookmarkEnd w:id="42"/>
    </w:p>
    <w:p w14:paraId="163E78FE" w14:textId="6C2A044E" w:rsidR="00740794" w:rsidRDefault="00111078" w:rsidP="00740794">
      <w:pPr>
        <w:jc w:val="both"/>
      </w:pPr>
      <w:r>
        <w:t>Pre-requisiti: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r w:rsidRPr="00111078">
        <w:rPr>
          <w:i/>
          <w:iCs/>
        </w:rPr>
        <w:t>docker-compose.yml</w:t>
      </w:r>
      <w:r>
        <w:t xml:space="preserve"> presente nella cartella </w:t>
      </w:r>
      <w:r>
        <w:rPr>
          <w:i/>
          <w:iCs/>
        </w:rPr>
        <w:t>classUT-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host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 w:rsidRPr="00111078">
        <w:rPr>
          <w:i/>
          <w:iCs/>
        </w:rPr>
        <w:t>path</w:t>
      </w:r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ClassiUT.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>
        <w:rPr>
          <w:i/>
          <w:iCs/>
        </w:rPr>
        <w:t>path</w:t>
      </w:r>
      <w:r>
        <w:t xml:space="preserve"> assoluto dove devono essere memorizzati le informazioni del database al fine di essere mantenute anche dopo lo </w:t>
      </w:r>
      <w:r>
        <w:rPr>
          <w:i/>
          <w:iCs/>
        </w:rPr>
        <w:t>shut-down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r>
        <w:rPr>
          <w:i/>
          <w:iCs/>
        </w:rPr>
        <w:t>docker-compose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4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6A328" w14:textId="77777777" w:rsidR="00C2160E" w:rsidRDefault="00C2160E" w:rsidP="0003489F">
      <w:pPr>
        <w:spacing w:after="0" w:line="240" w:lineRule="auto"/>
      </w:pPr>
      <w:r>
        <w:separator/>
      </w:r>
    </w:p>
  </w:endnote>
  <w:endnote w:type="continuationSeparator" w:id="0">
    <w:p w14:paraId="183D5699" w14:textId="77777777" w:rsidR="00C2160E" w:rsidRDefault="00C2160E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6B53D" w14:textId="77777777" w:rsidR="00C2160E" w:rsidRDefault="00C2160E" w:rsidP="0003489F">
      <w:pPr>
        <w:spacing w:after="0" w:line="240" w:lineRule="auto"/>
      </w:pPr>
      <w:r>
        <w:separator/>
      </w:r>
    </w:p>
  </w:footnote>
  <w:footnote w:type="continuationSeparator" w:id="0">
    <w:p w14:paraId="4B8256DF" w14:textId="77777777" w:rsidR="00C2160E" w:rsidRDefault="00C2160E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EE5"/>
    <w:rsid w:val="003E6C12"/>
    <w:rsid w:val="003F019C"/>
    <w:rsid w:val="003F2342"/>
    <w:rsid w:val="003F302B"/>
    <w:rsid w:val="003F339B"/>
    <w:rsid w:val="003F444F"/>
    <w:rsid w:val="003F499B"/>
    <w:rsid w:val="003F7EDE"/>
    <w:rsid w:val="004020FA"/>
    <w:rsid w:val="00403B5C"/>
    <w:rsid w:val="0040505E"/>
    <w:rsid w:val="00405A7E"/>
    <w:rsid w:val="004064DD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B0C"/>
    <w:rsid w:val="004733A6"/>
    <w:rsid w:val="004738BA"/>
    <w:rsid w:val="0047475C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50813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70721"/>
    <w:rsid w:val="00E73DB6"/>
    <w:rsid w:val="00E7411F"/>
    <w:rsid w:val="00E81B55"/>
    <w:rsid w:val="00E82193"/>
    <w:rsid w:val="00E86674"/>
    <w:rsid w:val="00E8680D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localhost:8080/login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localhost:8080/register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hyperlink" Target="http://localhost:8080/classut_repo/viewAll" TargetMode="Externa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://localhost:8080/classut_repo/uploadClass" TargetMode="External"/><Relationship Id="rId52" Type="http://schemas.openxmlformats.org/officeDocument/2006/relationships/hyperlink" Target="http://localhost:8080/classut_repo//downloadClass/%7bfileName:.+%7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/register/save" TargetMode="External"/><Relationship Id="rId43" Type="http://schemas.openxmlformats.org/officeDocument/2006/relationships/hyperlink" Target="http://localhost:8080/upload" TargetMode="External"/><Relationship Id="rId48" Type="http://schemas.openxmlformats.org/officeDocument/2006/relationships/hyperlink" Target="http://localhost:8080/classut_repo/uploadClass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1548</TotalTime>
  <Pages>37</Pages>
  <Words>3198</Words>
  <Characters>18233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139</cp:revision>
  <cp:lastPrinted>2023-07-05T13:04:00Z</cp:lastPrinted>
  <dcterms:created xsi:type="dcterms:W3CDTF">2023-07-02T13:10:00Z</dcterms:created>
  <dcterms:modified xsi:type="dcterms:W3CDTF">2023-07-08T10:03:00Z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